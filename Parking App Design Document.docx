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DF69B7" w14:textId="2732C6A1" w:rsidR="001E6750" w:rsidRPr="00F75EEA" w:rsidRDefault="00EB4BFA" w:rsidP="00221DB7">
      <w:pPr>
        <w:pStyle w:val="FSIHeader1"/>
        <w:ind w:left="1440" w:firstLine="720"/>
        <w:rPr>
          <w:rFonts w:asciiTheme="minorHAnsi" w:hAnsiTheme="minorHAnsi"/>
          <w:color w:val="0092CF"/>
          <w:sz w:val="28"/>
          <w:szCs w:val="28"/>
        </w:rPr>
        <w:sectPr w:rsidR="001E6750" w:rsidRPr="00F75EEA" w:rsidSect="005E4DEE">
          <w:headerReference w:type="default" r:id="rId11"/>
          <w:footerReference w:type="default" r:id="rId12"/>
          <w:pgSz w:w="11906" w:h="16838" w:code="9"/>
          <w:pgMar w:top="4253" w:right="566" w:bottom="11057" w:left="1797" w:header="709" w:footer="1650" w:gutter="0"/>
          <w:cols w:space="708"/>
          <w:docGrid w:linePitch="360"/>
        </w:sectPr>
      </w:pPr>
      <w:bookmarkStart w:id="0" w:name="_Toc458605228"/>
      <w:bookmarkStart w:id="1" w:name="_Toc458605769"/>
      <w:bookmarkStart w:id="2" w:name="_Toc458606970"/>
      <w:bookmarkStart w:id="3" w:name="_Toc458607141"/>
      <w:bookmarkStart w:id="4" w:name="_Toc458608568"/>
      <w:bookmarkStart w:id="5" w:name="_Toc458694304"/>
      <w:bookmarkStart w:id="6" w:name="_Toc458697267"/>
      <w:bookmarkStart w:id="7" w:name="_Toc458766863"/>
      <w:bookmarkStart w:id="8" w:name="_Toc458783602"/>
      <w:bookmarkStart w:id="9" w:name="_Toc459734490"/>
      <w:bookmarkStart w:id="10" w:name="_Toc459889662"/>
      <w:bookmarkStart w:id="11" w:name="_Toc459889799"/>
      <w:bookmarkStart w:id="12" w:name="_Toc459890531"/>
      <w:bookmarkStart w:id="13" w:name="_Toc459898732"/>
      <w:bookmarkStart w:id="14" w:name="_Toc468801241"/>
      <w:bookmarkStart w:id="15" w:name="_GoBack"/>
      <w:bookmarkEnd w:id="15"/>
      <w:r w:rsidRPr="00F75EEA">
        <w:rPr>
          <w:rFonts w:asciiTheme="minorHAnsi" w:hAnsiTheme="minorHAnsi"/>
          <w:noProof/>
          <w:color w:val="0092CF"/>
          <w:sz w:val="28"/>
          <w:szCs w:val="28"/>
          <w:lang w:eastAsia="en-GB"/>
        </w:rPr>
        <mc:AlternateContent>
          <mc:Choice Requires="wps">
            <w:drawing>
              <wp:anchor distT="0" distB="0" distL="114300" distR="114300" simplePos="0" relativeHeight="251658241" behindDoc="1" locked="0" layoutInCell="0" allowOverlap="1" wp14:anchorId="3D8A3D43" wp14:editId="7B5D01B6">
                <wp:simplePos x="0" y="0"/>
                <wp:positionH relativeFrom="margin">
                  <wp:posOffset>66675</wp:posOffset>
                </wp:positionH>
                <wp:positionV relativeFrom="margin">
                  <wp:posOffset>36829</wp:posOffset>
                </wp:positionV>
                <wp:extent cx="5237480" cy="1048387"/>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1048387"/>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80F32E8" w14:textId="77777777" w:rsidR="00A34B56" w:rsidRDefault="00A34B56" w:rsidP="008B4998">
                            <w:pPr>
                              <w:pStyle w:val="NormalWeb"/>
                              <w:spacing w:before="0" w:beforeAutospacing="0" w:after="0" w:afterAutospacing="0"/>
                            </w:pPr>
                            <w:r>
                              <w:rPr>
                                <w:rFonts w:ascii="Calibri" w:hAnsi="Calibri"/>
                                <w:color w:val="C0C0C0"/>
                                <w:sz w:val="72"/>
                                <w:szCs w:val="72"/>
                                <w14:textFill>
                                  <w14:solidFill>
                                    <w14:srgbClr w14:val="C0C0C0">
                                      <w14:alpha w14:val="50000"/>
                                    </w14:srgbClr>
                                  </w14:solidFill>
                                </w14:textFill>
                              </w:rPr>
                              <w:t>DRAFT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3D8A3D43" id="_x0000_t202" coordsize="21600,21600" o:spt="202" path="m,l,21600r21600,l21600,xe">
                <v:stroke joinstyle="miter"/>
                <v:path gradientshapeok="t" o:connecttype="rect"/>
              </v:shapetype>
              <v:shape id="Text Box 2" o:spid="_x0000_s1026" type="#_x0000_t202" style="position:absolute;left:0;text-align:left;margin-left:5.25pt;margin-top:2.9pt;width:412.4pt;height:82.55pt;rotation:-45;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" o:allowincell="f" filled="f" stroked="f">
                <v:stroke joinstyle="round"/>
                <o:lock v:ext="edit" shapetype="t"/>
                <v:textbox>
                  <w:txbxContent>
                    <w:p w14:paraId="380F32E8" w14:textId="77777777" w:rsidR="00A34B56" w:rsidRDefault="00A34B56" w:rsidP="008B4998">
                      <w:pPr>
                        <w:pStyle w:val="NormalWeb"/>
                        <w:spacing w:before="0" w:beforeAutospacing="0" w:after="0" w:afterAutospacing="0"/>
                      </w:pPr>
                      <w:r>
                        <w:rPr>
                          <w:rFonts w:ascii="Calibri" w:hAnsi="Calibri"/>
                          <w:color w:val="C0C0C0"/>
                          <w:sz w:val="72"/>
                          <w:szCs w:val="72"/>
                          <w14:textFill>
                            <w14:solidFill>
                              <w14:srgbClr w14:val="C0C0C0">
                                <w14:alpha w14:val="50000"/>
                              </w14:srgbClr>
                            </w14:solidFill>
                          </w14:textFill>
                        </w:rPr>
                        <w:t>DRAFT</w:t>
                      </w:r>
                    </w:p>
                  </w:txbxContent>
                </v:textbox>
                <w10:wrap anchorx="margin" anchory="margin"/>
              </v:shape>
            </w:pict>
          </mc:Fallback>
        </mc:AlternateContent>
      </w:r>
      <w:r w:rsidR="00BE2DE4" w:rsidRPr="00F75EEA">
        <w:rPr>
          <w:rFonts w:asciiTheme="minorHAnsi" w:hAnsiTheme="minorHAnsi"/>
          <w:noProof/>
          <w:color w:val="0092CF"/>
          <w:sz w:val="28"/>
          <w:szCs w:val="28"/>
          <w:lang w:eastAsia="en-GB"/>
        </w:rPr>
        <mc:AlternateContent>
          <mc:Choice Requires="wps">
            <w:drawing>
              <wp:anchor distT="0" distB="0" distL="114300" distR="114300" simplePos="0" relativeHeight="251658240" behindDoc="0" locked="0" layoutInCell="1" allowOverlap="1" wp14:anchorId="3A17A32C" wp14:editId="37DB92CC">
                <wp:simplePos x="0" y="0"/>
                <wp:positionH relativeFrom="margin">
                  <wp:align>left</wp:align>
                </wp:positionH>
                <wp:positionV relativeFrom="paragraph">
                  <wp:posOffset>5452745</wp:posOffset>
                </wp:positionV>
                <wp:extent cx="5784273" cy="1067338"/>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1067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7449" w:type="dxa"/>
                              <w:tblInd w:w="1413" w:type="dxa"/>
                              <w:tblLook w:val="04A0" w:firstRow="1" w:lastRow="0" w:firstColumn="1" w:lastColumn="0" w:noHBand="0" w:noVBand="1"/>
                            </w:tblPr>
                            <w:tblGrid>
                              <w:gridCol w:w="1504"/>
                              <w:gridCol w:w="1189"/>
                              <w:gridCol w:w="3510"/>
                              <w:gridCol w:w="1246"/>
                            </w:tblGrid>
                            <w:tr w:rsidR="00A34B56" w:rsidRPr="006645A8" w14:paraId="1735FEE0"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346473" w14:textId="77777777" w:rsidR="00A34B56" w:rsidRPr="001F602F" w:rsidRDefault="00A34B56"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Date</w:t>
                                  </w: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A7540D" w14:textId="77777777" w:rsidR="00A34B56" w:rsidRPr="001F602F" w:rsidRDefault="00A34B56"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Version</w:t>
                                  </w: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EF5D45" w14:textId="77777777" w:rsidR="00A34B56" w:rsidRPr="001F602F" w:rsidRDefault="00A34B56"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Author</w:t>
                                  </w: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F23F93" w14:textId="77777777" w:rsidR="00A34B56" w:rsidRPr="001F602F" w:rsidRDefault="00A34B56"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Status</w:t>
                                  </w:r>
                                </w:p>
                              </w:tc>
                            </w:tr>
                            <w:tr w:rsidR="00A34B56" w:rsidRPr="006645A8" w14:paraId="0E398AA8"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8023EE" w14:textId="511D9B19" w:rsidR="00A34B56" w:rsidRPr="00716E75" w:rsidRDefault="00A34B56" w:rsidP="008B3349">
                                  <w:pPr>
                                    <w:rPr>
                                      <w:rFonts w:ascii="Calibri" w:eastAsia="Batang" w:hAnsi="Calibri"/>
                                      <w:color w:val="FFFFFF" w:themeColor="background1"/>
                                      <w:sz w:val="22"/>
                                      <w:szCs w:val="22"/>
                                    </w:rPr>
                                  </w:pPr>
                                  <w:r>
                                    <w:rPr>
                                      <w:rFonts w:ascii="Calibri" w:eastAsia="Batang" w:hAnsi="Calibri"/>
                                      <w:color w:val="FFFFFF" w:themeColor="background1"/>
                                      <w:sz w:val="22"/>
                                      <w:szCs w:val="22"/>
                                    </w:rPr>
                                    <w:t>05/12</w:t>
                                  </w:r>
                                  <w:r w:rsidRPr="00716E75">
                                    <w:rPr>
                                      <w:rFonts w:ascii="Calibri" w:eastAsia="Batang" w:hAnsi="Calibri"/>
                                      <w:color w:val="FFFFFF" w:themeColor="background1"/>
                                      <w:sz w:val="22"/>
                                      <w:szCs w:val="22"/>
                                    </w:rPr>
                                    <w:t>/16</w:t>
                                  </w: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AB1A91" w14:textId="77777777" w:rsidR="00A34B56" w:rsidRPr="00716E75" w:rsidRDefault="00A34B56" w:rsidP="00EE1C59">
                                  <w:pPr>
                                    <w:rPr>
                                      <w:rFonts w:ascii="Calibri" w:eastAsia="Batang" w:hAnsi="Calibri"/>
                                      <w:color w:val="FFFFFF" w:themeColor="background1"/>
                                      <w:sz w:val="22"/>
                                      <w:szCs w:val="22"/>
                                    </w:rPr>
                                  </w:pPr>
                                  <w:r>
                                    <w:rPr>
                                      <w:rFonts w:ascii="Calibri" w:eastAsia="Batang" w:hAnsi="Calibri"/>
                                      <w:color w:val="FFFFFF" w:themeColor="background1"/>
                                      <w:sz w:val="22"/>
                                      <w:szCs w:val="22"/>
                                    </w:rPr>
                                    <w:t>0.1</w:t>
                                  </w: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DE23A9" w14:textId="122C3118" w:rsidR="00A34B56" w:rsidRPr="00716E75" w:rsidRDefault="00A34B56" w:rsidP="002B74A2">
                                  <w:pPr>
                                    <w:rPr>
                                      <w:rFonts w:ascii="Calibri" w:eastAsia="Batang" w:hAnsi="Calibri"/>
                                      <w:color w:val="FFFFFF" w:themeColor="background1"/>
                                      <w:sz w:val="22"/>
                                      <w:szCs w:val="22"/>
                                    </w:rPr>
                                  </w:pPr>
                                  <w:r>
                                    <w:rPr>
                                      <w:rFonts w:ascii="Calibri" w:eastAsia="Batang" w:hAnsi="Calibri"/>
                                      <w:color w:val="FFFFFF" w:themeColor="background1"/>
                                      <w:sz w:val="22"/>
                                      <w:szCs w:val="22"/>
                                    </w:rPr>
                                    <w:t>Ruth Awojobi</w:t>
                                  </w: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C34379" w14:textId="77777777" w:rsidR="00A34B56" w:rsidRPr="00716E75" w:rsidRDefault="00A34B56" w:rsidP="002B74A2">
                                  <w:pPr>
                                    <w:rPr>
                                      <w:rFonts w:ascii="Calibri" w:eastAsia="Batang" w:hAnsi="Calibri"/>
                                      <w:color w:val="FFFFFF" w:themeColor="background1"/>
                                      <w:sz w:val="22"/>
                                      <w:szCs w:val="22"/>
                                    </w:rPr>
                                  </w:pPr>
                                  <w:r w:rsidRPr="00716E75">
                                    <w:rPr>
                                      <w:rFonts w:ascii="Calibri" w:eastAsia="Batang" w:hAnsi="Calibri"/>
                                      <w:color w:val="FFFFFF" w:themeColor="background1"/>
                                      <w:sz w:val="22"/>
                                      <w:szCs w:val="22"/>
                                    </w:rPr>
                                    <w:t>Active</w:t>
                                  </w:r>
                                </w:p>
                              </w:tc>
                            </w:tr>
                            <w:tr w:rsidR="00A34B56" w:rsidRPr="006645A8" w14:paraId="35EEC4A3"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0E233D" w14:textId="77777777" w:rsidR="00A34B56" w:rsidRPr="006645A8" w:rsidRDefault="00A34B56" w:rsidP="002B74A2">
                                  <w:pPr>
                                    <w:rPr>
                                      <w:rFonts w:eastAsia="Batang"/>
                                      <w:b/>
                                      <w:color w:val="4F81BD" w:themeColor="accent1"/>
                                      <w:szCs w:val="22"/>
                                    </w:rPr>
                                  </w:pP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43755A" w14:textId="77777777" w:rsidR="00A34B56" w:rsidRPr="006645A8" w:rsidRDefault="00A34B56" w:rsidP="002B74A2">
                                  <w:pPr>
                                    <w:rPr>
                                      <w:rFonts w:eastAsia="Batang"/>
                                      <w:b/>
                                      <w:color w:val="4F81BD" w:themeColor="accent1"/>
                                      <w:szCs w:val="22"/>
                                    </w:rPr>
                                  </w:pP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8D6BE" w14:textId="77777777" w:rsidR="00A34B56" w:rsidRPr="006645A8" w:rsidRDefault="00A34B56" w:rsidP="002B74A2">
                                  <w:pPr>
                                    <w:rPr>
                                      <w:rFonts w:eastAsia="Batang"/>
                                      <w:b/>
                                      <w:color w:val="4F81BD" w:themeColor="accent1"/>
                                      <w:szCs w:val="22"/>
                                    </w:rPr>
                                  </w:pP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DE0FA2" w14:textId="77777777" w:rsidR="00A34B56" w:rsidRPr="006645A8" w:rsidRDefault="00A34B56" w:rsidP="002B74A2">
                                  <w:pPr>
                                    <w:rPr>
                                      <w:rFonts w:eastAsia="Batang"/>
                                      <w:b/>
                                      <w:color w:val="4F81BD" w:themeColor="accent1"/>
                                      <w:szCs w:val="22"/>
                                    </w:rPr>
                                  </w:pPr>
                                </w:p>
                              </w:tc>
                            </w:tr>
                            <w:tr w:rsidR="00A34B56" w:rsidRPr="006645A8" w14:paraId="2C81DD62"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84A1E1" w14:textId="77777777" w:rsidR="00A34B56" w:rsidRPr="006645A8" w:rsidRDefault="00A34B56" w:rsidP="002B74A2">
                                  <w:pPr>
                                    <w:rPr>
                                      <w:rFonts w:eastAsia="Batang"/>
                                      <w:b/>
                                      <w:color w:val="4F81BD" w:themeColor="accent1"/>
                                      <w:szCs w:val="22"/>
                                    </w:rPr>
                                  </w:pP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59F852" w14:textId="77777777" w:rsidR="00A34B56" w:rsidRPr="006645A8" w:rsidRDefault="00A34B56" w:rsidP="002B74A2">
                                  <w:pPr>
                                    <w:rPr>
                                      <w:rFonts w:eastAsia="Batang"/>
                                      <w:b/>
                                      <w:color w:val="4F81BD" w:themeColor="accent1"/>
                                      <w:szCs w:val="22"/>
                                    </w:rPr>
                                  </w:pP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E2273" w14:textId="77777777" w:rsidR="00A34B56" w:rsidRPr="006645A8" w:rsidRDefault="00A34B56" w:rsidP="002B74A2">
                                  <w:pPr>
                                    <w:rPr>
                                      <w:rFonts w:eastAsia="Batang"/>
                                      <w:b/>
                                      <w:color w:val="4F81BD" w:themeColor="accent1"/>
                                      <w:szCs w:val="22"/>
                                    </w:rPr>
                                  </w:pP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982EDB" w14:textId="77777777" w:rsidR="00A34B56" w:rsidRPr="006645A8" w:rsidRDefault="00A34B56" w:rsidP="002B74A2">
                                  <w:pPr>
                                    <w:rPr>
                                      <w:rFonts w:eastAsia="Batang"/>
                                      <w:b/>
                                      <w:color w:val="4F81BD" w:themeColor="accent1"/>
                                      <w:szCs w:val="22"/>
                                    </w:rPr>
                                  </w:pPr>
                                </w:p>
                              </w:tc>
                            </w:tr>
                          </w:tbl>
                          <w:p w14:paraId="5ADD7216" w14:textId="77777777" w:rsidR="00A34B56" w:rsidRDefault="00A34B56"/>
                          <w:p w14:paraId="5383AFCB" w14:textId="77777777" w:rsidR="00A34B56" w:rsidRDefault="00A34B56"/>
                          <w:p w14:paraId="6CB288EC" w14:textId="77777777" w:rsidR="00A34B56" w:rsidRDefault="00A34B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7A32C" id="Text Box 9" o:spid="_x0000_s1027" type="#_x0000_t202" style="position:absolute;left:0;text-align:left;margin-left:0;margin-top:429.35pt;width:455.45pt;height:84.0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PIuQ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" filled="f" stroked="f">
                <v:textbox>
                  <w:txbxContent>
                    <w:tbl>
                      <w:tblPr>
                        <w:tblStyle w:val="TableGrid"/>
                        <w:tblW w:w="7449" w:type="dxa"/>
                        <w:tblInd w:w="1413" w:type="dxa"/>
                        <w:tblLook w:val="04A0" w:firstRow="1" w:lastRow="0" w:firstColumn="1" w:lastColumn="0" w:noHBand="0" w:noVBand="1"/>
                      </w:tblPr>
                      <w:tblGrid>
                        <w:gridCol w:w="1504"/>
                        <w:gridCol w:w="1189"/>
                        <w:gridCol w:w="3510"/>
                        <w:gridCol w:w="1246"/>
                      </w:tblGrid>
                      <w:tr w:rsidR="00A34B56" w:rsidRPr="006645A8" w14:paraId="1735FEE0"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346473" w14:textId="77777777" w:rsidR="00A34B56" w:rsidRPr="001F602F" w:rsidRDefault="00A34B56"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Date</w:t>
                            </w: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A7540D" w14:textId="77777777" w:rsidR="00A34B56" w:rsidRPr="001F602F" w:rsidRDefault="00A34B56"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Version</w:t>
                            </w: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EF5D45" w14:textId="77777777" w:rsidR="00A34B56" w:rsidRPr="001F602F" w:rsidRDefault="00A34B56"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Author</w:t>
                            </w: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F23F93" w14:textId="77777777" w:rsidR="00A34B56" w:rsidRPr="001F602F" w:rsidRDefault="00A34B56"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Status</w:t>
                            </w:r>
                          </w:p>
                        </w:tc>
                      </w:tr>
                      <w:tr w:rsidR="00A34B56" w:rsidRPr="006645A8" w14:paraId="0E398AA8"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8023EE" w14:textId="511D9B19" w:rsidR="00A34B56" w:rsidRPr="00716E75" w:rsidRDefault="00A34B56" w:rsidP="008B3349">
                            <w:pPr>
                              <w:rPr>
                                <w:rFonts w:ascii="Calibri" w:eastAsia="Batang" w:hAnsi="Calibri"/>
                                <w:color w:val="FFFFFF" w:themeColor="background1"/>
                                <w:sz w:val="22"/>
                                <w:szCs w:val="22"/>
                              </w:rPr>
                            </w:pPr>
                            <w:r>
                              <w:rPr>
                                <w:rFonts w:ascii="Calibri" w:eastAsia="Batang" w:hAnsi="Calibri"/>
                                <w:color w:val="FFFFFF" w:themeColor="background1"/>
                                <w:sz w:val="22"/>
                                <w:szCs w:val="22"/>
                              </w:rPr>
                              <w:t>05/12</w:t>
                            </w:r>
                            <w:r w:rsidRPr="00716E75">
                              <w:rPr>
                                <w:rFonts w:ascii="Calibri" w:eastAsia="Batang" w:hAnsi="Calibri"/>
                                <w:color w:val="FFFFFF" w:themeColor="background1"/>
                                <w:sz w:val="22"/>
                                <w:szCs w:val="22"/>
                              </w:rPr>
                              <w:t>/16</w:t>
                            </w: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AB1A91" w14:textId="77777777" w:rsidR="00A34B56" w:rsidRPr="00716E75" w:rsidRDefault="00A34B56" w:rsidP="00EE1C59">
                            <w:pPr>
                              <w:rPr>
                                <w:rFonts w:ascii="Calibri" w:eastAsia="Batang" w:hAnsi="Calibri"/>
                                <w:color w:val="FFFFFF" w:themeColor="background1"/>
                                <w:sz w:val="22"/>
                                <w:szCs w:val="22"/>
                              </w:rPr>
                            </w:pPr>
                            <w:r>
                              <w:rPr>
                                <w:rFonts w:ascii="Calibri" w:eastAsia="Batang" w:hAnsi="Calibri"/>
                                <w:color w:val="FFFFFF" w:themeColor="background1"/>
                                <w:sz w:val="22"/>
                                <w:szCs w:val="22"/>
                              </w:rPr>
                              <w:t>0.1</w:t>
                            </w: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DE23A9" w14:textId="122C3118" w:rsidR="00A34B56" w:rsidRPr="00716E75" w:rsidRDefault="00A34B56" w:rsidP="002B74A2">
                            <w:pPr>
                              <w:rPr>
                                <w:rFonts w:ascii="Calibri" w:eastAsia="Batang" w:hAnsi="Calibri"/>
                                <w:color w:val="FFFFFF" w:themeColor="background1"/>
                                <w:sz w:val="22"/>
                                <w:szCs w:val="22"/>
                              </w:rPr>
                            </w:pPr>
                            <w:r>
                              <w:rPr>
                                <w:rFonts w:ascii="Calibri" w:eastAsia="Batang" w:hAnsi="Calibri"/>
                                <w:color w:val="FFFFFF" w:themeColor="background1"/>
                                <w:sz w:val="22"/>
                                <w:szCs w:val="22"/>
                              </w:rPr>
                              <w:t>Ruth Awojobi</w:t>
                            </w: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C34379" w14:textId="77777777" w:rsidR="00A34B56" w:rsidRPr="00716E75" w:rsidRDefault="00A34B56" w:rsidP="002B74A2">
                            <w:pPr>
                              <w:rPr>
                                <w:rFonts w:ascii="Calibri" w:eastAsia="Batang" w:hAnsi="Calibri"/>
                                <w:color w:val="FFFFFF" w:themeColor="background1"/>
                                <w:sz w:val="22"/>
                                <w:szCs w:val="22"/>
                              </w:rPr>
                            </w:pPr>
                            <w:r w:rsidRPr="00716E75">
                              <w:rPr>
                                <w:rFonts w:ascii="Calibri" w:eastAsia="Batang" w:hAnsi="Calibri"/>
                                <w:color w:val="FFFFFF" w:themeColor="background1"/>
                                <w:sz w:val="22"/>
                                <w:szCs w:val="22"/>
                              </w:rPr>
                              <w:t>Active</w:t>
                            </w:r>
                          </w:p>
                        </w:tc>
                      </w:tr>
                      <w:tr w:rsidR="00A34B56" w:rsidRPr="006645A8" w14:paraId="35EEC4A3"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0E233D" w14:textId="77777777" w:rsidR="00A34B56" w:rsidRPr="006645A8" w:rsidRDefault="00A34B56" w:rsidP="002B74A2">
                            <w:pPr>
                              <w:rPr>
                                <w:rFonts w:eastAsia="Batang"/>
                                <w:b/>
                                <w:color w:val="4F81BD" w:themeColor="accent1"/>
                                <w:szCs w:val="22"/>
                              </w:rPr>
                            </w:pP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43755A" w14:textId="77777777" w:rsidR="00A34B56" w:rsidRPr="006645A8" w:rsidRDefault="00A34B56" w:rsidP="002B74A2">
                            <w:pPr>
                              <w:rPr>
                                <w:rFonts w:eastAsia="Batang"/>
                                <w:b/>
                                <w:color w:val="4F81BD" w:themeColor="accent1"/>
                                <w:szCs w:val="22"/>
                              </w:rPr>
                            </w:pP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8D6BE" w14:textId="77777777" w:rsidR="00A34B56" w:rsidRPr="006645A8" w:rsidRDefault="00A34B56" w:rsidP="002B74A2">
                            <w:pPr>
                              <w:rPr>
                                <w:rFonts w:eastAsia="Batang"/>
                                <w:b/>
                                <w:color w:val="4F81BD" w:themeColor="accent1"/>
                                <w:szCs w:val="22"/>
                              </w:rPr>
                            </w:pP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DE0FA2" w14:textId="77777777" w:rsidR="00A34B56" w:rsidRPr="006645A8" w:rsidRDefault="00A34B56" w:rsidP="002B74A2">
                            <w:pPr>
                              <w:rPr>
                                <w:rFonts w:eastAsia="Batang"/>
                                <w:b/>
                                <w:color w:val="4F81BD" w:themeColor="accent1"/>
                                <w:szCs w:val="22"/>
                              </w:rPr>
                            </w:pPr>
                          </w:p>
                        </w:tc>
                      </w:tr>
                      <w:tr w:rsidR="00A34B56" w:rsidRPr="006645A8" w14:paraId="2C81DD62"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84A1E1" w14:textId="77777777" w:rsidR="00A34B56" w:rsidRPr="006645A8" w:rsidRDefault="00A34B56" w:rsidP="002B74A2">
                            <w:pPr>
                              <w:rPr>
                                <w:rFonts w:eastAsia="Batang"/>
                                <w:b/>
                                <w:color w:val="4F81BD" w:themeColor="accent1"/>
                                <w:szCs w:val="22"/>
                              </w:rPr>
                            </w:pP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59F852" w14:textId="77777777" w:rsidR="00A34B56" w:rsidRPr="006645A8" w:rsidRDefault="00A34B56" w:rsidP="002B74A2">
                            <w:pPr>
                              <w:rPr>
                                <w:rFonts w:eastAsia="Batang"/>
                                <w:b/>
                                <w:color w:val="4F81BD" w:themeColor="accent1"/>
                                <w:szCs w:val="22"/>
                              </w:rPr>
                            </w:pP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E2273" w14:textId="77777777" w:rsidR="00A34B56" w:rsidRPr="006645A8" w:rsidRDefault="00A34B56" w:rsidP="002B74A2">
                            <w:pPr>
                              <w:rPr>
                                <w:rFonts w:eastAsia="Batang"/>
                                <w:b/>
                                <w:color w:val="4F81BD" w:themeColor="accent1"/>
                                <w:szCs w:val="22"/>
                              </w:rPr>
                            </w:pP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982EDB" w14:textId="77777777" w:rsidR="00A34B56" w:rsidRPr="006645A8" w:rsidRDefault="00A34B56" w:rsidP="002B74A2">
                            <w:pPr>
                              <w:rPr>
                                <w:rFonts w:eastAsia="Batang"/>
                                <w:b/>
                                <w:color w:val="4F81BD" w:themeColor="accent1"/>
                                <w:szCs w:val="22"/>
                              </w:rPr>
                            </w:pPr>
                          </w:p>
                        </w:tc>
                      </w:tr>
                    </w:tbl>
                    <w:p w14:paraId="5ADD7216" w14:textId="77777777" w:rsidR="00A34B56" w:rsidRDefault="00A34B56"/>
                    <w:p w14:paraId="5383AFCB" w14:textId="77777777" w:rsidR="00A34B56" w:rsidRDefault="00A34B56"/>
                    <w:p w14:paraId="6CB288EC" w14:textId="77777777" w:rsidR="00A34B56" w:rsidRDefault="00A34B56"/>
                  </w:txbxContent>
                </v:textbox>
                <w10:wrap anchorx="margin"/>
              </v:shape>
            </w:pict>
          </mc:Fallback>
        </mc:AlternateContent>
      </w:r>
      <w:bookmarkEnd w:id="0"/>
      <w:bookmarkEnd w:id="1"/>
      <w:bookmarkEnd w:id="2"/>
      <w:bookmarkEnd w:id="3"/>
      <w:bookmarkEnd w:id="4"/>
      <w:bookmarkEnd w:id="5"/>
      <w:bookmarkEnd w:id="6"/>
      <w:bookmarkEnd w:id="7"/>
      <w:bookmarkEnd w:id="8"/>
      <w:bookmarkEnd w:id="9"/>
      <w:bookmarkEnd w:id="10"/>
      <w:bookmarkEnd w:id="11"/>
      <w:r w:rsidR="00B43636" w:rsidRPr="00F75EEA">
        <w:rPr>
          <w:rFonts w:asciiTheme="minorHAnsi" w:eastAsia="Calibri" w:hAnsiTheme="minorHAnsi" w:cs="Calibri"/>
          <w:color w:val="0092CF"/>
          <w:sz w:val="28"/>
          <w:szCs w:val="28"/>
        </w:rPr>
        <w:t xml:space="preserve">Park App </w:t>
      </w:r>
      <w:r w:rsidR="005A53D1" w:rsidRPr="00F75EEA">
        <w:rPr>
          <w:rFonts w:asciiTheme="minorHAnsi" w:eastAsia="Calibri" w:hAnsiTheme="minorHAnsi" w:cs="Calibri"/>
          <w:color w:val="0092CF"/>
          <w:sz w:val="28"/>
          <w:szCs w:val="28"/>
        </w:rPr>
        <w:t>Design Document</w:t>
      </w:r>
      <w:bookmarkEnd w:id="12"/>
      <w:bookmarkEnd w:id="13"/>
      <w:bookmarkEnd w:id="14"/>
    </w:p>
    <w:p w14:paraId="439B2B04" w14:textId="77777777" w:rsidR="00482F8A" w:rsidRPr="00F75EEA" w:rsidRDefault="00482F8A" w:rsidP="00482F8A">
      <w:pPr>
        <w:rPr>
          <w:rFonts w:asciiTheme="minorHAnsi" w:hAnsiTheme="minorHAnsi"/>
          <w:sz w:val="22"/>
          <w:szCs w:val="22"/>
        </w:rPr>
      </w:pPr>
      <w:bookmarkStart w:id="16" w:name="_Toc15977936"/>
    </w:p>
    <w:tbl>
      <w:tblPr>
        <w:tblStyle w:val="TableGrid"/>
        <w:tblW w:w="8500" w:type="dxa"/>
        <w:tblLook w:val="04A0" w:firstRow="1" w:lastRow="0" w:firstColumn="1" w:lastColumn="0" w:noHBand="0" w:noVBand="1"/>
      </w:tblPr>
      <w:tblGrid>
        <w:gridCol w:w="914"/>
        <w:gridCol w:w="1349"/>
        <w:gridCol w:w="1985"/>
        <w:gridCol w:w="4252"/>
      </w:tblGrid>
      <w:tr w:rsidR="001F1776" w:rsidRPr="00F75EEA" w14:paraId="7CBC9A1B" w14:textId="77777777" w:rsidTr="1967B4CD">
        <w:trPr>
          <w:trHeight w:val="244"/>
        </w:trPr>
        <w:tc>
          <w:tcPr>
            <w:tcW w:w="914" w:type="dxa"/>
            <w:shd w:val="clear" w:color="auto" w:fill="548DD4" w:themeFill="text2" w:themeFillTint="99"/>
          </w:tcPr>
          <w:p w14:paraId="1C42BEFB" w14:textId="77777777" w:rsidR="001F1776" w:rsidRPr="00F75EEA" w:rsidRDefault="1967B4CD" w:rsidP="004D1827">
            <w:pPr>
              <w:rPr>
                <w:rFonts w:asciiTheme="minorHAnsi" w:hAnsiTheme="minorHAnsi"/>
                <w:b/>
                <w:color w:val="FFFFFF" w:themeColor="background1"/>
                <w:sz w:val="22"/>
                <w:szCs w:val="22"/>
              </w:rPr>
            </w:pPr>
            <w:r w:rsidRPr="00F75EEA">
              <w:rPr>
                <w:rFonts w:asciiTheme="minorHAnsi" w:eastAsiaTheme="minorEastAsia" w:hAnsiTheme="minorHAnsi" w:cstheme="minorBidi"/>
                <w:b/>
                <w:bCs/>
                <w:color w:val="FFFFFF" w:themeColor="background1"/>
                <w:sz w:val="22"/>
                <w:szCs w:val="22"/>
              </w:rPr>
              <w:t>Version</w:t>
            </w:r>
          </w:p>
        </w:tc>
        <w:tc>
          <w:tcPr>
            <w:tcW w:w="1349" w:type="dxa"/>
            <w:shd w:val="clear" w:color="auto" w:fill="548DD4" w:themeFill="text2" w:themeFillTint="99"/>
          </w:tcPr>
          <w:p w14:paraId="12D8F92C" w14:textId="77777777" w:rsidR="001F1776" w:rsidRPr="00F75EEA" w:rsidRDefault="1967B4CD" w:rsidP="004D1827">
            <w:pPr>
              <w:rPr>
                <w:rFonts w:asciiTheme="minorHAnsi" w:hAnsiTheme="minorHAnsi"/>
                <w:b/>
                <w:color w:val="FFFFFF" w:themeColor="background1"/>
                <w:sz w:val="22"/>
                <w:szCs w:val="22"/>
              </w:rPr>
            </w:pPr>
            <w:r w:rsidRPr="00F75EEA">
              <w:rPr>
                <w:rFonts w:asciiTheme="minorHAnsi" w:eastAsiaTheme="minorEastAsia" w:hAnsiTheme="minorHAnsi" w:cstheme="minorBidi"/>
                <w:b/>
                <w:bCs/>
                <w:color w:val="FFFFFF" w:themeColor="background1"/>
                <w:sz w:val="22"/>
                <w:szCs w:val="22"/>
              </w:rPr>
              <w:t>Date</w:t>
            </w:r>
          </w:p>
        </w:tc>
        <w:tc>
          <w:tcPr>
            <w:tcW w:w="1985" w:type="dxa"/>
            <w:shd w:val="clear" w:color="auto" w:fill="548DD4" w:themeFill="text2" w:themeFillTint="99"/>
          </w:tcPr>
          <w:p w14:paraId="54857165" w14:textId="77777777" w:rsidR="001F1776" w:rsidRPr="00F75EEA" w:rsidRDefault="1967B4CD" w:rsidP="004D1827">
            <w:pPr>
              <w:rPr>
                <w:rFonts w:asciiTheme="minorHAnsi" w:hAnsiTheme="minorHAnsi"/>
                <w:b/>
                <w:color w:val="FFFFFF" w:themeColor="background1"/>
                <w:sz w:val="22"/>
                <w:szCs w:val="22"/>
              </w:rPr>
            </w:pPr>
            <w:r w:rsidRPr="00F75EEA">
              <w:rPr>
                <w:rFonts w:asciiTheme="minorHAnsi" w:eastAsiaTheme="minorEastAsia" w:hAnsiTheme="minorHAnsi" w:cstheme="minorBidi"/>
                <w:b/>
                <w:bCs/>
                <w:color w:val="FFFFFF" w:themeColor="background1"/>
                <w:sz w:val="22"/>
                <w:szCs w:val="22"/>
              </w:rPr>
              <w:t>Author</w:t>
            </w:r>
          </w:p>
        </w:tc>
        <w:tc>
          <w:tcPr>
            <w:tcW w:w="4252" w:type="dxa"/>
            <w:shd w:val="clear" w:color="auto" w:fill="548DD4" w:themeFill="text2" w:themeFillTint="99"/>
          </w:tcPr>
          <w:p w14:paraId="4AA11074" w14:textId="77777777" w:rsidR="001F1776" w:rsidRPr="00F75EEA" w:rsidRDefault="1967B4CD" w:rsidP="004D1827">
            <w:pPr>
              <w:rPr>
                <w:rFonts w:asciiTheme="minorHAnsi" w:hAnsiTheme="minorHAnsi"/>
                <w:b/>
                <w:color w:val="FFFFFF" w:themeColor="background1"/>
                <w:sz w:val="22"/>
                <w:szCs w:val="22"/>
              </w:rPr>
            </w:pPr>
            <w:r w:rsidRPr="00F75EEA">
              <w:rPr>
                <w:rFonts w:asciiTheme="minorHAnsi" w:eastAsiaTheme="minorEastAsia" w:hAnsiTheme="minorHAnsi" w:cstheme="minorBidi"/>
                <w:b/>
                <w:bCs/>
                <w:color w:val="FFFFFF" w:themeColor="background1"/>
                <w:sz w:val="22"/>
                <w:szCs w:val="22"/>
              </w:rPr>
              <w:t>Amendments</w:t>
            </w:r>
          </w:p>
        </w:tc>
      </w:tr>
      <w:tr w:rsidR="001F1776" w:rsidRPr="00F75EEA" w14:paraId="2B8B7E1E" w14:textId="77777777" w:rsidTr="1967B4CD">
        <w:trPr>
          <w:trHeight w:val="244"/>
        </w:trPr>
        <w:tc>
          <w:tcPr>
            <w:tcW w:w="914" w:type="dxa"/>
          </w:tcPr>
          <w:p w14:paraId="62DA722C" w14:textId="77777777" w:rsidR="001F1776" w:rsidRPr="00F75EEA" w:rsidRDefault="001F1776" w:rsidP="004D1827">
            <w:pPr>
              <w:rPr>
                <w:rFonts w:asciiTheme="minorHAnsi" w:hAnsiTheme="minorHAnsi"/>
                <w:color w:val="548DD4" w:themeColor="text2" w:themeTint="99"/>
                <w:sz w:val="22"/>
                <w:szCs w:val="22"/>
              </w:rPr>
            </w:pPr>
            <w:r w:rsidRPr="00F75EEA">
              <w:rPr>
                <w:rFonts w:asciiTheme="minorHAnsi" w:hAnsiTheme="minorHAnsi"/>
                <w:color w:val="548DD4" w:themeColor="text2" w:themeTint="99"/>
                <w:sz w:val="22"/>
                <w:szCs w:val="22"/>
              </w:rPr>
              <w:t>0.1</w:t>
            </w:r>
          </w:p>
        </w:tc>
        <w:tc>
          <w:tcPr>
            <w:tcW w:w="1349" w:type="dxa"/>
          </w:tcPr>
          <w:p w14:paraId="43B24F14" w14:textId="18B42C0E" w:rsidR="001F1776" w:rsidRPr="00F75EEA" w:rsidRDefault="003D0297" w:rsidP="00F83BCF">
            <w:pPr>
              <w:rPr>
                <w:rFonts w:asciiTheme="minorHAnsi" w:hAnsiTheme="minorHAnsi"/>
                <w:color w:val="548DD4" w:themeColor="text2" w:themeTint="99"/>
                <w:sz w:val="22"/>
                <w:szCs w:val="22"/>
              </w:rPr>
            </w:pPr>
            <w:r w:rsidRPr="00F75EEA">
              <w:rPr>
                <w:rFonts w:asciiTheme="minorHAnsi" w:eastAsiaTheme="minorEastAsia" w:hAnsiTheme="minorHAnsi" w:cstheme="minorBidi"/>
                <w:color w:val="548DD4" w:themeColor="text2" w:themeTint="99"/>
                <w:sz w:val="22"/>
                <w:szCs w:val="22"/>
              </w:rPr>
              <w:t>05/12/</w:t>
            </w:r>
            <w:r w:rsidR="1967B4CD" w:rsidRPr="00F75EEA">
              <w:rPr>
                <w:rFonts w:asciiTheme="minorHAnsi" w:eastAsiaTheme="minorEastAsia" w:hAnsiTheme="minorHAnsi" w:cstheme="minorBidi"/>
                <w:color w:val="548DD4" w:themeColor="text2" w:themeTint="99"/>
                <w:sz w:val="22"/>
                <w:szCs w:val="22"/>
              </w:rPr>
              <w:t>16</w:t>
            </w:r>
          </w:p>
        </w:tc>
        <w:tc>
          <w:tcPr>
            <w:tcW w:w="1985" w:type="dxa"/>
          </w:tcPr>
          <w:p w14:paraId="0381DB87" w14:textId="56DB39B5" w:rsidR="001F1776" w:rsidRPr="00F75EEA" w:rsidRDefault="00F83BCF" w:rsidP="00F83BCF">
            <w:pPr>
              <w:rPr>
                <w:rFonts w:asciiTheme="minorHAnsi" w:hAnsiTheme="minorHAnsi"/>
                <w:color w:val="548DD4" w:themeColor="text2" w:themeTint="99"/>
                <w:sz w:val="22"/>
                <w:szCs w:val="22"/>
              </w:rPr>
            </w:pPr>
            <w:r w:rsidRPr="00F75EEA">
              <w:rPr>
                <w:rFonts w:asciiTheme="minorHAnsi" w:eastAsiaTheme="minorEastAsia" w:hAnsiTheme="minorHAnsi" w:cstheme="minorBidi"/>
                <w:color w:val="548DD4" w:themeColor="text2" w:themeTint="99"/>
                <w:sz w:val="22"/>
                <w:szCs w:val="22"/>
              </w:rPr>
              <w:t>Ruth Awojobi</w:t>
            </w:r>
          </w:p>
        </w:tc>
        <w:tc>
          <w:tcPr>
            <w:tcW w:w="4252" w:type="dxa"/>
          </w:tcPr>
          <w:p w14:paraId="1769F912" w14:textId="77777777" w:rsidR="001F1776" w:rsidRPr="00F75EEA" w:rsidRDefault="1967B4CD" w:rsidP="004D1827">
            <w:pPr>
              <w:rPr>
                <w:rFonts w:asciiTheme="minorHAnsi" w:hAnsiTheme="minorHAnsi"/>
                <w:color w:val="548DD4" w:themeColor="text2" w:themeTint="99"/>
                <w:sz w:val="22"/>
                <w:szCs w:val="22"/>
              </w:rPr>
            </w:pPr>
            <w:r w:rsidRPr="00F75EEA">
              <w:rPr>
                <w:rFonts w:asciiTheme="minorHAnsi" w:eastAsiaTheme="minorEastAsia" w:hAnsiTheme="minorHAnsi" w:cstheme="minorBidi"/>
                <w:color w:val="548DD4" w:themeColor="text2" w:themeTint="99"/>
                <w:sz w:val="22"/>
                <w:szCs w:val="22"/>
              </w:rPr>
              <w:t>Creation, Initial draft for review</w:t>
            </w:r>
          </w:p>
        </w:tc>
      </w:tr>
      <w:tr w:rsidR="001F1776" w:rsidRPr="00F75EEA" w14:paraId="31CDD7BA" w14:textId="77777777" w:rsidTr="1967B4CD">
        <w:trPr>
          <w:trHeight w:val="254"/>
        </w:trPr>
        <w:tc>
          <w:tcPr>
            <w:tcW w:w="914" w:type="dxa"/>
          </w:tcPr>
          <w:p w14:paraId="2C7D27A4" w14:textId="187B5C89" w:rsidR="001F1776" w:rsidRPr="00F75EEA" w:rsidRDefault="00C731C9" w:rsidP="004D1827">
            <w:pPr>
              <w:rPr>
                <w:rFonts w:asciiTheme="minorHAnsi" w:hAnsiTheme="minorHAnsi"/>
                <w:b/>
                <w:color w:val="548DD4" w:themeColor="text2" w:themeTint="99"/>
                <w:sz w:val="22"/>
                <w:szCs w:val="22"/>
              </w:rPr>
            </w:pPr>
            <w:r>
              <w:rPr>
                <w:rFonts w:asciiTheme="minorHAnsi" w:hAnsiTheme="minorHAnsi"/>
                <w:b/>
                <w:color w:val="548DD4" w:themeColor="text2" w:themeTint="99"/>
                <w:sz w:val="22"/>
                <w:szCs w:val="22"/>
              </w:rPr>
              <w:t>0.2</w:t>
            </w:r>
          </w:p>
        </w:tc>
        <w:tc>
          <w:tcPr>
            <w:tcW w:w="1349" w:type="dxa"/>
          </w:tcPr>
          <w:p w14:paraId="1B11BB72" w14:textId="4F99BA5A" w:rsidR="001F1776" w:rsidRPr="00F75EEA" w:rsidRDefault="00C731C9" w:rsidP="004D1827">
            <w:pPr>
              <w:rPr>
                <w:rFonts w:asciiTheme="minorHAnsi" w:hAnsiTheme="minorHAnsi"/>
                <w:b/>
                <w:color w:val="548DD4" w:themeColor="text2" w:themeTint="99"/>
                <w:sz w:val="22"/>
                <w:szCs w:val="22"/>
              </w:rPr>
            </w:pPr>
            <w:r>
              <w:rPr>
                <w:rFonts w:asciiTheme="minorHAnsi" w:hAnsiTheme="minorHAnsi"/>
                <w:b/>
                <w:color w:val="548DD4" w:themeColor="text2" w:themeTint="99"/>
                <w:sz w:val="22"/>
                <w:szCs w:val="22"/>
              </w:rPr>
              <w:t>09/12/16</w:t>
            </w:r>
          </w:p>
        </w:tc>
        <w:tc>
          <w:tcPr>
            <w:tcW w:w="1985" w:type="dxa"/>
          </w:tcPr>
          <w:p w14:paraId="6D6F17E5" w14:textId="78A6B939" w:rsidR="001F1776" w:rsidRPr="00F75EEA" w:rsidRDefault="00C731C9" w:rsidP="004D1827">
            <w:pPr>
              <w:rPr>
                <w:rFonts w:asciiTheme="minorHAnsi" w:hAnsiTheme="minorHAnsi"/>
                <w:b/>
                <w:color w:val="548DD4" w:themeColor="text2" w:themeTint="99"/>
                <w:sz w:val="22"/>
                <w:szCs w:val="22"/>
              </w:rPr>
            </w:pPr>
            <w:r>
              <w:rPr>
                <w:rFonts w:asciiTheme="minorHAnsi" w:hAnsiTheme="minorHAnsi"/>
                <w:b/>
                <w:color w:val="548DD4" w:themeColor="text2" w:themeTint="99"/>
                <w:sz w:val="22"/>
                <w:szCs w:val="22"/>
              </w:rPr>
              <w:t>Ruth Awojobi</w:t>
            </w:r>
          </w:p>
        </w:tc>
        <w:tc>
          <w:tcPr>
            <w:tcW w:w="4252" w:type="dxa"/>
          </w:tcPr>
          <w:p w14:paraId="24B2C201" w14:textId="2C6D8AB1" w:rsidR="001F1776" w:rsidRPr="005C2CD5" w:rsidRDefault="00C731C9" w:rsidP="004D1827">
            <w:pPr>
              <w:rPr>
                <w:rFonts w:asciiTheme="minorHAnsi" w:hAnsiTheme="minorHAnsi"/>
                <w:b/>
                <w:color w:val="548DD4" w:themeColor="text2" w:themeTint="99"/>
                <w:sz w:val="22"/>
                <w:szCs w:val="22"/>
              </w:rPr>
            </w:pPr>
            <w:r w:rsidRPr="005C2CD5">
              <w:rPr>
                <w:rFonts w:asciiTheme="minorHAnsi" w:hAnsiTheme="minorHAnsi"/>
                <w:b/>
                <w:color w:val="548DD4" w:themeColor="text2" w:themeTint="99"/>
                <w:sz w:val="22"/>
                <w:szCs w:val="22"/>
              </w:rPr>
              <w:t xml:space="preserve">Continuation </w:t>
            </w:r>
            <w:r w:rsidR="005C2CD5" w:rsidRPr="005C2CD5">
              <w:rPr>
                <w:rFonts w:asciiTheme="minorHAnsi" w:hAnsiTheme="minorHAnsi"/>
                <w:b/>
                <w:color w:val="548DD4" w:themeColor="text2" w:themeTint="99"/>
                <w:sz w:val="22"/>
                <w:szCs w:val="22"/>
              </w:rPr>
              <w:t xml:space="preserve">of </w:t>
            </w:r>
            <w:r w:rsidR="005C2CD5" w:rsidRPr="005C2CD5">
              <w:rPr>
                <w:rFonts w:asciiTheme="minorHAnsi" w:eastAsiaTheme="minorEastAsia" w:hAnsiTheme="minorHAnsi" w:cstheme="minorBidi"/>
                <w:b/>
                <w:color w:val="548DD4" w:themeColor="text2" w:themeTint="99"/>
                <w:sz w:val="22"/>
                <w:szCs w:val="22"/>
              </w:rPr>
              <w:t>Initial draft for review</w:t>
            </w:r>
          </w:p>
        </w:tc>
      </w:tr>
      <w:tr w:rsidR="001F1776" w:rsidRPr="00F75EEA" w14:paraId="63F7EA73" w14:textId="77777777" w:rsidTr="1967B4CD">
        <w:trPr>
          <w:trHeight w:val="244"/>
        </w:trPr>
        <w:tc>
          <w:tcPr>
            <w:tcW w:w="914" w:type="dxa"/>
          </w:tcPr>
          <w:p w14:paraId="5761506A" w14:textId="77777777" w:rsidR="001F1776" w:rsidRPr="00F75EEA" w:rsidRDefault="001F1776" w:rsidP="004D1827">
            <w:pPr>
              <w:rPr>
                <w:rFonts w:asciiTheme="minorHAnsi" w:hAnsiTheme="minorHAnsi"/>
                <w:b/>
                <w:color w:val="548DD4" w:themeColor="text2" w:themeTint="99"/>
                <w:sz w:val="22"/>
                <w:szCs w:val="22"/>
              </w:rPr>
            </w:pPr>
          </w:p>
        </w:tc>
        <w:tc>
          <w:tcPr>
            <w:tcW w:w="1349" w:type="dxa"/>
          </w:tcPr>
          <w:p w14:paraId="2D2AB5EA" w14:textId="77777777" w:rsidR="001F1776" w:rsidRPr="00F75EEA" w:rsidRDefault="001F1776" w:rsidP="004D1827">
            <w:pPr>
              <w:rPr>
                <w:rFonts w:asciiTheme="minorHAnsi" w:hAnsiTheme="minorHAnsi"/>
                <w:b/>
                <w:color w:val="548DD4" w:themeColor="text2" w:themeTint="99"/>
                <w:sz w:val="22"/>
                <w:szCs w:val="22"/>
              </w:rPr>
            </w:pPr>
          </w:p>
        </w:tc>
        <w:tc>
          <w:tcPr>
            <w:tcW w:w="1985" w:type="dxa"/>
          </w:tcPr>
          <w:p w14:paraId="2B9EE8EF" w14:textId="77777777" w:rsidR="001F1776" w:rsidRPr="00F75EEA" w:rsidRDefault="001F1776" w:rsidP="004D1827">
            <w:pPr>
              <w:rPr>
                <w:rFonts w:asciiTheme="minorHAnsi" w:hAnsiTheme="minorHAnsi"/>
                <w:b/>
                <w:color w:val="548DD4" w:themeColor="text2" w:themeTint="99"/>
                <w:sz w:val="22"/>
                <w:szCs w:val="22"/>
              </w:rPr>
            </w:pPr>
          </w:p>
        </w:tc>
        <w:tc>
          <w:tcPr>
            <w:tcW w:w="4252" w:type="dxa"/>
          </w:tcPr>
          <w:p w14:paraId="3DF79B16" w14:textId="77777777" w:rsidR="001F1776" w:rsidRPr="00F75EEA" w:rsidRDefault="001F1776" w:rsidP="004D1827">
            <w:pPr>
              <w:rPr>
                <w:rFonts w:asciiTheme="minorHAnsi" w:hAnsiTheme="minorHAnsi"/>
                <w:b/>
                <w:color w:val="548DD4" w:themeColor="text2" w:themeTint="99"/>
                <w:sz w:val="22"/>
                <w:szCs w:val="22"/>
              </w:rPr>
            </w:pPr>
          </w:p>
        </w:tc>
      </w:tr>
      <w:tr w:rsidR="001F1776" w:rsidRPr="00F75EEA" w14:paraId="614D2824" w14:textId="77777777" w:rsidTr="1967B4CD">
        <w:trPr>
          <w:trHeight w:val="244"/>
        </w:trPr>
        <w:tc>
          <w:tcPr>
            <w:tcW w:w="914" w:type="dxa"/>
          </w:tcPr>
          <w:p w14:paraId="4E64C2A7" w14:textId="77777777" w:rsidR="001F1776" w:rsidRPr="00F75EEA" w:rsidRDefault="001F1776" w:rsidP="004D1827">
            <w:pPr>
              <w:rPr>
                <w:rFonts w:asciiTheme="minorHAnsi" w:hAnsiTheme="minorHAnsi"/>
                <w:b/>
                <w:color w:val="548DD4" w:themeColor="text2" w:themeTint="99"/>
                <w:sz w:val="22"/>
                <w:szCs w:val="22"/>
              </w:rPr>
            </w:pPr>
          </w:p>
        </w:tc>
        <w:tc>
          <w:tcPr>
            <w:tcW w:w="1349" w:type="dxa"/>
          </w:tcPr>
          <w:p w14:paraId="42D1FE03" w14:textId="77777777" w:rsidR="001F1776" w:rsidRPr="00F75EEA" w:rsidRDefault="001F1776" w:rsidP="004D1827">
            <w:pPr>
              <w:rPr>
                <w:rFonts w:asciiTheme="minorHAnsi" w:hAnsiTheme="minorHAnsi"/>
                <w:b/>
                <w:color w:val="548DD4" w:themeColor="text2" w:themeTint="99"/>
                <w:sz w:val="22"/>
                <w:szCs w:val="22"/>
              </w:rPr>
            </w:pPr>
          </w:p>
        </w:tc>
        <w:tc>
          <w:tcPr>
            <w:tcW w:w="1985" w:type="dxa"/>
          </w:tcPr>
          <w:p w14:paraId="2BB6BECE" w14:textId="77777777" w:rsidR="001F1776" w:rsidRPr="00F75EEA" w:rsidRDefault="001F1776" w:rsidP="004D1827">
            <w:pPr>
              <w:rPr>
                <w:rFonts w:asciiTheme="minorHAnsi" w:hAnsiTheme="minorHAnsi"/>
                <w:b/>
                <w:color w:val="548DD4" w:themeColor="text2" w:themeTint="99"/>
                <w:sz w:val="22"/>
                <w:szCs w:val="22"/>
              </w:rPr>
            </w:pPr>
          </w:p>
        </w:tc>
        <w:tc>
          <w:tcPr>
            <w:tcW w:w="4252" w:type="dxa"/>
          </w:tcPr>
          <w:p w14:paraId="0B9309E7" w14:textId="77777777" w:rsidR="001F1776" w:rsidRPr="00F75EEA" w:rsidRDefault="001F1776" w:rsidP="004D1827">
            <w:pPr>
              <w:rPr>
                <w:rFonts w:asciiTheme="minorHAnsi" w:hAnsiTheme="minorHAnsi"/>
                <w:b/>
                <w:color w:val="548DD4" w:themeColor="text2" w:themeTint="99"/>
                <w:sz w:val="22"/>
                <w:szCs w:val="22"/>
              </w:rPr>
            </w:pPr>
          </w:p>
        </w:tc>
      </w:tr>
    </w:tbl>
    <w:p w14:paraId="5E59BB18" w14:textId="77777777" w:rsidR="00482F8A" w:rsidRPr="00F75EEA" w:rsidRDefault="00482F8A" w:rsidP="00482F8A">
      <w:pPr>
        <w:pStyle w:val="FSIHeader1"/>
        <w:spacing w:before="0" w:after="0"/>
        <w:rPr>
          <w:rFonts w:asciiTheme="minorHAnsi" w:hAnsiTheme="minorHAnsi" w:cs="Arial"/>
          <w:szCs w:val="22"/>
        </w:rPr>
      </w:pPr>
    </w:p>
    <w:p w14:paraId="471F6FDF" w14:textId="77777777" w:rsidR="00482F8A" w:rsidRPr="00F75EEA" w:rsidRDefault="00482F8A" w:rsidP="00482F8A">
      <w:pPr>
        <w:rPr>
          <w:rFonts w:asciiTheme="minorHAnsi" w:hAnsiTheme="minorHAnsi"/>
          <w:sz w:val="22"/>
          <w:szCs w:val="22"/>
        </w:rPr>
      </w:pPr>
    </w:p>
    <w:p w14:paraId="0D5FDFA6" w14:textId="77777777" w:rsidR="008B4998" w:rsidRPr="00F75EEA" w:rsidRDefault="008B4998" w:rsidP="00482F8A">
      <w:pPr>
        <w:rPr>
          <w:rFonts w:asciiTheme="minorHAnsi" w:hAnsiTheme="minorHAnsi"/>
          <w:sz w:val="22"/>
          <w:szCs w:val="22"/>
        </w:rPr>
      </w:pPr>
    </w:p>
    <w:tbl>
      <w:tblPr>
        <w:tblStyle w:val="TableGrid"/>
        <w:tblW w:w="8500" w:type="dxa"/>
        <w:tblLook w:val="04A0" w:firstRow="1" w:lastRow="0" w:firstColumn="1" w:lastColumn="0" w:noHBand="0" w:noVBand="1"/>
      </w:tblPr>
      <w:tblGrid>
        <w:gridCol w:w="914"/>
        <w:gridCol w:w="1349"/>
        <w:gridCol w:w="1985"/>
        <w:gridCol w:w="4252"/>
      </w:tblGrid>
      <w:tr w:rsidR="00637C97" w:rsidRPr="00F75EEA" w14:paraId="4DA52329" w14:textId="77777777" w:rsidTr="1967B4CD">
        <w:trPr>
          <w:trHeight w:val="319"/>
        </w:trPr>
        <w:tc>
          <w:tcPr>
            <w:tcW w:w="914" w:type="dxa"/>
            <w:shd w:val="clear" w:color="auto" w:fill="548DD4" w:themeFill="text2" w:themeFillTint="99"/>
          </w:tcPr>
          <w:p w14:paraId="7BC226E2" w14:textId="77777777" w:rsidR="00637C97" w:rsidRPr="00F75EEA" w:rsidRDefault="1967B4CD" w:rsidP="001F1776">
            <w:pPr>
              <w:rPr>
                <w:rFonts w:asciiTheme="minorHAnsi" w:hAnsiTheme="minorHAnsi"/>
                <w:b/>
                <w:color w:val="FFFFFF" w:themeColor="background1"/>
                <w:sz w:val="22"/>
                <w:szCs w:val="22"/>
              </w:rPr>
            </w:pPr>
            <w:r w:rsidRPr="00F75EEA">
              <w:rPr>
                <w:rFonts w:asciiTheme="minorHAnsi" w:eastAsiaTheme="minorEastAsia" w:hAnsiTheme="minorHAnsi" w:cstheme="minorBidi"/>
                <w:b/>
                <w:bCs/>
                <w:color w:val="FFFFFF" w:themeColor="background1"/>
                <w:sz w:val="22"/>
                <w:szCs w:val="22"/>
              </w:rPr>
              <w:t>Version</w:t>
            </w:r>
          </w:p>
        </w:tc>
        <w:tc>
          <w:tcPr>
            <w:tcW w:w="1349" w:type="dxa"/>
            <w:shd w:val="clear" w:color="auto" w:fill="548DD4" w:themeFill="text2" w:themeFillTint="99"/>
          </w:tcPr>
          <w:p w14:paraId="3EA3738E" w14:textId="77777777" w:rsidR="00637C97" w:rsidRPr="00F75EEA" w:rsidRDefault="1967B4CD" w:rsidP="001F1776">
            <w:pPr>
              <w:rPr>
                <w:rFonts w:asciiTheme="minorHAnsi" w:hAnsiTheme="minorHAnsi"/>
                <w:b/>
                <w:color w:val="FFFFFF" w:themeColor="background1"/>
                <w:sz w:val="22"/>
                <w:szCs w:val="22"/>
              </w:rPr>
            </w:pPr>
            <w:r w:rsidRPr="00F75EEA">
              <w:rPr>
                <w:rFonts w:asciiTheme="minorHAnsi" w:eastAsiaTheme="minorEastAsia" w:hAnsiTheme="minorHAnsi" w:cstheme="minorBidi"/>
                <w:b/>
                <w:bCs/>
                <w:color w:val="FFFFFF" w:themeColor="background1"/>
                <w:sz w:val="22"/>
                <w:szCs w:val="22"/>
              </w:rPr>
              <w:t>Date</w:t>
            </w:r>
          </w:p>
        </w:tc>
        <w:tc>
          <w:tcPr>
            <w:tcW w:w="1985" w:type="dxa"/>
            <w:shd w:val="clear" w:color="auto" w:fill="548DD4" w:themeFill="text2" w:themeFillTint="99"/>
          </w:tcPr>
          <w:p w14:paraId="3243C016" w14:textId="77777777" w:rsidR="00637C97" w:rsidRPr="00F75EEA" w:rsidRDefault="1967B4CD" w:rsidP="001F1776">
            <w:pPr>
              <w:rPr>
                <w:rFonts w:asciiTheme="minorHAnsi" w:hAnsiTheme="minorHAnsi"/>
                <w:b/>
                <w:color w:val="FFFFFF" w:themeColor="background1"/>
                <w:sz w:val="22"/>
                <w:szCs w:val="22"/>
              </w:rPr>
            </w:pPr>
            <w:r w:rsidRPr="00F75EEA">
              <w:rPr>
                <w:rFonts w:asciiTheme="minorHAnsi" w:eastAsiaTheme="minorEastAsia" w:hAnsiTheme="minorHAnsi" w:cstheme="minorBidi"/>
                <w:b/>
                <w:bCs/>
                <w:color w:val="FFFFFF" w:themeColor="background1"/>
                <w:sz w:val="22"/>
                <w:szCs w:val="22"/>
              </w:rPr>
              <w:t>Reviewed by</w:t>
            </w:r>
          </w:p>
        </w:tc>
        <w:tc>
          <w:tcPr>
            <w:tcW w:w="4252" w:type="dxa"/>
            <w:shd w:val="clear" w:color="auto" w:fill="548DD4" w:themeFill="text2" w:themeFillTint="99"/>
          </w:tcPr>
          <w:p w14:paraId="18CF5A30" w14:textId="77777777" w:rsidR="00637C97" w:rsidRPr="00F75EEA" w:rsidRDefault="1967B4CD" w:rsidP="001F1776">
            <w:pPr>
              <w:rPr>
                <w:rFonts w:asciiTheme="minorHAnsi" w:hAnsiTheme="minorHAnsi"/>
                <w:b/>
                <w:color w:val="FFFFFF" w:themeColor="background1"/>
                <w:sz w:val="22"/>
                <w:szCs w:val="22"/>
              </w:rPr>
            </w:pPr>
            <w:r w:rsidRPr="00F75EEA">
              <w:rPr>
                <w:rFonts w:asciiTheme="minorHAnsi" w:eastAsiaTheme="minorEastAsia" w:hAnsiTheme="minorHAnsi" w:cstheme="minorBidi"/>
                <w:b/>
                <w:bCs/>
                <w:color w:val="FFFFFF" w:themeColor="background1"/>
                <w:sz w:val="22"/>
                <w:szCs w:val="22"/>
              </w:rPr>
              <w:t>Comments</w:t>
            </w:r>
          </w:p>
        </w:tc>
      </w:tr>
      <w:tr w:rsidR="00637C97" w:rsidRPr="00F75EEA" w14:paraId="2F8CA431" w14:textId="77777777" w:rsidTr="1967B4CD">
        <w:trPr>
          <w:trHeight w:val="311"/>
        </w:trPr>
        <w:tc>
          <w:tcPr>
            <w:tcW w:w="914" w:type="dxa"/>
          </w:tcPr>
          <w:p w14:paraId="665471EC" w14:textId="77777777" w:rsidR="00637C97" w:rsidRPr="00F75EEA" w:rsidRDefault="00637C97" w:rsidP="001F1776">
            <w:pPr>
              <w:rPr>
                <w:rFonts w:asciiTheme="minorHAnsi" w:hAnsiTheme="minorHAnsi"/>
                <w:b/>
                <w:color w:val="548DD4" w:themeColor="text2" w:themeTint="99"/>
                <w:sz w:val="22"/>
                <w:szCs w:val="22"/>
              </w:rPr>
            </w:pPr>
          </w:p>
        </w:tc>
        <w:tc>
          <w:tcPr>
            <w:tcW w:w="1349" w:type="dxa"/>
          </w:tcPr>
          <w:p w14:paraId="67B59994" w14:textId="77777777" w:rsidR="00637C97" w:rsidRPr="00F75EEA" w:rsidRDefault="00637C97" w:rsidP="001F1776">
            <w:pPr>
              <w:rPr>
                <w:rFonts w:asciiTheme="minorHAnsi" w:hAnsiTheme="minorHAnsi"/>
                <w:b/>
                <w:color w:val="548DD4" w:themeColor="text2" w:themeTint="99"/>
                <w:sz w:val="22"/>
                <w:szCs w:val="22"/>
              </w:rPr>
            </w:pPr>
          </w:p>
        </w:tc>
        <w:tc>
          <w:tcPr>
            <w:tcW w:w="1985" w:type="dxa"/>
          </w:tcPr>
          <w:p w14:paraId="230D4009" w14:textId="77777777" w:rsidR="00637C97" w:rsidRPr="00F75EEA" w:rsidRDefault="00637C97" w:rsidP="001F1776">
            <w:pPr>
              <w:rPr>
                <w:rFonts w:asciiTheme="minorHAnsi" w:hAnsiTheme="minorHAnsi"/>
                <w:b/>
                <w:color w:val="548DD4" w:themeColor="text2" w:themeTint="99"/>
                <w:sz w:val="22"/>
                <w:szCs w:val="22"/>
              </w:rPr>
            </w:pPr>
          </w:p>
        </w:tc>
        <w:tc>
          <w:tcPr>
            <w:tcW w:w="4252" w:type="dxa"/>
          </w:tcPr>
          <w:p w14:paraId="02DC81A9" w14:textId="77777777" w:rsidR="00637C97" w:rsidRPr="00F75EEA" w:rsidRDefault="00637C97" w:rsidP="001F1776">
            <w:pPr>
              <w:rPr>
                <w:rFonts w:asciiTheme="minorHAnsi" w:hAnsiTheme="minorHAnsi"/>
                <w:b/>
                <w:color w:val="548DD4" w:themeColor="text2" w:themeTint="99"/>
                <w:sz w:val="22"/>
                <w:szCs w:val="22"/>
              </w:rPr>
            </w:pPr>
          </w:p>
        </w:tc>
      </w:tr>
      <w:tr w:rsidR="00637C97" w:rsidRPr="00F75EEA" w14:paraId="3E22FE44" w14:textId="77777777" w:rsidTr="1967B4CD">
        <w:trPr>
          <w:trHeight w:val="319"/>
        </w:trPr>
        <w:tc>
          <w:tcPr>
            <w:tcW w:w="914" w:type="dxa"/>
          </w:tcPr>
          <w:p w14:paraId="0FE3BC30" w14:textId="77777777" w:rsidR="00637C97" w:rsidRPr="00F75EEA" w:rsidRDefault="00637C97" w:rsidP="001F1776">
            <w:pPr>
              <w:rPr>
                <w:rFonts w:asciiTheme="minorHAnsi" w:hAnsiTheme="minorHAnsi"/>
                <w:color w:val="548DD4" w:themeColor="text2" w:themeTint="99"/>
                <w:sz w:val="22"/>
                <w:szCs w:val="22"/>
              </w:rPr>
            </w:pPr>
          </w:p>
        </w:tc>
        <w:tc>
          <w:tcPr>
            <w:tcW w:w="1349" w:type="dxa"/>
          </w:tcPr>
          <w:p w14:paraId="0E716817" w14:textId="77777777" w:rsidR="00637C97" w:rsidRPr="00F75EEA" w:rsidRDefault="00637C97" w:rsidP="001F1776">
            <w:pPr>
              <w:rPr>
                <w:rFonts w:asciiTheme="minorHAnsi" w:hAnsiTheme="minorHAnsi"/>
                <w:color w:val="548DD4" w:themeColor="text2" w:themeTint="99"/>
                <w:sz w:val="22"/>
                <w:szCs w:val="22"/>
              </w:rPr>
            </w:pPr>
          </w:p>
        </w:tc>
        <w:tc>
          <w:tcPr>
            <w:tcW w:w="1985" w:type="dxa"/>
          </w:tcPr>
          <w:p w14:paraId="06895F85" w14:textId="77777777" w:rsidR="00637C97" w:rsidRPr="00F75EEA" w:rsidRDefault="00637C97" w:rsidP="001F1776">
            <w:pPr>
              <w:rPr>
                <w:rFonts w:asciiTheme="minorHAnsi" w:hAnsiTheme="minorHAnsi"/>
                <w:color w:val="548DD4" w:themeColor="text2" w:themeTint="99"/>
                <w:sz w:val="22"/>
                <w:szCs w:val="22"/>
              </w:rPr>
            </w:pPr>
          </w:p>
        </w:tc>
        <w:tc>
          <w:tcPr>
            <w:tcW w:w="4252" w:type="dxa"/>
          </w:tcPr>
          <w:p w14:paraId="02F77174" w14:textId="77777777" w:rsidR="00637C97" w:rsidRPr="00F75EEA" w:rsidRDefault="00637C97" w:rsidP="001F1776">
            <w:pPr>
              <w:rPr>
                <w:rFonts w:asciiTheme="minorHAnsi" w:hAnsiTheme="minorHAnsi"/>
                <w:color w:val="548DD4" w:themeColor="text2" w:themeTint="99"/>
                <w:sz w:val="22"/>
                <w:szCs w:val="22"/>
              </w:rPr>
            </w:pPr>
          </w:p>
        </w:tc>
      </w:tr>
      <w:tr w:rsidR="00637C97" w:rsidRPr="00F75EEA" w14:paraId="5245E64C" w14:textId="77777777" w:rsidTr="1967B4CD">
        <w:trPr>
          <w:trHeight w:val="319"/>
        </w:trPr>
        <w:tc>
          <w:tcPr>
            <w:tcW w:w="914" w:type="dxa"/>
          </w:tcPr>
          <w:p w14:paraId="71000B58" w14:textId="77777777" w:rsidR="00637C97" w:rsidRPr="00F75EEA" w:rsidRDefault="00637C97" w:rsidP="001F1776">
            <w:pPr>
              <w:rPr>
                <w:rFonts w:asciiTheme="minorHAnsi" w:hAnsiTheme="minorHAnsi"/>
                <w:b/>
                <w:color w:val="548DD4" w:themeColor="text2" w:themeTint="99"/>
                <w:sz w:val="22"/>
                <w:szCs w:val="22"/>
              </w:rPr>
            </w:pPr>
          </w:p>
        </w:tc>
        <w:tc>
          <w:tcPr>
            <w:tcW w:w="1349" w:type="dxa"/>
          </w:tcPr>
          <w:p w14:paraId="5549C6C6" w14:textId="77777777" w:rsidR="00637C97" w:rsidRPr="00F75EEA" w:rsidRDefault="00637C97" w:rsidP="001F1776">
            <w:pPr>
              <w:rPr>
                <w:rFonts w:asciiTheme="minorHAnsi" w:hAnsiTheme="minorHAnsi"/>
                <w:b/>
                <w:color w:val="548DD4" w:themeColor="text2" w:themeTint="99"/>
                <w:sz w:val="22"/>
                <w:szCs w:val="22"/>
              </w:rPr>
            </w:pPr>
          </w:p>
        </w:tc>
        <w:tc>
          <w:tcPr>
            <w:tcW w:w="1985" w:type="dxa"/>
          </w:tcPr>
          <w:p w14:paraId="7402ABE8" w14:textId="77777777" w:rsidR="00637C97" w:rsidRPr="00F75EEA" w:rsidRDefault="00637C97" w:rsidP="001F1776">
            <w:pPr>
              <w:rPr>
                <w:rFonts w:asciiTheme="minorHAnsi" w:hAnsiTheme="minorHAnsi"/>
                <w:b/>
                <w:color w:val="548DD4" w:themeColor="text2" w:themeTint="99"/>
                <w:sz w:val="22"/>
                <w:szCs w:val="22"/>
              </w:rPr>
            </w:pPr>
          </w:p>
        </w:tc>
        <w:tc>
          <w:tcPr>
            <w:tcW w:w="4252" w:type="dxa"/>
          </w:tcPr>
          <w:p w14:paraId="7F09A715" w14:textId="77777777" w:rsidR="00637C97" w:rsidRPr="00F75EEA" w:rsidRDefault="00637C97" w:rsidP="001F1776">
            <w:pPr>
              <w:rPr>
                <w:rFonts w:asciiTheme="minorHAnsi" w:hAnsiTheme="minorHAnsi"/>
                <w:b/>
                <w:color w:val="548DD4" w:themeColor="text2" w:themeTint="99"/>
                <w:sz w:val="22"/>
                <w:szCs w:val="22"/>
              </w:rPr>
            </w:pPr>
          </w:p>
        </w:tc>
      </w:tr>
    </w:tbl>
    <w:p w14:paraId="28CAD06F" w14:textId="77777777" w:rsidR="008B4998" w:rsidRPr="00F75EEA" w:rsidRDefault="008B4998" w:rsidP="00482F8A">
      <w:pPr>
        <w:rPr>
          <w:rFonts w:asciiTheme="minorHAnsi" w:hAnsiTheme="minorHAnsi"/>
          <w:sz w:val="22"/>
          <w:szCs w:val="22"/>
        </w:rPr>
      </w:pPr>
    </w:p>
    <w:p w14:paraId="21E6A22E" w14:textId="77777777" w:rsidR="008B4998" w:rsidRPr="00F75EEA" w:rsidRDefault="008B4998" w:rsidP="00482F8A">
      <w:pPr>
        <w:rPr>
          <w:rFonts w:asciiTheme="minorHAnsi" w:hAnsiTheme="minorHAnsi"/>
          <w:sz w:val="22"/>
          <w:szCs w:val="22"/>
        </w:rPr>
      </w:pPr>
    </w:p>
    <w:p w14:paraId="198F119F" w14:textId="77777777" w:rsidR="00D35BA5" w:rsidRPr="00F75EEA" w:rsidRDefault="00D35BA5" w:rsidP="00482F8A">
      <w:pPr>
        <w:rPr>
          <w:rFonts w:asciiTheme="minorHAnsi" w:hAnsiTheme="minorHAnsi"/>
        </w:rPr>
      </w:pPr>
    </w:p>
    <w:tbl>
      <w:tblPr>
        <w:tblStyle w:val="TableGrid"/>
        <w:tblW w:w="8500" w:type="dxa"/>
        <w:tblLook w:val="04A0" w:firstRow="1" w:lastRow="0" w:firstColumn="1" w:lastColumn="0" w:noHBand="0" w:noVBand="1"/>
      </w:tblPr>
      <w:tblGrid>
        <w:gridCol w:w="914"/>
        <w:gridCol w:w="1349"/>
        <w:gridCol w:w="6237"/>
      </w:tblGrid>
      <w:tr w:rsidR="0019343A" w:rsidRPr="00F75EEA" w14:paraId="116F3182" w14:textId="77777777" w:rsidTr="1967B4CD">
        <w:trPr>
          <w:trHeight w:val="319"/>
        </w:trPr>
        <w:tc>
          <w:tcPr>
            <w:tcW w:w="914" w:type="dxa"/>
            <w:shd w:val="clear" w:color="auto" w:fill="548DD4" w:themeFill="text2" w:themeFillTint="99"/>
          </w:tcPr>
          <w:p w14:paraId="203EDC85" w14:textId="77777777" w:rsidR="0019343A" w:rsidRPr="00F75EEA" w:rsidRDefault="1967B4CD" w:rsidP="00A22E78">
            <w:pPr>
              <w:rPr>
                <w:rFonts w:asciiTheme="minorHAnsi" w:hAnsiTheme="minorHAnsi"/>
                <w:b/>
                <w:color w:val="FFFFFF" w:themeColor="background1"/>
                <w:sz w:val="22"/>
                <w:szCs w:val="22"/>
              </w:rPr>
            </w:pPr>
            <w:r w:rsidRPr="00F75EEA">
              <w:rPr>
                <w:rFonts w:asciiTheme="minorHAnsi" w:eastAsiaTheme="minorEastAsia" w:hAnsiTheme="minorHAnsi" w:cstheme="minorBidi"/>
                <w:b/>
                <w:bCs/>
                <w:color w:val="FFFFFF" w:themeColor="background1"/>
                <w:sz w:val="22"/>
                <w:szCs w:val="22"/>
              </w:rPr>
              <w:t>Version</w:t>
            </w:r>
          </w:p>
        </w:tc>
        <w:tc>
          <w:tcPr>
            <w:tcW w:w="1349" w:type="dxa"/>
            <w:shd w:val="clear" w:color="auto" w:fill="548DD4" w:themeFill="text2" w:themeFillTint="99"/>
          </w:tcPr>
          <w:p w14:paraId="15AE22A8" w14:textId="77777777" w:rsidR="0019343A" w:rsidRPr="00F75EEA" w:rsidRDefault="1967B4CD" w:rsidP="00A22E78">
            <w:pPr>
              <w:rPr>
                <w:rFonts w:asciiTheme="minorHAnsi" w:hAnsiTheme="minorHAnsi"/>
                <w:b/>
                <w:color w:val="FFFFFF" w:themeColor="background1"/>
                <w:sz w:val="22"/>
                <w:szCs w:val="22"/>
              </w:rPr>
            </w:pPr>
            <w:r w:rsidRPr="00F75EEA">
              <w:rPr>
                <w:rFonts w:asciiTheme="minorHAnsi" w:eastAsiaTheme="minorEastAsia" w:hAnsiTheme="minorHAnsi" w:cstheme="minorBidi"/>
                <w:b/>
                <w:bCs/>
                <w:color w:val="FFFFFF" w:themeColor="background1"/>
                <w:sz w:val="22"/>
                <w:szCs w:val="22"/>
              </w:rPr>
              <w:t>Date</w:t>
            </w:r>
          </w:p>
        </w:tc>
        <w:tc>
          <w:tcPr>
            <w:tcW w:w="6237" w:type="dxa"/>
            <w:shd w:val="clear" w:color="auto" w:fill="548DD4" w:themeFill="text2" w:themeFillTint="99"/>
          </w:tcPr>
          <w:p w14:paraId="624E02DF" w14:textId="77777777" w:rsidR="0019343A" w:rsidRPr="00F75EEA" w:rsidRDefault="1967B4CD" w:rsidP="00A22E78">
            <w:pPr>
              <w:rPr>
                <w:rFonts w:asciiTheme="minorHAnsi" w:hAnsiTheme="minorHAnsi"/>
                <w:b/>
                <w:color w:val="FFFFFF" w:themeColor="background1"/>
                <w:sz w:val="22"/>
                <w:szCs w:val="22"/>
              </w:rPr>
            </w:pPr>
            <w:r w:rsidRPr="00F75EEA">
              <w:rPr>
                <w:rFonts w:asciiTheme="minorHAnsi" w:eastAsiaTheme="minorEastAsia" w:hAnsiTheme="minorHAnsi" w:cstheme="minorBidi"/>
                <w:b/>
                <w:bCs/>
                <w:color w:val="FFFFFF" w:themeColor="background1"/>
                <w:sz w:val="22"/>
                <w:szCs w:val="22"/>
              </w:rPr>
              <w:t>Outstanding Issues</w:t>
            </w:r>
          </w:p>
        </w:tc>
      </w:tr>
      <w:tr w:rsidR="0019343A" w:rsidRPr="00F75EEA" w14:paraId="2E57D774" w14:textId="77777777" w:rsidTr="1967B4CD">
        <w:trPr>
          <w:trHeight w:val="311"/>
        </w:trPr>
        <w:tc>
          <w:tcPr>
            <w:tcW w:w="914" w:type="dxa"/>
          </w:tcPr>
          <w:p w14:paraId="5970C0F7" w14:textId="77777777" w:rsidR="0019343A" w:rsidRPr="00F75EEA" w:rsidRDefault="0019343A" w:rsidP="00A22E78">
            <w:pPr>
              <w:rPr>
                <w:rFonts w:asciiTheme="minorHAnsi" w:hAnsiTheme="minorHAnsi"/>
                <w:b/>
                <w:color w:val="548DD4" w:themeColor="text2" w:themeTint="99"/>
                <w:sz w:val="22"/>
                <w:szCs w:val="22"/>
              </w:rPr>
            </w:pPr>
          </w:p>
        </w:tc>
        <w:tc>
          <w:tcPr>
            <w:tcW w:w="1349" w:type="dxa"/>
          </w:tcPr>
          <w:p w14:paraId="67223A5D" w14:textId="77777777" w:rsidR="0019343A" w:rsidRPr="00F75EEA" w:rsidRDefault="0019343A" w:rsidP="00A22E78">
            <w:pPr>
              <w:rPr>
                <w:rFonts w:asciiTheme="minorHAnsi" w:hAnsiTheme="minorHAnsi"/>
                <w:b/>
                <w:color w:val="548DD4" w:themeColor="text2" w:themeTint="99"/>
                <w:sz w:val="22"/>
                <w:szCs w:val="22"/>
              </w:rPr>
            </w:pPr>
          </w:p>
        </w:tc>
        <w:tc>
          <w:tcPr>
            <w:tcW w:w="6237" w:type="dxa"/>
          </w:tcPr>
          <w:p w14:paraId="48F2677E" w14:textId="77777777" w:rsidR="0019343A" w:rsidRPr="00F75EEA" w:rsidRDefault="0019343A" w:rsidP="00A22E78">
            <w:pPr>
              <w:rPr>
                <w:rFonts w:asciiTheme="minorHAnsi" w:hAnsiTheme="minorHAnsi"/>
                <w:b/>
                <w:color w:val="548DD4" w:themeColor="text2" w:themeTint="99"/>
                <w:sz w:val="22"/>
                <w:szCs w:val="22"/>
              </w:rPr>
            </w:pPr>
          </w:p>
        </w:tc>
      </w:tr>
      <w:tr w:rsidR="0019343A" w:rsidRPr="00F75EEA" w14:paraId="6C47555B" w14:textId="77777777" w:rsidTr="1967B4CD">
        <w:trPr>
          <w:trHeight w:val="319"/>
        </w:trPr>
        <w:tc>
          <w:tcPr>
            <w:tcW w:w="914" w:type="dxa"/>
          </w:tcPr>
          <w:p w14:paraId="646C0E3E" w14:textId="77777777" w:rsidR="0019343A" w:rsidRPr="00F75EEA" w:rsidRDefault="0019343A" w:rsidP="00A22E78">
            <w:pPr>
              <w:rPr>
                <w:rFonts w:asciiTheme="minorHAnsi" w:hAnsiTheme="minorHAnsi"/>
                <w:color w:val="548DD4" w:themeColor="text2" w:themeTint="99"/>
                <w:sz w:val="22"/>
                <w:szCs w:val="22"/>
              </w:rPr>
            </w:pPr>
          </w:p>
        </w:tc>
        <w:tc>
          <w:tcPr>
            <w:tcW w:w="1349" w:type="dxa"/>
          </w:tcPr>
          <w:p w14:paraId="557A9286" w14:textId="77777777" w:rsidR="0019343A" w:rsidRPr="00F75EEA" w:rsidRDefault="0019343A" w:rsidP="00A22E78">
            <w:pPr>
              <w:rPr>
                <w:rFonts w:asciiTheme="minorHAnsi" w:hAnsiTheme="minorHAnsi"/>
                <w:color w:val="548DD4" w:themeColor="text2" w:themeTint="99"/>
                <w:sz w:val="22"/>
                <w:szCs w:val="22"/>
              </w:rPr>
            </w:pPr>
          </w:p>
        </w:tc>
        <w:tc>
          <w:tcPr>
            <w:tcW w:w="6237" w:type="dxa"/>
          </w:tcPr>
          <w:p w14:paraId="760D2BEA" w14:textId="77777777" w:rsidR="0019343A" w:rsidRPr="00F75EEA" w:rsidRDefault="0019343A" w:rsidP="00A22E78">
            <w:pPr>
              <w:rPr>
                <w:rFonts w:asciiTheme="minorHAnsi" w:hAnsiTheme="minorHAnsi"/>
                <w:color w:val="548DD4" w:themeColor="text2" w:themeTint="99"/>
                <w:sz w:val="22"/>
                <w:szCs w:val="22"/>
              </w:rPr>
            </w:pPr>
          </w:p>
        </w:tc>
      </w:tr>
      <w:tr w:rsidR="0019343A" w:rsidRPr="00F75EEA" w14:paraId="07BFB4A4" w14:textId="77777777" w:rsidTr="1967B4CD">
        <w:trPr>
          <w:trHeight w:val="319"/>
        </w:trPr>
        <w:tc>
          <w:tcPr>
            <w:tcW w:w="914" w:type="dxa"/>
          </w:tcPr>
          <w:p w14:paraId="58C68583" w14:textId="77777777" w:rsidR="0019343A" w:rsidRPr="00F75EEA" w:rsidRDefault="0019343A" w:rsidP="00A22E78">
            <w:pPr>
              <w:rPr>
                <w:rFonts w:asciiTheme="minorHAnsi" w:hAnsiTheme="minorHAnsi"/>
                <w:b/>
                <w:color w:val="548DD4" w:themeColor="text2" w:themeTint="99"/>
                <w:sz w:val="22"/>
                <w:szCs w:val="22"/>
              </w:rPr>
            </w:pPr>
          </w:p>
        </w:tc>
        <w:tc>
          <w:tcPr>
            <w:tcW w:w="1349" w:type="dxa"/>
          </w:tcPr>
          <w:p w14:paraId="7F8A17A3" w14:textId="77777777" w:rsidR="0019343A" w:rsidRPr="00F75EEA" w:rsidRDefault="0019343A" w:rsidP="00A22E78">
            <w:pPr>
              <w:rPr>
                <w:rFonts w:asciiTheme="minorHAnsi" w:hAnsiTheme="minorHAnsi"/>
                <w:b/>
                <w:color w:val="548DD4" w:themeColor="text2" w:themeTint="99"/>
                <w:sz w:val="22"/>
                <w:szCs w:val="22"/>
              </w:rPr>
            </w:pPr>
          </w:p>
        </w:tc>
        <w:tc>
          <w:tcPr>
            <w:tcW w:w="6237" w:type="dxa"/>
          </w:tcPr>
          <w:p w14:paraId="13ADCD74" w14:textId="77777777" w:rsidR="0019343A" w:rsidRPr="00F75EEA" w:rsidRDefault="0019343A" w:rsidP="00A22E78">
            <w:pPr>
              <w:rPr>
                <w:rFonts w:asciiTheme="minorHAnsi" w:hAnsiTheme="minorHAnsi"/>
                <w:b/>
                <w:color w:val="548DD4" w:themeColor="text2" w:themeTint="99"/>
                <w:sz w:val="22"/>
                <w:szCs w:val="22"/>
              </w:rPr>
            </w:pPr>
          </w:p>
        </w:tc>
      </w:tr>
    </w:tbl>
    <w:p w14:paraId="04A5DDCA" w14:textId="77777777" w:rsidR="00AA0094" w:rsidRPr="00F75EEA" w:rsidRDefault="00AA0094" w:rsidP="004409FB">
      <w:pPr>
        <w:rPr>
          <w:rFonts w:asciiTheme="minorHAnsi" w:hAnsiTheme="minorHAnsi"/>
        </w:rPr>
      </w:pPr>
    </w:p>
    <w:p w14:paraId="60D3C5EA" w14:textId="77777777" w:rsidR="00AA0094" w:rsidRPr="00F75EEA" w:rsidRDefault="00AA0094" w:rsidP="004409FB">
      <w:pPr>
        <w:rPr>
          <w:rFonts w:asciiTheme="minorHAnsi" w:hAnsiTheme="minorHAnsi"/>
        </w:rPr>
      </w:pPr>
    </w:p>
    <w:p w14:paraId="0543E6C7" w14:textId="77777777" w:rsidR="00AA0094" w:rsidRPr="00F75EEA" w:rsidRDefault="00AA0094" w:rsidP="004409FB">
      <w:pPr>
        <w:rPr>
          <w:rFonts w:asciiTheme="minorHAnsi" w:hAnsiTheme="minorHAnsi"/>
        </w:rPr>
      </w:pPr>
    </w:p>
    <w:tbl>
      <w:tblPr>
        <w:tblStyle w:val="TableGrid"/>
        <w:tblW w:w="8500" w:type="dxa"/>
        <w:tblLook w:val="04A0" w:firstRow="1" w:lastRow="0" w:firstColumn="1" w:lastColumn="0" w:noHBand="0" w:noVBand="1"/>
      </w:tblPr>
      <w:tblGrid>
        <w:gridCol w:w="3964"/>
        <w:gridCol w:w="1843"/>
        <w:gridCol w:w="2693"/>
      </w:tblGrid>
      <w:tr w:rsidR="00AA0094" w:rsidRPr="00F75EEA" w14:paraId="4344F98B" w14:textId="77777777" w:rsidTr="00357111">
        <w:trPr>
          <w:trHeight w:val="319"/>
        </w:trPr>
        <w:tc>
          <w:tcPr>
            <w:tcW w:w="3964" w:type="dxa"/>
            <w:shd w:val="clear" w:color="auto" w:fill="548DD4" w:themeFill="text2" w:themeFillTint="99"/>
          </w:tcPr>
          <w:p w14:paraId="777AF7DE" w14:textId="77777777" w:rsidR="00AA0094" w:rsidRPr="00F75EEA" w:rsidRDefault="00AA0094" w:rsidP="00357111">
            <w:pPr>
              <w:rPr>
                <w:rFonts w:asciiTheme="minorHAnsi" w:hAnsiTheme="minorHAnsi"/>
                <w:b/>
                <w:color w:val="FFFFFF" w:themeColor="background1"/>
                <w:szCs w:val="22"/>
              </w:rPr>
            </w:pPr>
            <w:r w:rsidRPr="00F75EEA">
              <w:rPr>
                <w:rFonts w:asciiTheme="minorHAnsi" w:eastAsiaTheme="minorEastAsia" w:hAnsiTheme="minorHAnsi" w:cstheme="minorBidi"/>
                <w:b/>
                <w:color w:val="FFFFFF" w:themeColor="background1"/>
              </w:rPr>
              <w:t>Name</w:t>
            </w:r>
          </w:p>
        </w:tc>
        <w:tc>
          <w:tcPr>
            <w:tcW w:w="1843" w:type="dxa"/>
            <w:shd w:val="clear" w:color="auto" w:fill="548DD4" w:themeFill="text2" w:themeFillTint="99"/>
          </w:tcPr>
          <w:p w14:paraId="4383EAF2" w14:textId="77777777" w:rsidR="00AA0094" w:rsidRPr="00F75EEA" w:rsidRDefault="00AA0094" w:rsidP="00357111">
            <w:pPr>
              <w:rPr>
                <w:rFonts w:asciiTheme="minorHAnsi" w:hAnsiTheme="minorHAnsi"/>
                <w:b/>
                <w:color w:val="FFFFFF" w:themeColor="background1"/>
                <w:szCs w:val="22"/>
              </w:rPr>
            </w:pPr>
            <w:r w:rsidRPr="00F75EEA">
              <w:rPr>
                <w:rFonts w:asciiTheme="minorHAnsi" w:eastAsiaTheme="minorEastAsia" w:hAnsiTheme="minorHAnsi" w:cstheme="minorBidi"/>
                <w:b/>
                <w:color w:val="FFFFFF" w:themeColor="background1"/>
              </w:rPr>
              <w:t>Date</w:t>
            </w:r>
          </w:p>
        </w:tc>
        <w:tc>
          <w:tcPr>
            <w:tcW w:w="2693" w:type="dxa"/>
            <w:shd w:val="clear" w:color="auto" w:fill="548DD4" w:themeFill="text2" w:themeFillTint="99"/>
          </w:tcPr>
          <w:p w14:paraId="36D923F3" w14:textId="77777777" w:rsidR="00AA0094" w:rsidRPr="00F75EEA" w:rsidRDefault="00AA0094" w:rsidP="00357111">
            <w:pPr>
              <w:rPr>
                <w:rFonts w:asciiTheme="minorHAnsi" w:hAnsiTheme="minorHAnsi"/>
                <w:b/>
                <w:color w:val="FFFFFF" w:themeColor="background1"/>
                <w:szCs w:val="22"/>
              </w:rPr>
            </w:pPr>
            <w:r w:rsidRPr="00F75EEA">
              <w:rPr>
                <w:rFonts w:asciiTheme="minorHAnsi" w:eastAsiaTheme="minorEastAsia" w:hAnsiTheme="minorHAnsi" w:cstheme="minorBidi"/>
                <w:b/>
                <w:color w:val="FFFFFF" w:themeColor="background1"/>
              </w:rPr>
              <w:t>Sign Off</w:t>
            </w:r>
          </w:p>
        </w:tc>
      </w:tr>
      <w:tr w:rsidR="00AA0094" w:rsidRPr="00F75EEA" w14:paraId="043CB985" w14:textId="77777777" w:rsidTr="00357111">
        <w:trPr>
          <w:trHeight w:val="311"/>
        </w:trPr>
        <w:tc>
          <w:tcPr>
            <w:tcW w:w="3964" w:type="dxa"/>
          </w:tcPr>
          <w:p w14:paraId="48262249" w14:textId="77777777" w:rsidR="00AA0094" w:rsidRPr="00F75EEA" w:rsidRDefault="00AA0094" w:rsidP="00357111">
            <w:pPr>
              <w:rPr>
                <w:rFonts w:asciiTheme="minorHAnsi" w:hAnsiTheme="minorHAnsi"/>
                <w:b/>
                <w:color w:val="548DD4" w:themeColor="text2" w:themeTint="99"/>
                <w:szCs w:val="22"/>
              </w:rPr>
            </w:pPr>
          </w:p>
        </w:tc>
        <w:tc>
          <w:tcPr>
            <w:tcW w:w="1843" w:type="dxa"/>
          </w:tcPr>
          <w:p w14:paraId="79FE2DB9" w14:textId="77777777" w:rsidR="00AA0094" w:rsidRPr="00F75EEA" w:rsidRDefault="00AA0094" w:rsidP="00357111">
            <w:pPr>
              <w:rPr>
                <w:rFonts w:asciiTheme="minorHAnsi" w:hAnsiTheme="minorHAnsi"/>
                <w:b/>
                <w:color w:val="548DD4" w:themeColor="text2" w:themeTint="99"/>
                <w:szCs w:val="22"/>
              </w:rPr>
            </w:pPr>
          </w:p>
        </w:tc>
        <w:tc>
          <w:tcPr>
            <w:tcW w:w="2693" w:type="dxa"/>
          </w:tcPr>
          <w:p w14:paraId="272CFEEE" w14:textId="77777777" w:rsidR="00AA0094" w:rsidRPr="00F75EEA" w:rsidRDefault="00AA0094" w:rsidP="00357111">
            <w:pPr>
              <w:rPr>
                <w:rFonts w:asciiTheme="minorHAnsi" w:hAnsiTheme="minorHAnsi"/>
                <w:b/>
                <w:color w:val="548DD4" w:themeColor="text2" w:themeTint="99"/>
                <w:szCs w:val="22"/>
              </w:rPr>
            </w:pPr>
          </w:p>
        </w:tc>
      </w:tr>
      <w:tr w:rsidR="00AA0094" w:rsidRPr="00F75EEA" w14:paraId="66BDFFE7" w14:textId="77777777" w:rsidTr="00357111">
        <w:trPr>
          <w:trHeight w:val="319"/>
        </w:trPr>
        <w:tc>
          <w:tcPr>
            <w:tcW w:w="3964" w:type="dxa"/>
          </w:tcPr>
          <w:p w14:paraId="28A5DA9E" w14:textId="77777777" w:rsidR="00AA0094" w:rsidRPr="00F75EEA" w:rsidRDefault="00AA0094" w:rsidP="00357111">
            <w:pPr>
              <w:rPr>
                <w:rFonts w:asciiTheme="minorHAnsi" w:hAnsiTheme="minorHAnsi"/>
                <w:color w:val="548DD4" w:themeColor="text2" w:themeTint="99"/>
                <w:szCs w:val="22"/>
              </w:rPr>
            </w:pPr>
          </w:p>
        </w:tc>
        <w:tc>
          <w:tcPr>
            <w:tcW w:w="1843" w:type="dxa"/>
          </w:tcPr>
          <w:p w14:paraId="7DC094D2" w14:textId="77777777" w:rsidR="00AA0094" w:rsidRPr="00F75EEA" w:rsidRDefault="00AA0094" w:rsidP="00357111">
            <w:pPr>
              <w:rPr>
                <w:rFonts w:asciiTheme="minorHAnsi" w:hAnsiTheme="minorHAnsi"/>
                <w:color w:val="548DD4" w:themeColor="text2" w:themeTint="99"/>
                <w:szCs w:val="22"/>
              </w:rPr>
            </w:pPr>
          </w:p>
        </w:tc>
        <w:tc>
          <w:tcPr>
            <w:tcW w:w="2693" w:type="dxa"/>
          </w:tcPr>
          <w:p w14:paraId="601A29AF" w14:textId="77777777" w:rsidR="00AA0094" w:rsidRPr="00F75EEA" w:rsidRDefault="00AA0094" w:rsidP="00357111">
            <w:pPr>
              <w:rPr>
                <w:rFonts w:asciiTheme="minorHAnsi" w:hAnsiTheme="minorHAnsi"/>
                <w:color w:val="548DD4" w:themeColor="text2" w:themeTint="99"/>
                <w:szCs w:val="22"/>
              </w:rPr>
            </w:pPr>
          </w:p>
        </w:tc>
      </w:tr>
      <w:tr w:rsidR="00AA0094" w:rsidRPr="00F75EEA" w14:paraId="3972E423" w14:textId="77777777" w:rsidTr="00357111">
        <w:trPr>
          <w:trHeight w:val="319"/>
        </w:trPr>
        <w:tc>
          <w:tcPr>
            <w:tcW w:w="3964" w:type="dxa"/>
          </w:tcPr>
          <w:p w14:paraId="220F3F40" w14:textId="77777777" w:rsidR="00AA0094" w:rsidRPr="00F75EEA" w:rsidRDefault="00AA0094" w:rsidP="00357111">
            <w:pPr>
              <w:rPr>
                <w:rFonts w:asciiTheme="minorHAnsi" w:hAnsiTheme="minorHAnsi"/>
                <w:b/>
                <w:color w:val="548DD4" w:themeColor="text2" w:themeTint="99"/>
                <w:szCs w:val="22"/>
              </w:rPr>
            </w:pPr>
          </w:p>
        </w:tc>
        <w:tc>
          <w:tcPr>
            <w:tcW w:w="1843" w:type="dxa"/>
          </w:tcPr>
          <w:p w14:paraId="3DFA372B" w14:textId="77777777" w:rsidR="00AA0094" w:rsidRPr="00F75EEA" w:rsidRDefault="00AA0094" w:rsidP="00357111">
            <w:pPr>
              <w:rPr>
                <w:rFonts w:asciiTheme="minorHAnsi" w:hAnsiTheme="minorHAnsi"/>
                <w:b/>
                <w:color w:val="548DD4" w:themeColor="text2" w:themeTint="99"/>
                <w:szCs w:val="22"/>
              </w:rPr>
            </w:pPr>
          </w:p>
        </w:tc>
        <w:tc>
          <w:tcPr>
            <w:tcW w:w="2693" w:type="dxa"/>
          </w:tcPr>
          <w:p w14:paraId="432339F2" w14:textId="77777777" w:rsidR="00AA0094" w:rsidRPr="00F75EEA" w:rsidRDefault="00AA0094" w:rsidP="00357111">
            <w:pPr>
              <w:rPr>
                <w:rFonts w:asciiTheme="minorHAnsi" w:hAnsiTheme="minorHAnsi"/>
                <w:b/>
                <w:color w:val="548DD4" w:themeColor="text2" w:themeTint="99"/>
                <w:szCs w:val="22"/>
              </w:rPr>
            </w:pPr>
          </w:p>
        </w:tc>
      </w:tr>
      <w:tr w:rsidR="00AA0094" w:rsidRPr="00F75EEA" w14:paraId="0C4132E0" w14:textId="77777777" w:rsidTr="00357111">
        <w:trPr>
          <w:trHeight w:val="319"/>
        </w:trPr>
        <w:tc>
          <w:tcPr>
            <w:tcW w:w="3964" w:type="dxa"/>
          </w:tcPr>
          <w:p w14:paraId="07A6E9C9" w14:textId="77777777" w:rsidR="00AA0094" w:rsidRPr="00F75EEA" w:rsidRDefault="00AA0094" w:rsidP="00357111">
            <w:pPr>
              <w:rPr>
                <w:rFonts w:asciiTheme="minorHAnsi" w:hAnsiTheme="minorHAnsi"/>
                <w:b/>
                <w:color w:val="548DD4" w:themeColor="text2" w:themeTint="99"/>
                <w:szCs w:val="22"/>
              </w:rPr>
            </w:pPr>
          </w:p>
        </w:tc>
        <w:tc>
          <w:tcPr>
            <w:tcW w:w="1843" w:type="dxa"/>
          </w:tcPr>
          <w:p w14:paraId="29637A0B" w14:textId="77777777" w:rsidR="00AA0094" w:rsidRPr="00F75EEA" w:rsidRDefault="00AA0094" w:rsidP="00357111">
            <w:pPr>
              <w:rPr>
                <w:rFonts w:asciiTheme="minorHAnsi" w:hAnsiTheme="minorHAnsi"/>
                <w:b/>
                <w:color w:val="548DD4" w:themeColor="text2" w:themeTint="99"/>
                <w:szCs w:val="22"/>
              </w:rPr>
            </w:pPr>
          </w:p>
        </w:tc>
        <w:tc>
          <w:tcPr>
            <w:tcW w:w="2693" w:type="dxa"/>
          </w:tcPr>
          <w:p w14:paraId="684DD069" w14:textId="77777777" w:rsidR="00AA0094" w:rsidRPr="00F75EEA" w:rsidRDefault="00AA0094" w:rsidP="00357111">
            <w:pPr>
              <w:rPr>
                <w:rFonts w:asciiTheme="minorHAnsi" w:hAnsiTheme="minorHAnsi"/>
                <w:b/>
                <w:color w:val="548DD4" w:themeColor="text2" w:themeTint="99"/>
                <w:szCs w:val="22"/>
              </w:rPr>
            </w:pPr>
          </w:p>
        </w:tc>
      </w:tr>
    </w:tbl>
    <w:p w14:paraId="6B851740" w14:textId="77777777" w:rsidR="0083167C" w:rsidRPr="00F75EEA" w:rsidRDefault="00D35BA5" w:rsidP="004409FB">
      <w:pPr>
        <w:rPr>
          <w:rFonts w:asciiTheme="minorHAnsi" w:hAnsiTheme="minorHAnsi"/>
        </w:rPr>
      </w:pPr>
      <w:r w:rsidRPr="00F75EEA">
        <w:rPr>
          <w:rFonts w:asciiTheme="minorHAnsi" w:hAnsiTheme="minorHAnsi"/>
        </w:rPr>
        <w:br w:type="page"/>
      </w:r>
    </w:p>
    <w:bookmarkStart w:id="17" w:name="_Toc459890532" w:displacedByCustomXml="next"/>
    <w:bookmarkStart w:id="18" w:name="_Toc459889800" w:displacedByCustomXml="next"/>
    <w:bookmarkStart w:id="19" w:name="_Toc459889663" w:displacedByCustomXml="next"/>
    <w:bookmarkStart w:id="20" w:name="_Toc459734491" w:displacedByCustomXml="next"/>
    <w:bookmarkStart w:id="21" w:name="_Toc458783603" w:displacedByCustomXml="next"/>
    <w:bookmarkStart w:id="22" w:name="_Toc458607142" w:displacedByCustomXml="next"/>
    <w:bookmarkStart w:id="23" w:name="_Toc458608569" w:displacedByCustomXml="next"/>
    <w:bookmarkStart w:id="24" w:name="_Toc458694326" w:displacedByCustomXml="next"/>
    <w:bookmarkStart w:id="25" w:name="_Toc458766864" w:displacedByCustomXml="next"/>
    <w:sdt>
      <w:sdtPr>
        <w:rPr>
          <w:rFonts w:asciiTheme="minorHAnsi" w:hAnsiTheme="minorHAnsi"/>
          <w:b w:val="0"/>
        </w:rPr>
        <w:id w:val="-1531640301"/>
        <w:docPartObj>
          <w:docPartGallery w:val="Table of Contents"/>
          <w:docPartUnique/>
        </w:docPartObj>
      </w:sdtPr>
      <w:sdtEndPr>
        <w:rPr>
          <w:bCs/>
          <w:noProof/>
        </w:rPr>
      </w:sdtEndPr>
      <w:sdtContent>
        <w:bookmarkEnd w:id="25" w:displacedByCustomXml="prev"/>
        <w:bookmarkEnd w:id="24" w:displacedByCustomXml="prev"/>
        <w:bookmarkEnd w:id="23" w:displacedByCustomXml="prev"/>
        <w:bookmarkEnd w:id="22" w:displacedByCustomXml="prev"/>
        <w:bookmarkEnd w:id="21" w:displacedByCustomXml="prev"/>
        <w:bookmarkEnd w:id="20" w:displacedByCustomXml="prev"/>
        <w:bookmarkEnd w:id="19" w:displacedByCustomXml="prev"/>
        <w:bookmarkEnd w:id="18" w:displacedByCustomXml="prev"/>
        <w:bookmarkEnd w:id="17" w:displacedByCustomXml="prev"/>
        <w:p w14:paraId="34D579D8" w14:textId="77777777" w:rsidR="00F75EEA" w:rsidRDefault="0083167C">
          <w:pPr>
            <w:pStyle w:val="TOC1"/>
            <w:rPr>
              <w:rFonts w:asciiTheme="minorHAnsi" w:eastAsiaTheme="minorEastAsia" w:hAnsiTheme="minorHAnsi" w:cstheme="minorBidi"/>
              <w:b w:val="0"/>
              <w:noProof/>
              <w:sz w:val="22"/>
              <w:szCs w:val="22"/>
              <w:lang w:eastAsia="en-GB"/>
            </w:rPr>
          </w:pPr>
          <w:r w:rsidRPr="00F75EEA">
            <w:rPr>
              <w:rFonts w:asciiTheme="minorHAnsi" w:hAnsiTheme="minorHAnsi"/>
              <w:b w:val="0"/>
              <w:sz w:val="22"/>
              <w:szCs w:val="22"/>
            </w:rPr>
            <w:fldChar w:fldCharType="begin"/>
          </w:r>
          <w:r w:rsidRPr="00F75EEA">
            <w:rPr>
              <w:rFonts w:asciiTheme="minorHAnsi" w:hAnsiTheme="minorHAnsi"/>
              <w:b w:val="0"/>
              <w:sz w:val="22"/>
              <w:szCs w:val="22"/>
            </w:rPr>
            <w:instrText xml:space="preserve"> TOC \o "1-3" \h \z \u </w:instrText>
          </w:r>
          <w:r w:rsidRPr="00F75EEA">
            <w:rPr>
              <w:rFonts w:asciiTheme="minorHAnsi" w:hAnsiTheme="minorHAnsi"/>
              <w:b w:val="0"/>
              <w:sz w:val="22"/>
              <w:szCs w:val="22"/>
            </w:rPr>
            <w:fldChar w:fldCharType="separate"/>
          </w:r>
          <w:hyperlink w:anchor="_Toc468801241" w:history="1">
            <w:r w:rsidR="00F75EEA" w:rsidRPr="00911943">
              <w:rPr>
                <w:rStyle w:val="Hyperlink"/>
                <w:rFonts w:eastAsia="Calibri" w:cs="Calibri"/>
                <w:noProof/>
              </w:rPr>
              <w:t>Park App Design Document</w:t>
            </w:r>
            <w:r w:rsidR="00F75EEA">
              <w:rPr>
                <w:noProof/>
                <w:webHidden/>
              </w:rPr>
              <w:tab/>
            </w:r>
            <w:r w:rsidR="00F75EEA">
              <w:rPr>
                <w:noProof/>
                <w:webHidden/>
              </w:rPr>
              <w:fldChar w:fldCharType="begin"/>
            </w:r>
            <w:r w:rsidR="00F75EEA">
              <w:rPr>
                <w:noProof/>
                <w:webHidden/>
              </w:rPr>
              <w:instrText xml:space="preserve"> PAGEREF _Toc468801241 \h </w:instrText>
            </w:r>
            <w:r w:rsidR="00F75EEA">
              <w:rPr>
                <w:noProof/>
                <w:webHidden/>
              </w:rPr>
            </w:r>
            <w:r w:rsidR="00F75EEA">
              <w:rPr>
                <w:noProof/>
                <w:webHidden/>
              </w:rPr>
              <w:fldChar w:fldCharType="separate"/>
            </w:r>
            <w:r w:rsidR="00F75EEA">
              <w:rPr>
                <w:noProof/>
                <w:webHidden/>
              </w:rPr>
              <w:t>1</w:t>
            </w:r>
            <w:r w:rsidR="00F75EEA">
              <w:rPr>
                <w:noProof/>
                <w:webHidden/>
              </w:rPr>
              <w:fldChar w:fldCharType="end"/>
            </w:r>
          </w:hyperlink>
        </w:p>
        <w:p w14:paraId="7CB01F4B" w14:textId="77777777" w:rsidR="00F75EEA" w:rsidRDefault="00704D06">
          <w:pPr>
            <w:pStyle w:val="TOC1"/>
            <w:rPr>
              <w:rFonts w:asciiTheme="minorHAnsi" w:eastAsiaTheme="minorEastAsia" w:hAnsiTheme="minorHAnsi" w:cstheme="minorBidi"/>
              <w:b w:val="0"/>
              <w:noProof/>
              <w:sz w:val="22"/>
              <w:szCs w:val="22"/>
              <w:lang w:eastAsia="en-GB"/>
            </w:rPr>
          </w:pPr>
          <w:hyperlink w:anchor="_Toc468801242" w:history="1">
            <w:r w:rsidR="00F75EEA" w:rsidRPr="00911943">
              <w:rPr>
                <w:rStyle w:val="Hyperlink"/>
                <w:noProof/>
              </w:rPr>
              <w:t>1.0 Introduction</w:t>
            </w:r>
            <w:r w:rsidR="00F75EEA">
              <w:rPr>
                <w:noProof/>
                <w:webHidden/>
              </w:rPr>
              <w:tab/>
            </w:r>
            <w:r w:rsidR="00F75EEA">
              <w:rPr>
                <w:noProof/>
                <w:webHidden/>
              </w:rPr>
              <w:fldChar w:fldCharType="begin"/>
            </w:r>
            <w:r w:rsidR="00F75EEA">
              <w:rPr>
                <w:noProof/>
                <w:webHidden/>
              </w:rPr>
              <w:instrText xml:space="preserve"> PAGEREF _Toc468801242 \h </w:instrText>
            </w:r>
            <w:r w:rsidR="00F75EEA">
              <w:rPr>
                <w:noProof/>
                <w:webHidden/>
              </w:rPr>
            </w:r>
            <w:r w:rsidR="00F75EEA">
              <w:rPr>
                <w:noProof/>
                <w:webHidden/>
              </w:rPr>
              <w:fldChar w:fldCharType="separate"/>
            </w:r>
            <w:r w:rsidR="00F75EEA">
              <w:rPr>
                <w:noProof/>
                <w:webHidden/>
              </w:rPr>
              <w:t>3</w:t>
            </w:r>
            <w:r w:rsidR="00F75EEA">
              <w:rPr>
                <w:noProof/>
                <w:webHidden/>
              </w:rPr>
              <w:fldChar w:fldCharType="end"/>
            </w:r>
          </w:hyperlink>
        </w:p>
        <w:p w14:paraId="0BAD798F" w14:textId="77777777" w:rsidR="00F75EEA" w:rsidRDefault="00704D06">
          <w:pPr>
            <w:pStyle w:val="TOC2"/>
            <w:rPr>
              <w:rFonts w:asciiTheme="minorHAnsi" w:eastAsiaTheme="minorEastAsia" w:hAnsiTheme="minorHAnsi" w:cstheme="minorBidi"/>
              <w:noProof/>
              <w:sz w:val="22"/>
              <w:szCs w:val="22"/>
              <w:lang w:eastAsia="en-GB"/>
            </w:rPr>
          </w:pPr>
          <w:hyperlink w:anchor="_Toc468801243" w:history="1">
            <w:r w:rsidR="00F75EEA" w:rsidRPr="00911943">
              <w:rPr>
                <w:rStyle w:val="Hyperlink"/>
                <w:noProof/>
              </w:rPr>
              <w:t>1.1 Purpose</w:t>
            </w:r>
            <w:r w:rsidR="00F75EEA">
              <w:rPr>
                <w:noProof/>
                <w:webHidden/>
              </w:rPr>
              <w:tab/>
            </w:r>
            <w:r w:rsidR="00F75EEA">
              <w:rPr>
                <w:noProof/>
                <w:webHidden/>
              </w:rPr>
              <w:fldChar w:fldCharType="begin"/>
            </w:r>
            <w:r w:rsidR="00F75EEA">
              <w:rPr>
                <w:noProof/>
                <w:webHidden/>
              </w:rPr>
              <w:instrText xml:space="preserve"> PAGEREF _Toc468801243 \h </w:instrText>
            </w:r>
            <w:r w:rsidR="00F75EEA">
              <w:rPr>
                <w:noProof/>
                <w:webHidden/>
              </w:rPr>
            </w:r>
            <w:r w:rsidR="00F75EEA">
              <w:rPr>
                <w:noProof/>
                <w:webHidden/>
              </w:rPr>
              <w:fldChar w:fldCharType="separate"/>
            </w:r>
            <w:r w:rsidR="00F75EEA">
              <w:rPr>
                <w:noProof/>
                <w:webHidden/>
              </w:rPr>
              <w:t>3</w:t>
            </w:r>
            <w:r w:rsidR="00F75EEA">
              <w:rPr>
                <w:noProof/>
                <w:webHidden/>
              </w:rPr>
              <w:fldChar w:fldCharType="end"/>
            </w:r>
          </w:hyperlink>
        </w:p>
        <w:p w14:paraId="191D196D" w14:textId="77777777" w:rsidR="00F75EEA" w:rsidRDefault="00704D06">
          <w:pPr>
            <w:pStyle w:val="TOC2"/>
            <w:rPr>
              <w:rFonts w:asciiTheme="minorHAnsi" w:eastAsiaTheme="minorEastAsia" w:hAnsiTheme="minorHAnsi" w:cstheme="minorBidi"/>
              <w:noProof/>
              <w:sz w:val="22"/>
              <w:szCs w:val="22"/>
              <w:lang w:eastAsia="en-GB"/>
            </w:rPr>
          </w:pPr>
          <w:hyperlink w:anchor="_Toc468801244" w:history="1">
            <w:r w:rsidR="00F75EEA" w:rsidRPr="00911943">
              <w:rPr>
                <w:rStyle w:val="Hyperlink"/>
                <w:noProof/>
              </w:rPr>
              <w:t>1.2 Scope</w:t>
            </w:r>
            <w:r w:rsidR="00F75EEA">
              <w:rPr>
                <w:noProof/>
                <w:webHidden/>
              </w:rPr>
              <w:tab/>
            </w:r>
            <w:r w:rsidR="00F75EEA">
              <w:rPr>
                <w:noProof/>
                <w:webHidden/>
              </w:rPr>
              <w:fldChar w:fldCharType="begin"/>
            </w:r>
            <w:r w:rsidR="00F75EEA">
              <w:rPr>
                <w:noProof/>
                <w:webHidden/>
              </w:rPr>
              <w:instrText xml:space="preserve"> PAGEREF _Toc468801244 \h </w:instrText>
            </w:r>
            <w:r w:rsidR="00F75EEA">
              <w:rPr>
                <w:noProof/>
                <w:webHidden/>
              </w:rPr>
            </w:r>
            <w:r w:rsidR="00F75EEA">
              <w:rPr>
                <w:noProof/>
                <w:webHidden/>
              </w:rPr>
              <w:fldChar w:fldCharType="separate"/>
            </w:r>
            <w:r w:rsidR="00F75EEA">
              <w:rPr>
                <w:noProof/>
                <w:webHidden/>
              </w:rPr>
              <w:t>3</w:t>
            </w:r>
            <w:r w:rsidR="00F75EEA">
              <w:rPr>
                <w:noProof/>
                <w:webHidden/>
              </w:rPr>
              <w:fldChar w:fldCharType="end"/>
            </w:r>
          </w:hyperlink>
        </w:p>
        <w:p w14:paraId="0C65201A" w14:textId="77777777" w:rsidR="00F75EEA" w:rsidRDefault="00704D06">
          <w:pPr>
            <w:pStyle w:val="TOC2"/>
            <w:rPr>
              <w:rFonts w:asciiTheme="minorHAnsi" w:eastAsiaTheme="minorEastAsia" w:hAnsiTheme="minorHAnsi" w:cstheme="minorBidi"/>
              <w:noProof/>
              <w:sz w:val="22"/>
              <w:szCs w:val="22"/>
              <w:lang w:eastAsia="en-GB"/>
            </w:rPr>
          </w:pPr>
          <w:hyperlink w:anchor="_Toc468801245" w:history="1">
            <w:r w:rsidR="00F75EEA" w:rsidRPr="00911943">
              <w:rPr>
                <w:rStyle w:val="Hyperlink"/>
                <w:noProof/>
              </w:rPr>
              <w:t>1.3 Definitions and Abbreviations</w:t>
            </w:r>
            <w:r w:rsidR="00F75EEA">
              <w:rPr>
                <w:noProof/>
                <w:webHidden/>
              </w:rPr>
              <w:tab/>
            </w:r>
            <w:r w:rsidR="00F75EEA">
              <w:rPr>
                <w:noProof/>
                <w:webHidden/>
              </w:rPr>
              <w:fldChar w:fldCharType="begin"/>
            </w:r>
            <w:r w:rsidR="00F75EEA">
              <w:rPr>
                <w:noProof/>
                <w:webHidden/>
              </w:rPr>
              <w:instrText xml:space="preserve"> PAGEREF _Toc468801245 \h </w:instrText>
            </w:r>
            <w:r w:rsidR="00F75EEA">
              <w:rPr>
                <w:noProof/>
                <w:webHidden/>
              </w:rPr>
            </w:r>
            <w:r w:rsidR="00F75EEA">
              <w:rPr>
                <w:noProof/>
                <w:webHidden/>
              </w:rPr>
              <w:fldChar w:fldCharType="separate"/>
            </w:r>
            <w:r w:rsidR="00F75EEA">
              <w:rPr>
                <w:noProof/>
                <w:webHidden/>
              </w:rPr>
              <w:t>3</w:t>
            </w:r>
            <w:r w:rsidR="00F75EEA">
              <w:rPr>
                <w:noProof/>
                <w:webHidden/>
              </w:rPr>
              <w:fldChar w:fldCharType="end"/>
            </w:r>
          </w:hyperlink>
        </w:p>
        <w:p w14:paraId="1E8D2D16" w14:textId="77777777" w:rsidR="00F75EEA" w:rsidRDefault="00704D06">
          <w:pPr>
            <w:pStyle w:val="TOC2"/>
            <w:rPr>
              <w:rFonts w:asciiTheme="minorHAnsi" w:eastAsiaTheme="minorEastAsia" w:hAnsiTheme="minorHAnsi" w:cstheme="minorBidi"/>
              <w:noProof/>
              <w:sz w:val="22"/>
              <w:szCs w:val="22"/>
              <w:lang w:eastAsia="en-GB"/>
            </w:rPr>
          </w:pPr>
          <w:hyperlink w:anchor="_Toc468801246" w:history="1">
            <w:r w:rsidR="00F75EEA" w:rsidRPr="00911943">
              <w:rPr>
                <w:rStyle w:val="Hyperlink"/>
                <w:noProof/>
              </w:rPr>
              <w:t>1.4 Circulation</w:t>
            </w:r>
            <w:r w:rsidR="00F75EEA">
              <w:rPr>
                <w:noProof/>
                <w:webHidden/>
              </w:rPr>
              <w:tab/>
            </w:r>
            <w:r w:rsidR="00F75EEA">
              <w:rPr>
                <w:noProof/>
                <w:webHidden/>
              </w:rPr>
              <w:fldChar w:fldCharType="begin"/>
            </w:r>
            <w:r w:rsidR="00F75EEA">
              <w:rPr>
                <w:noProof/>
                <w:webHidden/>
              </w:rPr>
              <w:instrText xml:space="preserve"> PAGEREF _Toc468801246 \h </w:instrText>
            </w:r>
            <w:r w:rsidR="00F75EEA">
              <w:rPr>
                <w:noProof/>
                <w:webHidden/>
              </w:rPr>
            </w:r>
            <w:r w:rsidR="00F75EEA">
              <w:rPr>
                <w:noProof/>
                <w:webHidden/>
              </w:rPr>
              <w:fldChar w:fldCharType="separate"/>
            </w:r>
            <w:r w:rsidR="00F75EEA">
              <w:rPr>
                <w:noProof/>
                <w:webHidden/>
              </w:rPr>
              <w:t>4</w:t>
            </w:r>
            <w:r w:rsidR="00F75EEA">
              <w:rPr>
                <w:noProof/>
                <w:webHidden/>
              </w:rPr>
              <w:fldChar w:fldCharType="end"/>
            </w:r>
          </w:hyperlink>
        </w:p>
        <w:p w14:paraId="29075BD7" w14:textId="77777777" w:rsidR="00F75EEA" w:rsidRDefault="00704D06">
          <w:pPr>
            <w:pStyle w:val="TOC2"/>
            <w:rPr>
              <w:rFonts w:asciiTheme="minorHAnsi" w:eastAsiaTheme="minorEastAsia" w:hAnsiTheme="minorHAnsi" w:cstheme="minorBidi"/>
              <w:noProof/>
              <w:sz w:val="22"/>
              <w:szCs w:val="22"/>
              <w:lang w:eastAsia="en-GB"/>
            </w:rPr>
          </w:pPr>
          <w:hyperlink w:anchor="_Toc468801247" w:history="1">
            <w:r w:rsidR="00F75EEA" w:rsidRPr="00911943">
              <w:rPr>
                <w:rStyle w:val="Hyperlink"/>
                <w:noProof/>
              </w:rPr>
              <w:t>1.5 Assumptions</w:t>
            </w:r>
            <w:r w:rsidR="00F75EEA">
              <w:rPr>
                <w:noProof/>
                <w:webHidden/>
              </w:rPr>
              <w:tab/>
            </w:r>
            <w:r w:rsidR="00F75EEA">
              <w:rPr>
                <w:noProof/>
                <w:webHidden/>
              </w:rPr>
              <w:fldChar w:fldCharType="begin"/>
            </w:r>
            <w:r w:rsidR="00F75EEA">
              <w:rPr>
                <w:noProof/>
                <w:webHidden/>
              </w:rPr>
              <w:instrText xml:space="preserve"> PAGEREF _Toc468801247 \h </w:instrText>
            </w:r>
            <w:r w:rsidR="00F75EEA">
              <w:rPr>
                <w:noProof/>
                <w:webHidden/>
              </w:rPr>
            </w:r>
            <w:r w:rsidR="00F75EEA">
              <w:rPr>
                <w:noProof/>
                <w:webHidden/>
              </w:rPr>
              <w:fldChar w:fldCharType="separate"/>
            </w:r>
            <w:r w:rsidR="00F75EEA">
              <w:rPr>
                <w:noProof/>
                <w:webHidden/>
              </w:rPr>
              <w:t>4</w:t>
            </w:r>
            <w:r w:rsidR="00F75EEA">
              <w:rPr>
                <w:noProof/>
                <w:webHidden/>
              </w:rPr>
              <w:fldChar w:fldCharType="end"/>
            </w:r>
          </w:hyperlink>
        </w:p>
        <w:p w14:paraId="1A5B1F73" w14:textId="77777777" w:rsidR="00F75EEA" w:rsidRDefault="00704D06">
          <w:pPr>
            <w:pStyle w:val="TOC2"/>
            <w:rPr>
              <w:rFonts w:asciiTheme="minorHAnsi" w:eastAsiaTheme="minorEastAsia" w:hAnsiTheme="minorHAnsi" w:cstheme="minorBidi"/>
              <w:noProof/>
              <w:sz w:val="22"/>
              <w:szCs w:val="22"/>
              <w:lang w:eastAsia="en-GB"/>
            </w:rPr>
          </w:pPr>
          <w:hyperlink w:anchor="_Toc468801248" w:history="1">
            <w:r w:rsidR="00F75EEA" w:rsidRPr="00911943">
              <w:rPr>
                <w:rStyle w:val="Hyperlink"/>
                <w:noProof/>
              </w:rPr>
              <w:t>1.6 Risks</w:t>
            </w:r>
            <w:r w:rsidR="00F75EEA">
              <w:rPr>
                <w:noProof/>
                <w:webHidden/>
              </w:rPr>
              <w:tab/>
            </w:r>
            <w:r w:rsidR="00F75EEA">
              <w:rPr>
                <w:noProof/>
                <w:webHidden/>
              </w:rPr>
              <w:fldChar w:fldCharType="begin"/>
            </w:r>
            <w:r w:rsidR="00F75EEA">
              <w:rPr>
                <w:noProof/>
                <w:webHidden/>
              </w:rPr>
              <w:instrText xml:space="preserve"> PAGEREF _Toc468801248 \h </w:instrText>
            </w:r>
            <w:r w:rsidR="00F75EEA">
              <w:rPr>
                <w:noProof/>
                <w:webHidden/>
              </w:rPr>
            </w:r>
            <w:r w:rsidR="00F75EEA">
              <w:rPr>
                <w:noProof/>
                <w:webHidden/>
              </w:rPr>
              <w:fldChar w:fldCharType="separate"/>
            </w:r>
            <w:r w:rsidR="00F75EEA">
              <w:rPr>
                <w:noProof/>
                <w:webHidden/>
              </w:rPr>
              <w:t>4</w:t>
            </w:r>
            <w:r w:rsidR="00F75EEA">
              <w:rPr>
                <w:noProof/>
                <w:webHidden/>
              </w:rPr>
              <w:fldChar w:fldCharType="end"/>
            </w:r>
          </w:hyperlink>
        </w:p>
        <w:p w14:paraId="34D2382C" w14:textId="77777777" w:rsidR="00F75EEA" w:rsidRDefault="00704D06">
          <w:pPr>
            <w:pStyle w:val="TOC2"/>
            <w:rPr>
              <w:rFonts w:asciiTheme="minorHAnsi" w:eastAsiaTheme="minorEastAsia" w:hAnsiTheme="minorHAnsi" w:cstheme="minorBidi"/>
              <w:noProof/>
              <w:sz w:val="22"/>
              <w:szCs w:val="22"/>
              <w:lang w:eastAsia="en-GB"/>
            </w:rPr>
          </w:pPr>
          <w:hyperlink w:anchor="_Toc468801249" w:history="1">
            <w:r w:rsidR="00F75EEA" w:rsidRPr="00911943">
              <w:rPr>
                <w:rStyle w:val="Hyperlink"/>
                <w:noProof/>
              </w:rPr>
              <w:t>1.7 Dependencies</w:t>
            </w:r>
            <w:r w:rsidR="00F75EEA">
              <w:rPr>
                <w:noProof/>
                <w:webHidden/>
              </w:rPr>
              <w:tab/>
            </w:r>
            <w:r w:rsidR="00F75EEA">
              <w:rPr>
                <w:noProof/>
                <w:webHidden/>
              </w:rPr>
              <w:fldChar w:fldCharType="begin"/>
            </w:r>
            <w:r w:rsidR="00F75EEA">
              <w:rPr>
                <w:noProof/>
                <w:webHidden/>
              </w:rPr>
              <w:instrText xml:space="preserve"> PAGEREF _Toc468801249 \h </w:instrText>
            </w:r>
            <w:r w:rsidR="00F75EEA">
              <w:rPr>
                <w:noProof/>
                <w:webHidden/>
              </w:rPr>
            </w:r>
            <w:r w:rsidR="00F75EEA">
              <w:rPr>
                <w:noProof/>
                <w:webHidden/>
              </w:rPr>
              <w:fldChar w:fldCharType="separate"/>
            </w:r>
            <w:r w:rsidR="00F75EEA">
              <w:rPr>
                <w:noProof/>
                <w:webHidden/>
              </w:rPr>
              <w:t>5</w:t>
            </w:r>
            <w:r w:rsidR="00F75EEA">
              <w:rPr>
                <w:noProof/>
                <w:webHidden/>
              </w:rPr>
              <w:fldChar w:fldCharType="end"/>
            </w:r>
          </w:hyperlink>
        </w:p>
        <w:p w14:paraId="7FC1CF11" w14:textId="77777777" w:rsidR="00F75EEA" w:rsidRDefault="00704D06">
          <w:pPr>
            <w:pStyle w:val="TOC1"/>
            <w:rPr>
              <w:rFonts w:asciiTheme="minorHAnsi" w:eastAsiaTheme="minorEastAsia" w:hAnsiTheme="minorHAnsi" w:cstheme="minorBidi"/>
              <w:b w:val="0"/>
              <w:noProof/>
              <w:sz w:val="22"/>
              <w:szCs w:val="22"/>
              <w:lang w:eastAsia="en-GB"/>
            </w:rPr>
          </w:pPr>
          <w:hyperlink w:anchor="_Toc468801250" w:history="1">
            <w:r w:rsidR="00F75EEA" w:rsidRPr="00911943">
              <w:rPr>
                <w:rStyle w:val="Hyperlink"/>
                <w:noProof/>
              </w:rPr>
              <w:t>2.0 High-Level Architecture</w:t>
            </w:r>
            <w:r w:rsidR="00F75EEA">
              <w:rPr>
                <w:noProof/>
                <w:webHidden/>
              </w:rPr>
              <w:tab/>
            </w:r>
            <w:r w:rsidR="00F75EEA">
              <w:rPr>
                <w:noProof/>
                <w:webHidden/>
              </w:rPr>
              <w:fldChar w:fldCharType="begin"/>
            </w:r>
            <w:r w:rsidR="00F75EEA">
              <w:rPr>
                <w:noProof/>
                <w:webHidden/>
              </w:rPr>
              <w:instrText xml:space="preserve"> PAGEREF _Toc468801250 \h </w:instrText>
            </w:r>
            <w:r w:rsidR="00F75EEA">
              <w:rPr>
                <w:noProof/>
                <w:webHidden/>
              </w:rPr>
            </w:r>
            <w:r w:rsidR="00F75EEA">
              <w:rPr>
                <w:noProof/>
                <w:webHidden/>
              </w:rPr>
              <w:fldChar w:fldCharType="separate"/>
            </w:r>
            <w:r w:rsidR="00F75EEA">
              <w:rPr>
                <w:noProof/>
                <w:webHidden/>
              </w:rPr>
              <w:t>5</w:t>
            </w:r>
            <w:r w:rsidR="00F75EEA">
              <w:rPr>
                <w:noProof/>
                <w:webHidden/>
              </w:rPr>
              <w:fldChar w:fldCharType="end"/>
            </w:r>
          </w:hyperlink>
        </w:p>
        <w:p w14:paraId="4931AC45" w14:textId="77777777" w:rsidR="00F75EEA" w:rsidRDefault="00704D06">
          <w:pPr>
            <w:pStyle w:val="TOC1"/>
            <w:rPr>
              <w:rFonts w:asciiTheme="minorHAnsi" w:eastAsiaTheme="minorEastAsia" w:hAnsiTheme="minorHAnsi" w:cstheme="minorBidi"/>
              <w:b w:val="0"/>
              <w:noProof/>
              <w:sz w:val="22"/>
              <w:szCs w:val="22"/>
              <w:lang w:eastAsia="en-GB"/>
            </w:rPr>
          </w:pPr>
          <w:hyperlink w:anchor="_Toc468801251" w:history="1">
            <w:r w:rsidR="00F75EEA" w:rsidRPr="00911943">
              <w:rPr>
                <w:rStyle w:val="Hyperlink"/>
                <w:noProof/>
              </w:rPr>
              <w:t>3.0 Web Application Functionality and Design</w:t>
            </w:r>
            <w:r w:rsidR="00F75EEA">
              <w:rPr>
                <w:noProof/>
                <w:webHidden/>
              </w:rPr>
              <w:tab/>
            </w:r>
            <w:r w:rsidR="00F75EEA">
              <w:rPr>
                <w:noProof/>
                <w:webHidden/>
              </w:rPr>
              <w:fldChar w:fldCharType="begin"/>
            </w:r>
            <w:r w:rsidR="00F75EEA">
              <w:rPr>
                <w:noProof/>
                <w:webHidden/>
              </w:rPr>
              <w:instrText xml:space="preserve"> PAGEREF _Toc468801251 \h </w:instrText>
            </w:r>
            <w:r w:rsidR="00F75EEA">
              <w:rPr>
                <w:noProof/>
                <w:webHidden/>
              </w:rPr>
            </w:r>
            <w:r w:rsidR="00F75EEA">
              <w:rPr>
                <w:noProof/>
                <w:webHidden/>
              </w:rPr>
              <w:fldChar w:fldCharType="separate"/>
            </w:r>
            <w:r w:rsidR="00F75EEA">
              <w:rPr>
                <w:noProof/>
                <w:webHidden/>
              </w:rPr>
              <w:t>5</w:t>
            </w:r>
            <w:r w:rsidR="00F75EEA">
              <w:rPr>
                <w:noProof/>
                <w:webHidden/>
              </w:rPr>
              <w:fldChar w:fldCharType="end"/>
            </w:r>
          </w:hyperlink>
        </w:p>
        <w:p w14:paraId="11AABEE4" w14:textId="77777777" w:rsidR="00F75EEA" w:rsidRDefault="00704D06">
          <w:pPr>
            <w:pStyle w:val="TOC1"/>
            <w:rPr>
              <w:rFonts w:asciiTheme="minorHAnsi" w:eastAsiaTheme="minorEastAsia" w:hAnsiTheme="minorHAnsi" w:cstheme="minorBidi"/>
              <w:b w:val="0"/>
              <w:noProof/>
              <w:sz w:val="22"/>
              <w:szCs w:val="22"/>
              <w:lang w:eastAsia="en-GB"/>
            </w:rPr>
          </w:pPr>
          <w:hyperlink w:anchor="_Toc468801252" w:history="1">
            <w:r w:rsidR="00F75EEA" w:rsidRPr="00911943">
              <w:rPr>
                <w:rStyle w:val="Hyperlink"/>
                <w:noProof/>
              </w:rPr>
              <w:t>3.1 Car Park (Landing Page)</w:t>
            </w:r>
            <w:r w:rsidR="00F75EEA">
              <w:rPr>
                <w:noProof/>
                <w:webHidden/>
              </w:rPr>
              <w:tab/>
            </w:r>
            <w:r w:rsidR="00F75EEA">
              <w:rPr>
                <w:noProof/>
                <w:webHidden/>
              </w:rPr>
              <w:fldChar w:fldCharType="begin"/>
            </w:r>
            <w:r w:rsidR="00F75EEA">
              <w:rPr>
                <w:noProof/>
                <w:webHidden/>
              </w:rPr>
              <w:instrText xml:space="preserve"> PAGEREF _Toc468801252 \h </w:instrText>
            </w:r>
            <w:r w:rsidR="00F75EEA">
              <w:rPr>
                <w:noProof/>
                <w:webHidden/>
              </w:rPr>
            </w:r>
            <w:r w:rsidR="00F75EEA">
              <w:rPr>
                <w:noProof/>
                <w:webHidden/>
              </w:rPr>
              <w:fldChar w:fldCharType="separate"/>
            </w:r>
            <w:r w:rsidR="00F75EEA">
              <w:rPr>
                <w:noProof/>
                <w:webHidden/>
              </w:rPr>
              <w:t>5</w:t>
            </w:r>
            <w:r w:rsidR="00F75EEA">
              <w:rPr>
                <w:noProof/>
                <w:webHidden/>
              </w:rPr>
              <w:fldChar w:fldCharType="end"/>
            </w:r>
          </w:hyperlink>
        </w:p>
        <w:p w14:paraId="5E69F2EA" w14:textId="77777777" w:rsidR="00F75EEA" w:rsidRDefault="00704D06">
          <w:pPr>
            <w:pStyle w:val="TOC2"/>
            <w:rPr>
              <w:rFonts w:asciiTheme="minorHAnsi" w:eastAsiaTheme="minorEastAsia" w:hAnsiTheme="minorHAnsi" w:cstheme="minorBidi"/>
              <w:noProof/>
              <w:sz w:val="22"/>
              <w:szCs w:val="22"/>
              <w:lang w:eastAsia="en-GB"/>
            </w:rPr>
          </w:pPr>
          <w:hyperlink w:anchor="_Toc468801253" w:history="1">
            <w:r w:rsidR="00F75EEA" w:rsidRPr="00911943">
              <w:rPr>
                <w:rStyle w:val="Hyperlink"/>
                <w:noProof/>
              </w:rPr>
              <w:t>3.1.1 Overview</w:t>
            </w:r>
            <w:r w:rsidR="00F75EEA">
              <w:rPr>
                <w:noProof/>
                <w:webHidden/>
              </w:rPr>
              <w:tab/>
            </w:r>
            <w:r w:rsidR="00F75EEA">
              <w:rPr>
                <w:noProof/>
                <w:webHidden/>
              </w:rPr>
              <w:fldChar w:fldCharType="begin"/>
            </w:r>
            <w:r w:rsidR="00F75EEA">
              <w:rPr>
                <w:noProof/>
                <w:webHidden/>
              </w:rPr>
              <w:instrText xml:space="preserve"> PAGEREF _Toc468801253 \h </w:instrText>
            </w:r>
            <w:r w:rsidR="00F75EEA">
              <w:rPr>
                <w:noProof/>
                <w:webHidden/>
              </w:rPr>
            </w:r>
            <w:r w:rsidR="00F75EEA">
              <w:rPr>
                <w:noProof/>
                <w:webHidden/>
              </w:rPr>
              <w:fldChar w:fldCharType="separate"/>
            </w:r>
            <w:r w:rsidR="00F75EEA">
              <w:rPr>
                <w:noProof/>
                <w:webHidden/>
              </w:rPr>
              <w:t>5</w:t>
            </w:r>
            <w:r w:rsidR="00F75EEA">
              <w:rPr>
                <w:noProof/>
                <w:webHidden/>
              </w:rPr>
              <w:fldChar w:fldCharType="end"/>
            </w:r>
          </w:hyperlink>
        </w:p>
        <w:p w14:paraId="2198DCCB" w14:textId="77777777" w:rsidR="00F75EEA" w:rsidRDefault="00704D06">
          <w:pPr>
            <w:pStyle w:val="TOC2"/>
            <w:rPr>
              <w:rFonts w:asciiTheme="minorHAnsi" w:eastAsiaTheme="minorEastAsia" w:hAnsiTheme="minorHAnsi" w:cstheme="minorBidi"/>
              <w:noProof/>
              <w:sz w:val="22"/>
              <w:szCs w:val="22"/>
              <w:lang w:eastAsia="en-GB"/>
            </w:rPr>
          </w:pPr>
          <w:hyperlink w:anchor="_Toc468801254" w:history="1">
            <w:r w:rsidR="00F75EEA" w:rsidRPr="00911943">
              <w:rPr>
                <w:rStyle w:val="Hyperlink"/>
                <w:noProof/>
              </w:rPr>
              <w:t>3.1.2 Functional Requirements</w:t>
            </w:r>
            <w:r w:rsidR="00F75EEA">
              <w:rPr>
                <w:noProof/>
                <w:webHidden/>
              </w:rPr>
              <w:tab/>
            </w:r>
            <w:r w:rsidR="00F75EEA">
              <w:rPr>
                <w:noProof/>
                <w:webHidden/>
              </w:rPr>
              <w:fldChar w:fldCharType="begin"/>
            </w:r>
            <w:r w:rsidR="00F75EEA">
              <w:rPr>
                <w:noProof/>
                <w:webHidden/>
              </w:rPr>
              <w:instrText xml:space="preserve"> PAGEREF _Toc468801254 \h </w:instrText>
            </w:r>
            <w:r w:rsidR="00F75EEA">
              <w:rPr>
                <w:noProof/>
                <w:webHidden/>
              </w:rPr>
            </w:r>
            <w:r w:rsidR="00F75EEA">
              <w:rPr>
                <w:noProof/>
                <w:webHidden/>
              </w:rPr>
              <w:fldChar w:fldCharType="separate"/>
            </w:r>
            <w:r w:rsidR="00F75EEA">
              <w:rPr>
                <w:noProof/>
                <w:webHidden/>
              </w:rPr>
              <w:t>5</w:t>
            </w:r>
            <w:r w:rsidR="00F75EEA">
              <w:rPr>
                <w:noProof/>
                <w:webHidden/>
              </w:rPr>
              <w:fldChar w:fldCharType="end"/>
            </w:r>
          </w:hyperlink>
        </w:p>
        <w:p w14:paraId="005B0CCD" w14:textId="77777777" w:rsidR="00F75EEA" w:rsidRDefault="00704D06">
          <w:pPr>
            <w:pStyle w:val="TOC2"/>
            <w:rPr>
              <w:rFonts w:asciiTheme="minorHAnsi" w:eastAsiaTheme="minorEastAsia" w:hAnsiTheme="minorHAnsi" w:cstheme="minorBidi"/>
              <w:noProof/>
              <w:sz w:val="22"/>
              <w:szCs w:val="22"/>
              <w:lang w:eastAsia="en-GB"/>
            </w:rPr>
          </w:pPr>
          <w:hyperlink w:anchor="_Toc468801255" w:history="1">
            <w:r w:rsidR="00F75EEA" w:rsidRPr="00911943">
              <w:rPr>
                <w:rStyle w:val="Hyperlink"/>
                <w:noProof/>
              </w:rPr>
              <w:t>3.1.3 Wireframe</w:t>
            </w:r>
            <w:r w:rsidR="00F75EEA">
              <w:rPr>
                <w:noProof/>
                <w:webHidden/>
              </w:rPr>
              <w:tab/>
            </w:r>
            <w:r w:rsidR="00F75EEA">
              <w:rPr>
                <w:noProof/>
                <w:webHidden/>
              </w:rPr>
              <w:fldChar w:fldCharType="begin"/>
            </w:r>
            <w:r w:rsidR="00F75EEA">
              <w:rPr>
                <w:noProof/>
                <w:webHidden/>
              </w:rPr>
              <w:instrText xml:space="preserve"> PAGEREF _Toc468801255 \h </w:instrText>
            </w:r>
            <w:r w:rsidR="00F75EEA">
              <w:rPr>
                <w:noProof/>
                <w:webHidden/>
              </w:rPr>
            </w:r>
            <w:r w:rsidR="00F75EEA">
              <w:rPr>
                <w:noProof/>
                <w:webHidden/>
              </w:rPr>
              <w:fldChar w:fldCharType="separate"/>
            </w:r>
            <w:r w:rsidR="00F75EEA">
              <w:rPr>
                <w:noProof/>
                <w:webHidden/>
              </w:rPr>
              <w:t>7</w:t>
            </w:r>
            <w:r w:rsidR="00F75EEA">
              <w:rPr>
                <w:noProof/>
                <w:webHidden/>
              </w:rPr>
              <w:fldChar w:fldCharType="end"/>
            </w:r>
          </w:hyperlink>
        </w:p>
        <w:p w14:paraId="4006B8AA" w14:textId="77777777" w:rsidR="00F75EEA" w:rsidRDefault="00704D06">
          <w:pPr>
            <w:pStyle w:val="TOC1"/>
            <w:rPr>
              <w:rFonts w:asciiTheme="minorHAnsi" w:eastAsiaTheme="minorEastAsia" w:hAnsiTheme="minorHAnsi" w:cstheme="minorBidi"/>
              <w:b w:val="0"/>
              <w:noProof/>
              <w:sz w:val="22"/>
              <w:szCs w:val="22"/>
              <w:lang w:eastAsia="en-GB"/>
            </w:rPr>
          </w:pPr>
          <w:hyperlink w:anchor="_Toc468801256" w:history="1">
            <w:r w:rsidR="00F75EEA" w:rsidRPr="00911943">
              <w:rPr>
                <w:rStyle w:val="Hyperlink"/>
                <w:noProof/>
              </w:rPr>
              <w:t>3.2 Devices</w:t>
            </w:r>
            <w:r w:rsidR="00F75EEA">
              <w:rPr>
                <w:noProof/>
                <w:webHidden/>
              </w:rPr>
              <w:tab/>
            </w:r>
            <w:r w:rsidR="00F75EEA">
              <w:rPr>
                <w:noProof/>
                <w:webHidden/>
              </w:rPr>
              <w:fldChar w:fldCharType="begin"/>
            </w:r>
            <w:r w:rsidR="00F75EEA">
              <w:rPr>
                <w:noProof/>
                <w:webHidden/>
              </w:rPr>
              <w:instrText xml:space="preserve"> PAGEREF _Toc468801256 \h </w:instrText>
            </w:r>
            <w:r w:rsidR="00F75EEA">
              <w:rPr>
                <w:noProof/>
                <w:webHidden/>
              </w:rPr>
            </w:r>
            <w:r w:rsidR="00F75EEA">
              <w:rPr>
                <w:noProof/>
                <w:webHidden/>
              </w:rPr>
              <w:fldChar w:fldCharType="separate"/>
            </w:r>
            <w:r w:rsidR="00F75EEA">
              <w:rPr>
                <w:noProof/>
                <w:webHidden/>
              </w:rPr>
              <w:t>9</w:t>
            </w:r>
            <w:r w:rsidR="00F75EEA">
              <w:rPr>
                <w:noProof/>
                <w:webHidden/>
              </w:rPr>
              <w:fldChar w:fldCharType="end"/>
            </w:r>
          </w:hyperlink>
        </w:p>
        <w:p w14:paraId="5CE72155" w14:textId="77777777" w:rsidR="00F75EEA" w:rsidRDefault="00704D06">
          <w:pPr>
            <w:pStyle w:val="TOC2"/>
            <w:rPr>
              <w:rFonts w:asciiTheme="minorHAnsi" w:eastAsiaTheme="minorEastAsia" w:hAnsiTheme="minorHAnsi" w:cstheme="minorBidi"/>
              <w:noProof/>
              <w:sz w:val="22"/>
              <w:szCs w:val="22"/>
              <w:lang w:eastAsia="en-GB"/>
            </w:rPr>
          </w:pPr>
          <w:hyperlink w:anchor="_Toc468801257" w:history="1">
            <w:r w:rsidR="00F75EEA" w:rsidRPr="00911943">
              <w:rPr>
                <w:rStyle w:val="Hyperlink"/>
                <w:noProof/>
              </w:rPr>
              <w:t>3.2.1 Overview</w:t>
            </w:r>
            <w:r w:rsidR="00F75EEA">
              <w:rPr>
                <w:noProof/>
                <w:webHidden/>
              </w:rPr>
              <w:tab/>
            </w:r>
            <w:r w:rsidR="00F75EEA">
              <w:rPr>
                <w:noProof/>
                <w:webHidden/>
              </w:rPr>
              <w:fldChar w:fldCharType="begin"/>
            </w:r>
            <w:r w:rsidR="00F75EEA">
              <w:rPr>
                <w:noProof/>
                <w:webHidden/>
              </w:rPr>
              <w:instrText xml:space="preserve"> PAGEREF _Toc468801257 \h </w:instrText>
            </w:r>
            <w:r w:rsidR="00F75EEA">
              <w:rPr>
                <w:noProof/>
                <w:webHidden/>
              </w:rPr>
            </w:r>
            <w:r w:rsidR="00F75EEA">
              <w:rPr>
                <w:noProof/>
                <w:webHidden/>
              </w:rPr>
              <w:fldChar w:fldCharType="separate"/>
            </w:r>
            <w:r w:rsidR="00F75EEA">
              <w:rPr>
                <w:noProof/>
                <w:webHidden/>
              </w:rPr>
              <w:t>9</w:t>
            </w:r>
            <w:r w:rsidR="00F75EEA">
              <w:rPr>
                <w:noProof/>
                <w:webHidden/>
              </w:rPr>
              <w:fldChar w:fldCharType="end"/>
            </w:r>
          </w:hyperlink>
        </w:p>
        <w:p w14:paraId="29F69E5C" w14:textId="77777777" w:rsidR="00F75EEA" w:rsidRDefault="00704D06">
          <w:pPr>
            <w:pStyle w:val="TOC2"/>
            <w:rPr>
              <w:rFonts w:asciiTheme="minorHAnsi" w:eastAsiaTheme="minorEastAsia" w:hAnsiTheme="minorHAnsi" w:cstheme="minorBidi"/>
              <w:noProof/>
              <w:sz w:val="22"/>
              <w:szCs w:val="22"/>
              <w:lang w:eastAsia="en-GB"/>
            </w:rPr>
          </w:pPr>
          <w:hyperlink w:anchor="_Toc468801258" w:history="1">
            <w:r w:rsidR="00F75EEA" w:rsidRPr="00911943">
              <w:rPr>
                <w:rStyle w:val="Hyperlink"/>
                <w:noProof/>
              </w:rPr>
              <w:t>3.2.2 Functional Requirements</w:t>
            </w:r>
            <w:r w:rsidR="00F75EEA">
              <w:rPr>
                <w:noProof/>
                <w:webHidden/>
              </w:rPr>
              <w:tab/>
            </w:r>
            <w:r w:rsidR="00F75EEA">
              <w:rPr>
                <w:noProof/>
                <w:webHidden/>
              </w:rPr>
              <w:fldChar w:fldCharType="begin"/>
            </w:r>
            <w:r w:rsidR="00F75EEA">
              <w:rPr>
                <w:noProof/>
                <w:webHidden/>
              </w:rPr>
              <w:instrText xml:space="preserve"> PAGEREF _Toc468801258 \h </w:instrText>
            </w:r>
            <w:r w:rsidR="00F75EEA">
              <w:rPr>
                <w:noProof/>
                <w:webHidden/>
              </w:rPr>
            </w:r>
            <w:r w:rsidR="00F75EEA">
              <w:rPr>
                <w:noProof/>
                <w:webHidden/>
              </w:rPr>
              <w:fldChar w:fldCharType="separate"/>
            </w:r>
            <w:r w:rsidR="00F75EEA">
              <w:rPr>
                <w:noProof/>
                <w:webHidden/>
              </w:rPr>
              <w:t>9</w:t>
            </w:r>
            <w:r w:rsidR="00F75EEA">
              <w:rPr>
                <w:noProof/>
                <w:webHidden/>
              </w:rPr>
              <w:fldChar w:fldCharType="end"/>
            </w:r>
          </w:hyperlink>
        </w:p>
        <w:p w14:paraId="7525F926" w14:textId="77777777" w:rsidR="00F75EEA" w:rsidRDefault="00704D06">
          <w:pPr>
            <w:pStyle w:val="TOC2"/>
            <w:rPr>
              <w:rFonts w:asciiTheme="minorHAnsi" w:eastAsiaTheme="minorEastAsia" w:hAnsiTheme="minorHAnsi" w:cstheme="minorBidi"/>
              <w:noProof/>
              <w:sz w:val="22"/>
              <w:szCs w:val="22"/>
              <w:lang w:eastAsia="en-GB"/>
            </w:rPr>
          </w:pPr>
          <w:hyperlink w:anchor="_Toc468801259" w:history="1">
            <w:r w:rsidR="00F75EEA" w:rsidRPr="00911943">
              <w:rPr>
                <w:rStyle w:val="Hyperlink"/>
                <w:noProof/>
              </w:rPr>
              <w:t>3.2.3 Wireframe</w:t>
            </w:r>
            <w:r w:rsidR="00F75EEA">
              <w:rPr>
                <w:noProof/>
                <w:webHidden/>
              </w:rPr>
              <w:tab/>
            </w:r>
            <w:r w:rsidR="00F75EEA">
              <w:rPr>
                <w:noProof/>
                <w:webHidden/>
              </w:rPr>
              <w:fldChar w:fldCharType="begin"/>
            </w:r>
            <w:r w:rsidR="00F75EEA">
              <w:rPr>
                <w:noProof/>
                <w:webHidden/>
              </w:rPr>
              <w:instrText xml:space="preserve"> PAGEREF _Toc468801259 \h </w:instrText>
            </w:r>
            <w:r w:rsidR="00F75EEA">
              <w:rPr>
                <w:noProof/>
                <w:webHidden/>
              </w:rPr>
            </w:r>
            <w:r w:rsidR="00F75EEA">
              <w:rPr>
                <w:noProof/>
                <w:webHidden/>
              </w:rPr>
              <w:fldChar w:fldCharType="separate"/>
            </w:r>
            <w:r w:rsidR="00F75EEA">
              <w:rPr>
                <w:noProof/>
                <w:webHidden/>
              </w:rPr>
              <w:t>10</w:t>
            </w:r>
            <w:r w:rsidR="00F75EEA">
              <w:rPr>
                <w:noProof/>
                <w:webHidden/>
              </w:rPr>
              <w:fldChar w:fldCharType="end"/>
            </w:r>
          </w:hyperlink>
        </w:p>
        <w:p w14:paraId="4CD41CD1" w14:textId="77777777" w:rsidR="00F75EEA" w:rsidRDefault="00704D06">
          <w:pPr>
            <w:pStyle w:val="TOC1"/>
            <w:rPr>
              <w:rFonts w:asciiTheme="minorHAnsi" w:eastAsiaTheme="minorEastAsia" w:hAnsiTheme="minorHAnsi" w:cstheme="minorBidi"/>
              <w:b w:val="0"/>
              <w:noProof/>
              <w:sz w:val="22"/>
              <w:szCs w:val="22"/>
              <w:lang w:eastAsia="en-GB"/>
            </w:rPr>
          </w:pPr>
          <w:hyperlink w:anchor="_Toc468801260" w:history="1">
            <w:r w:rsidR="00F75EEA" w:rsidRPr="00911943">
              <w:rPr>
                <w:rStyle w:val="Hyperlink"/>
                <w:noProof/>
              </w:rPr>
              <w:t>3.3 Menu</w:t>
            </w:r>
            <w:r w:rsidR="00F75EEA">
              <w:rPr>
                <w:noProof/>
                <w:webHidden/>
              </w:rPr>
              <w:tab/>
            </w:r>
            <w:r w:rsidR="00F75EEA">
              <w:rPr>
                <w:noProof/>
                <w:webHidden/>
              </w:rPr>
              <w:fldChar w:fldCharType="begin"/>
            </w:r>
            <w:r w:rsidR="00F75EEA">
              <w:rPr>
                <w:noProof/>
                <w:webHidden/>
              </w:rPr>
              <w:instrText xml:space="preserve"> PAGEREF _Toc468801260 \h </w:instrText>
            </w:r>
            <w:r w:rsidR="00F75EEA">
              <w:rPr>
                <w:noProof/>
                <w:webHidden/>
              </w:rPr>
            </w:r>
            <w:r w:rsidR="00F75EEA">
              <w:rPr>
                <w:noProof/>
                <w:webHidden/>
              </w:rPr>
              <w:fldChar w:fldCharType="separate"/>
            </w:r>
            <w:r w:rsidR="00F75EEA">
              <w:rPr>
                <w:noProof/>
                <w:webHidden/>
              </w:rPr>
              <w:t>12</w:t>
            </w:r>
            <w:r w:rsidR="00F75EEA">
              <w:rPr>
                <w:noProof/>
                <w:webHidden/>
              </w:rPr>
              <w:fldChar w:fldCharType="end"/>
            </w:r>
          </w:hyperlink>
        </w:p>
        <w:p w14:paraId="00625B11" w14:textId="77777777" w:rsidR="00F75EEA" w:rsidRDefault="00704D06">
          <w:pPr>
            <w:pStyle w:val="TOC2"/>
            <w:rPr>
              <w:rFonts w:asciiTheme="minorHAnsi" w:eastAsiaTheme="minorEastAsia" w:hAnsiTheme="minorHAnsi" w:cstheme="minorBidi"/>
              <w:noProof/>
              <w:sz w:val="22"/>
              <w:szCs w:val="22"/>
              <w:lang w:eastAsia="en-GB"/>
            </w:rPr>
          </w:pPr>
          <w:hyperlink w:anchor="_Toc468801261" w:history="1">
            <w:r w:rsidR="00F75EEA" w:rsidRPr="00911943">
              <w:rPr>
                <w:rStyle w:val="Hyperlink"/>
                <w:noProof/>
              </w:rPr>
              <w:t>3.3.1 Overview</w:t>
            </w:r>
            <w:r w:rsidR="00F75EEA">
              <w:rPr>
                <w:noProof/>
                <w:webHidden/>
              </w:rPr>
              <w:tab/>
            </w:r>
            <w:r w:rsidR="00F75EEA">
              <w:rPr>
                <w:noProof/>
                <w:webHidden/>
              </w:rPr>
              <w:fldChar w:fldCharType="begin"/>
            </w:r>
            <w:r w:rsidR="00F75EEA">
              <w:rPr>
                <w:noProof/>
                <w:webHidden/>
              </w:rPr>
              <w:instrText xml:space="preserve"> PAGEREF _Toc468801261 \h </w:instrText>
            </w:r>
            <w:r w:rsidR="00F75EEA">
              <w:rPr>
                <w:noProof/>
                <w:webHidden/>
              </w:rPr>
            </w:r>
            <w:r w:rsidR="00F75EEA">
              <w:rPr>
                <w:noProof/>
                <w:webHidden/>
              </w:rPr>
              <w:fldChar w:fldCharType="separate"/>
            </w:r>
            <w:r w:rsidR="00F75EEA">
              <w:rPr>
                <w:noProof/>
                <w:webHidden/>
              </w:rPr>
              <w:t>12</w:t>
            </w:r>
            <w:r w:rsidR="00F75EEA">
              <w:rPr>
                <w:noProof/>
                <w:webHidden/>
              </w:rPr>
              <w:fldChar w:fldCharType="end"/>
            </w:r>
          </w:hyperlink>
        </w:p>
        <w:p w14:paraId="584C462F" w14:textId="77777777" w:rsidR="00F75EEA" w:rsidRDefault="00704D06">
          <w:pPr>
            <w:pStyle w:val="TOC2"/>
            <w:rPr>
              <w:rFonts w:asciiTheme="minorHAnsi" w:eastAsiaTheme="minorEastAsia" w:hAnsiTheme="minorHAnsi" w:cstheme="minorBidi"/>
              <w:noProof/>
              <w:sz w:val="22"/>
              <w:szCs w:val="22"/>
              <w:lang w:eastAsia="en-GB"/>
            </w:rPr>
          </w:pPr>
          <w:hyperlink w:anchor="_Toc468801262" w:history="1">
            <w:r w:rsidR="00F75EEA" w:rsidRPr="00911943">
              <w:rPr>
                <w:rStyle w:val="Hyperlink"/>
                <w:noProof/>
              </w:rPr>
              <w:t>3.3.2 Functional Requirements</w:t>
            </w:r>
            <w:r w:rsidR="00F75EEA">
              <w:rPr>
                <w:noProof/>
                <w:webHidden/>
              </w:rPr>
              <w:tab/>
            </w:r>
            <w:r w:rsidR="00F75EEA">
              <w:rPr>
                <w:noProof/>
                <w:webHidden/>
              </w:rPr>
              <w:fldChar w:fldCharType="begin"/>
            </w:r>
            <w:r w:rsidR="00F75EEA">
              <w:rPr>
                <w:noProof/>
                <w:webHidden/>
              </w:rPr>
              <w:instrText xml:space="preserve"> PAGEREF _Toc468801262 \h </w:instrText>
            </w:r>
            <w:r w:rsidR="00F75EEA">
              <w:rPr>
                <w:noProof/>
                <w:webHidden/>
              </w:rPr>
            </w:r>
            <w:r w:rsidR="00F75EEA">
              <w:rPr>
                <w:noProof/>
                <w:webHidden/>
              </w:rPr>
              <w:fldChar w:fldCharType="separate"/>
            </w:r>
            <w:r w:rsidR="00F75EEA">
              <w:rPr>
                <w:noProof/>
                <w:webHidden/>
              </w:rPr>
              <w:t>12</w:t>
            </w:r>
            <w:r w:rsidR="00F75EEA">
              <w:rPr>
                <w:noProof/>
                <w:webHidden/>
              </w:rPr>
              <w:fldChar w:fldCharType="end"/>
            </w:r>
          </w:hyperlink>
        </w:p>
        <w:p w14:paraId="012D5CF6" w14:textId="77777777" w:rsidR="00F75EEA" w:rsidRDefault="00704D06">
          <w:pPr>
            <w:pStyle w:val="TOC2"/>
            <w:rPr>
              <w:rFonts w:asciiTheme="minorHAnsi" w:eastAsiaTheme="minorEastAsia" w:hAnsiTheme="minorHAnsi" w:cstheme="minorBidi"/>
              <w:noProof/>
              <w:sz w:val="22"/>
              <w:szCs w:val="22"/>
              <w:lang w:eastAsia="en-GB"/>
            </w:rPr>
          </w:pPr>
          <w:hyperlink w:anchor="_Toc468801263" w:history="1">
            <w:r w:rsidR="00F75EEA" w:rsidRPr="00911943">
              <w:rPr>
                <w:rStyle w:val="Hyperlink"/>
                <w:noProof/>
              </w:rPr>
              <w:t>3.3.3 Wireframe</w:t>
            </w:r>
            <w:r w:rsidR="00F75EEA">
              <w:rPr>
                <w:noProof/>
                <w:webHidden/>
              </w:rPr>
              <w:tab/>
            </w:r>
            <w:r w:rsidR="00F75EEA">
              <w:rPr>
                <w:noProof/>
                <w:webHidden/>
              </w:rPr>
              <w:fldChar w:fldCharType="begin"/>
            </w:r>
            <w:r w:rsidR="00F75EEA">
              <w:rPr>
                <w:noProof/>
                <w:webHidden/>
              </w:rPr>
              <w:instrText xml:space="preserve"> PAGEREF _Toc468801263 \h </w:instrText>
            </w:r>
            <w:r w:rsidR="00F75EEA">
              <w:rPr>
                <w:noProof/>
                <w:webHidden/>
              </w:rPr>
            </w:r>
            <w:r w:rsidR="00F75EEA">
              <w:rPr>
                <w:noProof/>
                <w:webHidden/>
              </w:rPr>
              <w:fldChar w:fldCharType="separate"/>
            </w:r>
            <w:r w:rsidR="00F75EEA">
              <w:rPr>
                <w:noProof/>
                <w:webHidden/>
              </w:rPr>
              <w:t>12</w:t>
            </w:r>
            <w:r w:rsidR="00F75EEA">
              <w:rPr>
                <w:noProof/>
                <w:webHidden/>
              </w:rPr>
              <w:fldChar w:fldCharType="end"/>
            </w:r>
          </w:hyperlink>
        </w:p>
        <w:p w14:paraId="4453E9BC" w14:textId="77777777" w:rsidR="00F75EEA" w:rsidRDefault="00704D06">
          <w:pPr>
            <w:pStyle w:val="TOC1"/>
            <w:rPr>
              <w:rFonts w:asciiTheme="minorHAnsi" w:eastAsiaTheme="minorEastAsia" w:hAnsiTheme="minorHAnsi" w:cstheme="minorBidi"/>
              <w:b w:val="0"/>
              <w:noProof/>
              <w:sz w:val="22"/>
              <w:szCs w:val="22"/>
              <w:lang w:eastAsia="en-GB"/>
            </w:rPr>
          </w:pPr>
          <w:hyperlink w:anchor="_Toc468801264" w:history="1">
            <w:r w:rsidR="00F75EEA" w:rsidRPr="00911943">
              <w:rPr>
                <w:rStyle w:val="Hyperlink"/>
                <w:noProof/>
              </w:rPr>
              <w:t>4.0 Application wide Specifications</w:t>
            </w:r>
            <w:r w:rsidR="00F75EEA">
              <w:rPr>
                <w:noProof/>
                <w:webHidden/>
              </w:rPr>
              <w:tab/>
            </w:r>
            <w:r w:rsidR="00F75EEA">
              <w:rPr>
                <w:noProof/>
                <w:webHidden/>
              </w:rPr>
              <w:fldChar w:fldCharType="begin"/>
            </w:r>
            <w:r w:rsidR="00F75EEA">
              <w:rPr>
                <w:noProof/>
                <w:webHidden/>
              </w:rPr>
              <w:instrText xml:space="preserve"> PAGEREF _Toc468801264 \h </w:instrText>
            </w:r>
            <w:r w:rsidR="00F75EEA">
              <w:rPr>
                <w:noProof/>
                <w:webHidden/>
              </w:rPr>
            </w:r>
            <w:r w:rsidR="00F75EEA">
              <w:rPr>
                <w:noProof/>
                <w:webHidden/>
              </w:rPr>
              <w:fldChar w:fldCharType="separate"/>
            </w:r>
            <w:r w:rsidR="00F75EEA">
              <w:rPr>
                <w:noProof/>
                <w:webHidden/>
              </w:rPr>
              <w:t>13</w:t>
            </w:r>
            <w:r w:rsidR="00F75EEA">
              <w:rPr>
                <w:noProof/>
                <w:webHidden/>
              </w:rPr>
              <w:fldChar w:fldCharType="end"/>
            </w:r>
          </w:hyperlink>
        </w:p>
        <w:p w14:paraId="623ABD1E" w14:textId="77777777" w:rsidR="00F75EEA" w:rsidRDefault="00704D06">
          <w:pPr>
            <w:pStyle w:val="TOC1"/>
            <w:rPr>
              <w:rFonts w:asciiTheme="minorHAnsi" w:eastAsiaTheme="minorEastAsia" w:hAnsiTheme="minorHAnsi" w:cstheme="minorBidi"/>
              <w:b w:val="0"/>
              <w:noProof/>
              <w:sz w:val="22"/>
              <w:szCs w:val="22"/>
              <w:lang w:eastAsia="en-GB"/>
            </w:rPr>
          </w:pPr>
          <w:hyperlink w:anchor="_Toc468801265" w:history="1">
            <w:r w:rsidR="00F75EEA" w:rsidRPr="00911943">
              <w:rPr>
                <w:rStyle w:val="Hyperlink"/>
                <w:noProof/>
              </w:rPr>
              <w:t>5.0 User Journey</w:t>
            </w:r>
            <w:r w:rsidR="00F75EEA">
              <w:rPr>
                <w:noProof/>
                <w:webHidden/>
              </w:rPr>
              <w:tab/>
            </w:r>
            <w:r w:rsidR="00F75EEA">
              <w:rPr>
                <w:noProof/>
                <w:webHidden/>
              </w:rPr>
              <w:fldChar w:fldCharType="begin"/>
            </w:r>
            <w:r w:rsidR="00F75EEA">
              <w:rPr>
                <w:noProof/>
                <w:webHidden/>
              </w:rPr>
              <w:instrText xml:space="preserve"> PAGEREF _Toc468801265 \h </w:instrText>
            </w:r>
            <w:r w:rsidR="00F75EEA">
              <w:rPr>
                <w:noProof/>
                <w:webHidden/>
              </w:rPr>
            </w:r>
            <w:r w:rsidR="00F75EEA">
              <w:rPr>
                <w:noProof/>
                <w:webHidden/>
              </w:rPr>
              <w:fldChar w:fldCharType="separate"/>
            </w:r>
            <w:r w:rsidR="00F75EEA">
              <w:rPr>
                <w:noProof/>
                <w:webHidden/>
              </w:rPr>
              <w:t>13</w:t>
            </w:r>
            <w:r w:rsidR="00F75EEA">
              <w:rPr>
                <w:noProof/>
                <w:webHidden/>
              </w:rPr>
              <w:fldChar w:fldCharType="end"/>
            </w:r>
          </w:hyperlink>
        </w:p>
        <w:p w14:paraId="02761BD1" w14:textId="77777777" w:rsidR="00F75EEA" w:rsidRDefault="00704D06">
          <w:pPr>
            <w:pStyle w:val="TOC1"/>
            <w:rPr>
              <w:rFonts w:asciiTheme="minorHAnsi" w:eastAsiaTheme="minorEastAsia" w:hAnsiTheme="minorHAnsi" w:cstheme="minorBidi"/>
              <w:b w:val="0"/>
              <w:noProof/>
              <w:sz w:val="22"/>
              <w:szCs w:val="22"/>
              <w:lang w:eastAsia="en-GB"/>
            </w:rPr>
          </w:pPr>
          <w:hyperlink w:anchor="_Toc468801266" w:history="1">
            <w:r w:rsidR="00F75EEA" w:rsidRPr="00911943">
              <w:rPr>
                <w:rStyle w:val="Hyperlink"/>
                <w:noProof/>
              </w:rPr>
              <w:t>6.0 Data Model</w:t>
            </w:r>
            <w:r w:rsidR="00F75EEA">
              <w:rPr>
                <w:noProof/>
                <w:webHidden/>
              </w:rPr>
              <w:tab/>
            </w:r>
            <w:r w:rsidR="00F75EEA">
              <w:rPr>
                <w:noProof/>
                <w:webHidden/>
              </w:rPr>
              <w:fldChar w:fldCharType="begin"/>
            </w:r>
            <w:r w:rsidR="00F75EEA">
              <w:rPr>
                <w:noProof/>
                <w:webHidden/>
              </w:rPr>
              <w:instrText xml:space="preserve"> PAGEREF _Toc468801266 \h </w:instrText>
            </w:r>
            <w:r w:rsidR="00F75EEA">
              <w:rPr>
                <w:noProof/>
                <w:webHidden/>
              </w:rPr>
            </w:r>
            <w:r w:rsidR="00F75EEA">
              <w:rPr>
                <w:noProof/>
                <w:webHidden/>
              </w:rPr>
              <w:fldChar w:fldCharType="separate"/>
            </w:r>
            <w:r w:rsidR="00F75EEA">
              <w:rPr>
                <w:noProof/>
                <w:webHidden/>
              </w:rPr>
              <w:t>14</w:t>
            </w:r>
            <w:r w:rsidR="00F75EEA">
              <w:rPr>
                <w:noProof/>
                <w:webHidden/>
              </w:rPr>
              <w:fldChar w:fldCharType="end"/>
            </w:r>
          </w:hyperlink>
        </w:p>
        <w:p w14:paraId="0815D455" w14:textId="77777777" w:rsidR="00F75EEA" w:rsidRDefault="00704D06">
          <w:pPr>
            <w:pStyle w:val="TOC1"/>
            <w:rPr>
              <w:rFonts w:asciiTheme="minorHAnsi" w:eastAsiaTheme="minorEastAsia" w:hAnsiTheme="minorHAnsi" w:cstheme="minorBidi"/>
              <w:b w:val="0"/>
              <w:noProof/>
              <w:sz w:val="22"/>
              <w:szCs w:val="22"/>
              <w:lang w:eastAsia="en-GB"/>
            </w:rPr>
          </w:pPr>
          <w:hyperlink w:anchor="_Toc468801267" w:history="1">
            <w:r w:rsidR="00F75EEA" w:rsidRPr="00911943">
              <w:rPr>
                <w:rStyle w:val="Hyperlink"/>
                <w:noProof/>
              </w:rPr>
              <w:t>7.0 Process Flow</w:t>
            </w:r>
            <w:r w:rsidR="00F75EEA">
              <w:rPr>
                <w:noProof/>
                <w:webHidden/>
              </w:rPr>
              <w:tab/>
            </w:r>
            <w:r w:rsidR="00F75EEA">
              <w:rPr>
                <w:noProof/>
                <w:webHidden/>
              </w:rPr>
              <w:fldChar w:fldCharType="begin"/>
            </w:r>
            <w:r w:rsidR="00F75EEA">
              <w:rPr>
                <w:noProof/>
                <w:webHidden/>
              </w:rPr>
              <w:instrText xml:space="preserve"> PAGEREF _Toc468801267 \h </w:instrText>
            </w:r>
            <w:r w:rsidR="00F75EEA">
              <w:rPr>
                <w:noProof/>
                <w:webHidden/>
              </w:rPr>
            </w:r>
            <w:r w:rsidR="00F75EEA">
              <w:rPr>
                <w:noProof/>
                <w:webHidden/>
              </w:rPr>
              <w:fldChar w:fldCharType="separate"/>
            </w:r>
            <w:r w:rsidR="00F75EEA">
              <w:rPr>
                <w:noProof/>
                <w:webHidden/>
              </w:rPr>
              <w:t>14</w:t>
            </w:r>
            <w:r w:rsidR="00F75EEA">
              <w:rPr>
                <w:noProof/>
                <w:webHidden/>
              </w:rPr>
              <w:fldChar w:fldCharType="end"/>
            </w:r>
          </w:hyperlink>
        </w:p>
        <w:p w14:paraId="487F6539" w14:textId="77777777" w:rsidR="00F75EEA" w:rsidRDefault="00704D06">
          <w:pPr>
            <w:pStyle w:val="TOC1"/>
            <w:rPr>
              <w:rFonts w:asciiTheme="minorHAnsi" w:eastAsiaTheme="minorEastAsia" w:hAnsiTheme="minorHAnsi" w:cstheme="minorBidi"/>
              <w:b w:val="0"/>
              <w:noProof/>
              <w:sz w:val="22"/>
              <w:szCs w:val="22"/>
              <w:lang w:eastAsia="en-GB"/>
            </w:rPr>
          </w:pPr>
          <w:hyperlink w:anchor="_Toc468801268" w:history="1">
            <w:r w:rsidR="00F75EEA" w:rsidRPr="00911943">
              <w:rPr>
                <w:rStyle w:val="Hyperlink"/>
                <w:noProof/>
              </w:rPr>
              <w:t>8.0 Appendix</w:t>
            </w:r>
            <w:r w:rsidR="00F75EEA">
              <w:rPr>
                <w:noProof/>
                <w:webHidden/>
              </w:rPr>
              <w:tab/>
            </w:r>
            <w:r w:rsidR="00F75EEA">
              <w:rPr>
                <w:noProof/>
                <w:webHidden/>
              </w:rPr>
              <w:fldChar w:fldCharType="begin"/>
            </w:r>
            <w:r w:rsidR="00F75EEA">
              <w:rPr>
                <w:noProof/>
                <w:webHidden/>
              </w:rPr>
              <w:instrText xml:space="preserve"> PAGEREF _Toc468801268 \h </w:instrText>
            </w:r>
            <w:r w:rsidR="00F75EEA">
              <w:rPr>
                <w:noProof/>
                <w:webHidden/>
              </w:rPr>
            </w:r>
            <w:r w:rsidR="00F75EEA">
              <w:rPr>
                <w:noProof/>
                <w:webHidden/>
              </w:rPr>
              <w:fldChar w:fldCharType="separate"/>
            </w:r>
            <w:r w:rsidR="00F75EEA">
              <w:rPr>
                <w:noProof/>
                <w:webHidden/>
              </w:rPr>
              <w:t>15</w:t>
            </w:r>
            <w:r w:rsidR="00F75EEA">
              <w:rPr>
                <w:noProof/>
                <w:webHidden/>
              </w:rPr>
              <w:fldChar w:fldCharType="end"/>
            </w:r>
          </w:hyperlink>
        </w:p>
        <w:p w14:paraId="226779DC" w14:textId="04F96BBD" w:rsidR="00795B64" w:rsidRPr="00F75EEA" w:rsidRDefault="0083167C" w:rsidP="00795B64">
          <w:pPr>
            <w:rPr>
              <w:rFonts w:asciiTheme="minorHAnsi" w:hAnsiTheme="minorHAnsi"/>
              <w:bCs/>
              <w:noProof/>
            </w:rPr>
          </w:pPr>
          <w:r w:rsidRPr="00F75EEA">
            <w:rPr>
              <w:rFonts w:asciiTheme="minorHAnsi" w:hAnsiTheme="minorHAnsi"/>
              <w:bCs/>
              <w:noProof/>
              <w:sz w:val="22"/>
              <w:szCs w:val="22"/>
            </w:rPr>
            <w:fldChar w:fldCharType="end"/>
          </w:r>
        </w:p>
      </w:sdtContent>
    </w:sdt>
    <w:p w14:paraId="74AD49CD" w14:textId="716B8986" w:rsidR="00A17D09" w:rsidRPr="00F75EEA" w:rsidRDefault="1967B4CD" w:rsidP="00C54BC1">
      <w:pPr>
        <w:pStyle w:val="Heading1"/>
        <w:rPr>
          <w:rFonts w:asciiTheme="minorHAnsi" w:hAnsiTheme="minorHAnsi"/>
        </w:rPr>
      </w:pPr>
      <w:bookmarkStart w:id="26" w:name="_Toc468801242"/>
      <w:r w:rsidRPr="00F75EEA">
        <w:rPr>
          <w:rFonts w:asciiTheme="minorHAnsi" w:hAnsiTheme="minorHAnsi"/>
        </w:rPr>
        <w:lastRenderedPageBreak/>
        <w:t>1.0 Introduction</w:t>
      </w:r>
      <w:bookmarkEnd w:id="26"/>
      <w:r w:rsidRPr="00F75EEA">
        <w:rPr>
          <w:rFonts w:asciiTheme="minorHAnsi" w:hAnsiTheme="minorHAnsi"/>
        </w:rPr>
        <w:t xml:space="preserve"> </w:t>
      </w:r>
    </w:p>
    <w:p w14:paraId="699A5BE7" w14:textId="468AC45A" w:rsidR="0080402B" w:rsidRPr="00F75EEA" w:rsidRDefault="00764CE5" w:rsidP="00D17D25">
      <w:pPr>
        <w:ind w:left="426"/>
        <w:rPr>
          <w:rFonts w:asciiTheme="minorHAnsi" w:eastAsia="Calibri" w:hAnsiTheme="minorHAnsi" w:cs="Calibri"/>
          <w:sz w:val="22"/>
          <w:szCs w:val="22"/>
        </w:rPr>
      </w:pPr>
      <w:r w:rsidRPr="00F75EEA">
        <w:rPr>
          <w:rFonts w:asciiTheme="minorHAnsi" w:eastAsia="Calibri" w:hAnsiTheme="minorHAnsi" w:cs="Calibri"/>
          <w:sz w:val="22"/>
          <w:szCs w:val="22"/>
        </w:rPr>
        <w:t>B</w:t>
      </w:r>
      <w:r w:rsidR="00BE51D3" w:rsidRPr="00F75EEA">
        <w:rPr>
          <w:rFonts w:asciiTheme="minorHAnsi" w:eastAsia="Calibri" w:hAnsiTheme="minorHAnsi" w:cs="Calibri"/>
          <w:sz w:val="22"/>
          <w:szCs w:val="22"/>
        </w:rPr>
        <w:t>eing</w:t>
      </w:r>
      <w:r w:rsidR="008D4700" w:rsidRPr="00F75EEA">
        <w:rPr>
          <w:rFonts w:asciiTheme="minorHAnsi" w:eastAsia="Calibri" w:hAnsiTheme="minorHAnsi" w:cs="Calibri"/>
          <w:sz w:val="22"/>
          <w:szCs w:val="22"/>
        </w:rPr>
        <w:t xml:space="preserve"> situated on a busy high street </w:t>
      </w:r>
      <w:r w:rsidR="000E14D2" w:rsidRPr="00F75EEA">
        <w:rPr>
          <w:rFonts w:asciiTheme="minorHAnsi" w:eastAsia="Calibri" w:hAnsiTheme="minorHAnsi" w:cs="Calibri"/>
          <w:sz w:val="22"/>
          <w:szCs w:val="22"/>
        </w:rPr>
        <w:t>with parking restrictions;</w:t>
      </w:r>
      <w:r w:rsidR="008D4700" w:rsidRPr="00F75EEA">
        <w:rPr>
          <w:rFonts w:asciiTheme="minorHAnsi" w:eastAsia="Calibri" w:hAnsiTheme="minorHAnsi" w:cs="Calibri"/>
          <w:sz w:val="22"/>
          <w:szCs w:val="22"/>
        </w:rPr>
        <w:t xml:space="preserve"> </w:t>
      </w:r>
      <w:r w:rsidR="3B4A2D69" w:rsidRPr="00F75EEA">
        <w:rPr>
          <w:rFonts w:asciiTheme="minorHAnsi" w:eastAsia="Calibri" w:hAnsiTheme="minorHAnsi" w:cs="Calibri"/>
          <w:sz w:val="22"/>
          <w:szCs w:val="22"/>
        </w:rPr>
        <w:t>FSI</w:t>
      </w:r>
      <w:r w:rsidR="008D4700" w:rsidRPr="00F75EEA">
        <w:rPr>
          <w:rFonts w:asciiTheme="minorHAnsi" w:eastAsia="Calibri" w:hAnsiTheme="minorHAnsi" w:cs="Calibri"/>
          <w:sz w:val="22"/>
          <w:szCs w:val="22"/>
        </w:rPr>
        <w:t xml:space="preserve">’s </w:t>
      </w:r>
      <w:r w:rsidR="000E14D2" w:rsidRPr="00F75EEA">
        <w:rPr>
          <w:rFonts w:asciiTheme="minorHAnsi" w:eastAsia="Calibri" w:hAnsiTheme="minorHAnsi" w:cs="Calibri"/>
          <w:sz w:val="22"/>
          <w:szCs w:val="22"/>
        </w:rPr>
        <w:t xml:space="preserve">staff and visitor </w:t>
      </w:r>
      <w:r w:rsidR="008D4700" w:rsidRPr="00F75EEA">
        <w:rPr>
          <w:rFonts w:asciiTheme="minorHAnsi" w:eastAsia="Calibri" w:hAnsiTheme="minorHAnsi" w:cs="Calibri"/>
          <w:sz w:val="22"/>
          <w:szCs w:val="22"/>
        </w:rPr>
        <w:t xml:space="preserve">parking spaces are very popular amongst </w:t>
      </w:r>
      <w:r w:rsidR="001E1B98" w:rsidRPr="00F75EEA">
        <w:rPr>
          <w:rFonts w:asciiTheme="minorHAnsi" w:eastAsia="Calibri" w:hAnsiTheme="minorHAnsi" w:cs="Calibri"/>
          <w:sz w:val="22"/>
          <w:szCs w:val="22"/>
        </w:rPr>
        <w:t xml:space="preserve">its </w:t>
      </w:r>
      <w:r w:rsidR="008D4700" w:rsidRPr="00F75EEA">
        <w:rPr>
          <w:rFonts w:asciiTheme="minorHAnsi" w:eastAsia="Calibri" w:hAnsiTheme="minorHAnsi" w:cs="Calibri"/>
          <w:sz w:val="22"/>
          <w:szCs w:val="22"/>
        </w:rPr>
        <w:t>employees</w:t>
      </w:r>
      <w:r w:rsidR="000E14D2" w:rsidRPr="00F75EEA">
        <w:rPr>
          <w:rFonts w:asciiTheme="minorHAnsi" w:eastAsia="Calibri" w:hAnsiTheme="minorHAnsi" w:cs="Calibri"/>
          <w:sz w:val="22"/>
          <w:szCs w:val="22"/>
        </w:rPr>
        <w:t xml:space="preserve">. </w:t>
      </w:r>
    </w:p>
    <w:p w14:paraId="5B61128C" w14:textId="0B926AB3" w:rsidR="00F93C9A" w:rsidRPr="00F75EEA" w:rsidRDefault="00BE51D3" w:rsidP="001E1B98">
      <w:pPr>
        <w:ind w:left="426"/>
        <w:rPr>
          <w:rFonts w:asciiTheme="minorHAnsi" w:eastAsia="Calibri" w:hAnsiTheme="minorHAnsi" w:cs="Calibri"/>
          <w:sz w:val="22"/>
          <w:szCs w:val="22"/>
        </w:rPr>
      </w:pPr>
      <w:r w:rsidRPr="00F75EEA">
        <w:rPr>
          <w:rFonts w:asciiTheme="minorHAnsi" w:eastAsia="Calibri" w:hAnsiTheme="minorHAnsi" w:cs="Calibri"/>
          <w:sz w:val="22"/>
          <w:szCs w:val="22"/>
        </w:rPr>
        <w:t>T</w:t>
      </w:r>
      <w:r w:rsidR="0080402B" w:rsidRPr="00F75EEA">
        <w:rPr>
          <w:rFonts w:asciiTheme="minorHAnsi" w:eastAsia="Calibri" w:hAnsiTheme="minorHAnsi" w:cs="Calibri"/>
          <w:sz w:val="22"/>
          <w:szCs w:val="22"/>
        </w:rPr>
        <w:t xml:space="preserve">he </w:t>
      </w:r>
      <w:r w:rsidRPr="00F75EEA">
        <w:rPr>
          <w:rFonts w:asciiTheme="minorHAnsi" w:eastAsia="Calibri" w:hAnsiTheme="minorHAnsi" w:cs="Calibri"/>
          <w:sz w:val="22"/>
          <w:szCs w:val="22"/>
        </w:rPr>
        <w:t xml:space="preserve">FSI </w:t>
      </w:r>
      <w:r w:rsidR="0080402B" w:rsidRPr="00F75EEA">
        <w:rPr>
          <w:rFonts w:asciiTheme="minorHAnsi" w:eastAsia="Calibri" w:hAnsiTheme="minorHAnsi" w:cs="Calibri"/>
          <w:sz w:val="22"/>
          <w:szCs w:val="22"/>
        </w:rPr>
        <w:t xml:space="preserve">car park works on a first come first basis and all but the director spaces are available to all staff members. In the event where the company is expecting </w:t>
      </w:r>
      <w:r w:rsidR="00F93C9A" w:rsidRPr="00F75EEA">
        <w:rPr>
          <w:rFonts w:asciiTheme="minorHAnsi" w:eastAsia="Calibri" w:hAnsiTheme="minorHAnsi" w:cs="Calibri"/>
          <w:sz w:val="22"/>
          <w:szCs w:val="22"/>
        </w:rPr>
        <w:t>a/visi</w:t>
      </w:r>
      <w:r w:rsidRPr="00F75EEA">
        <w:rPr>
          <w:rFonts w:asciiTheme="minorHAnsi" w:eastAsia="Calibri" w:hAnsiTheme="minorHAnsi" w:cs="Calibri"/>
          <w:sz w:val="22"/>
          <w:szCs w:val="22"/>
        </w:rPr>
        <w:t>tor(s),</w:t>
      </w:r>
      <w:r w:rsidR="00F93C9A" w:rsidRPr="00F75EEA">
        <w:rPr>
          <w:rFonts w:asciiTheme="minorHAnsi" w:eastAsia="Calibri" w:hAnsiTheme="minorHAnsi" w:cs="Calibri"/>
          <w:sz w:val="22"/>
          <w:szCs w:val="22"/>
        </w:rPr>
        <w:t xml:space="preserve"> an email is sent the previous day to request the number of visitor spaces which are to be made available.</w:t>
      </w:r>
      <w:r w:rsidR="001E1B98" w:rsidRPr="00F75EEA">
        <w:rPr>
          <w:rFonts w:asciiTheme="minorHAnsi" w:eastAsia="Calibri" w:hAnsiTheme="minorHAnsi" w:cs="Calibri"/>
          <w:sz w:val="22"/>
          <w:szCs w:val="22"/>
        </w:rPr>
        <w:t xml:space="preserve"> </w:t>
      </w:r>
      <w:r w:rsidRPr="00F75EEA">
        <w:rPr>
          <w:rFonts w:asciiTheme="minorHAnsi" w:eastAsia="Calibri" w:hAnsiTheme="minorHAnsi" w:cs="Calibri"/>
          <w:sz w:val="22"/>
          <w:szCs w:val="22"/>
        </w:rPr>
        <w:t>In addition, d</w:t>
      </w:r>
      <w:r w:rsidR="00F93C9A" w:rsidRPr="00F75EEA">
        <w:rPr>
          <w:rFonts w:asciiTheme="minorHAnsi" w:eastAsia="Calibri" w:hAnsiTheme="minorHAnsi" w:cs="Calibri"/>
          <w:sz w:val="22"/>
          <w:szCs w:val="22"/>
        </w:rPr>
        <w:t>ue to the stru</w:t>
      </w:r>
      <w:r w:rsidRPr="00F75EEA">
        <w:rPr>
          <w:rFonts w:asciiTheme="minorHAnsi" w:eastAsia="Calibri" w:hAnsiTheme="minorHAnsi" w:cs="Calibri"/>
          <w:sz w:val="22"/>
          <w:szCs w:val="22"/>
        </w:rPr>
        <w:t>cture of the car park, there are occasional instances where</w:t>
      </w:r>
      <w:r w:rsidR="00F93C9A" w:rsidRPr="00F75EEA">
        <w:rPr>
          <w:rFonts w:asciiTheme="minorHAnsi" w:eastAsia="Calibri" w:hAnsiTheme="minorHAnsi" w:cs="Calibri"/>
          <w:sz w:val="22"/>
          <w:szCs w:val="22"/>
        </w:rPr>
        <w:t xml:space="preserve"> em</w:t>
      </w:r>
      <w:r w:rsidR="00B23F49" w:rsidRPr="00F75EEA">
        <w:rPr>
          <w:rFonts w:asciiTheme="minorHAnsi" w:eastAsia="Calibri" w:hAnsiTheme="minorHAnsi" w:cs="Calibri"/>
          <w:sz w:val="22"/>
          <w:szCs w:val="22"/>
        </w:rPr>
        <w:t>ployees need to be contacted to move their car</w:t>
      </w:r>
      <w:r w:rsidRPr="00F75EEA">
        <w:rPr>
          <w:rFonts w:asciiTheme="minorHAnsi" w:eastAsia="Calibri" w:hAnsiTheme="minorHAnsi" w:cs="Calibri"/>
          <w:sz w:val="22"/>
          <w:szCs w:val="22"/>
        </w:rPr>
        <w:t xml:space="preserve"> in order to allow the per</w:t>
      </w:r>
      <w:r w:rsidR="001E1B98" w:rsidRPr="00F75EEA">
        <w:rPr>
          <w:rFonts w:asciiTheme="minorHAnsi" w:eastAsia="Calibri" w:hAnsiTheme="minorHAnsi" w:cs="Calibri"/>
          <w:sz w:val="22"/>
          <w:szCs w:val="22"/>
        </w:rPr>
        <w:t>son parked behind access to exi</w:t>
      </w:r>
      <w:r w:rsidRPr="00F75EEA">
        <w:rPr>
          <w:rFonts w:asciiTheme="minorHAnsi" w:eastAsia="Calibri" w:hAnsiTheme="minorHAnsi" w:cs="Calibri"/>
          <w:sz w:val="22"/>
          <w:szCs w:val="22"/>
        </w:rPr>
        <w:t>t the car par</w:t>
      </w:r>
      <w:r w:rsidR="001E1B98" w:rsidRPr="00F75EEA">
        <w:rPr>
          <w:rFonts w:asciiTheme="minorHAnsi" w:eastAsia="Calibri" w:hAnsiTheme="minorHAnsi" w:cs="Calibri"/>
          <w:sz w:val="22"/>
          <w:szCs w:val="22"/>
        </w:rPr>
        <w:t>k. I</w:t>
      </w:r>
      <w:r w:rsidRPr="00F75EEA">
        <w:rPr>
          <w:rFonts w:asciiTheme="minorHAnsi" w:eastAsia="Calibri" w:hAnsiTheme="minorHAnsi" w:cs="Calibri"/>
          <w:sz w:val="22"/>
          <w:szCs w:val="22"/>
        </w:rPr>
        <w:t>n these instances, an email is sent to ‘ALL UK STAFF’ requesting this.</w:t>
      </w:r>
    </w:p>
    <w:p w14:paraId="6307667E" w14:textId="77777777" w:rsidR="00BE51D3" w:rsidRPr="00F75EEA" w:rsidRDefault="00BE51D3" w:rsidP="00D17D25">
      <w:pPr>
        <w:ind w:left="426"/>
        <w:rPr>
          <w:rFonts w:asciiTheme="minorHAnsi" w:eastAsia="Calibri" w:hAnsiTheme="minorHAnsi" w:cs="Calibri"/>
          <w:sz w:val="22"/>
          <w:szCs w:val="22"/>
        </w:rPr>
      </w:pPr>
    </w:p>
    <w:p w14:paraId="0127C88F" w14:textId="67BC86C3" w:rsidR="00BE51D3" w:rsidRPr="00F75EEA" w:rsidRDefault="00BE51D3" w:rsidP="00D17D25">
      <w:pPr>
        <w:ind w:left="426"/>
        <w:rPr>
          <w:rFonts w:asciiTheme="minorHAnsi" w:eastAsia="Calibri" w:hAnsiTheme="minorHAnsi" w:cs="Calibri"/>
          <w:sz w:val="22"/>
          <w:szCs w:val="22"/>
        </w:rPr>
      </w:pPr>
      <w:r w:rsidRPr="00F75EEA">
        <w:rPr>
          <w:rFonts w:asciiTheme="minorHAnsi" w:eastAsia="Calibri" w:hAnsiTheme="minorHAnsi" w:cs="Calibri"/>
          <w:sz w:val="22"/>
          <w:szCs w:val="22"/>
        </w:rPr>
        <w:t xml:space="preserve">In order to improve the aforementioned process, a new process was </w:t>
      </w:r>
      <w:r w:rsidR="001E1B98" w:rsidRPr="00F75EEA">
        <w:rPr>
          <w:rFonts w:asciiTheme="minorHAnsi" w:eastAsia="Calibri" w:hAnsiTheme="minorHAnsi" w:cs="Calibri"/>
          <w:sz w:val="22"/>
          <w:szCs w:val="22"/>
        </w:rPr>
        <w:t>put in place,</w:t>
      </w:r>
      <w:r w:rsidRPr="00F75EEA">
        <w:rPr>
          <w:rFonts w:asciiTheme="minorHAnsi" w:eastAsia="Calibri" w:hAnsiTheme="minorHAnsi" w:cs="Calibri"/>
          <w:sz w:val="22"/>
          <w:szCs w:val="22"/>
        </w:rPr>
        <w:t xml:space="preserve"> where</w:t>
      </w:r>
      <w:r w:rsidR="001E1B98" w:rsidRPr="00F75EEA">
        <w:rPr>
          <w:rFonts w:asciiTheme="minorHAnsi" w:eastAsia="Calibri" w:hAnsiTheme="minorHAnsi" w:cs="Calibri"/>
          <w:sz w:val="22"/>
          <w:szCs w:val="22"/>
        </w:rPr>
        <w:t>by, a white board representing a plan view of the car park for employees to write their details within the space in which they parked in order to be contactable directly (and to avoid sending emails to all).</w:t>
      </w:r>
    </w:p>
    <w:p w14:paraId="5026C7AC" w14:textId="77777777" w:rsidR="00A17D09" w:rsidRPr="00F75EEA" w:rsidRDefault="000463A4" w:rsidP="00A330C3">
      <w:pPr>
        <w:pStyle w:val="Heading2"/>
        <w:rPr>
          <w:rFonts w:asciiTheme="minorHAnsi" w:hAnsiTheme="minorHAnsi"/>
        </w:rPr>
      </w:pPr>
      <w:bookmarkStart w:id="27" w:name="_Toc468801243"/>
      <w:r w:rsidRPr="00F75EEA">
        <w:rPr>
          <w:rFonts w:asciiTheme="minorHAnsi" w:hAnsiTheme="minorHAnsi"/>
        </w:rPr>
        <w:t xml:space="preserve">1.1 </w:t>
      </w:r>
      <w:r w:rsidR="00A17D09" w:rsidRPr="00F75EEA">
        <w:rPr>
          <w:rFonts w:asciiTheme="minorHAnsi" w:hAnsiTheme="minorHAnsi"/>
        </w:rPr>
        <w:t>Purpose</w:t>
      </w:r>
      <w:bookmarkEnd w:id="27"/>
      <w:r w:rsidR="00A17D09" w:rsidRPr="00F75EEA">
        <w:rPr>
          <w:rFonts w:asciiTheme="minorHAnsi" w:hAnsiTheme="minorHAnsi"/>
        </w:rPr>
        <w:t xml:space="preserve"> </w:t>
      </w:r>
    </w:p>
    <w:p w14:paraId="78C76733" w14:textId="519F5E9B" w:rsidR="00D17D25" w:rsidRPr="00F75EEA" w:rsidRDefault="00764CE5" w:rsidP="00D17D25">
      <w:pPr>
        <w:ind w:left="426"/>
        <w:rPr>
          <w:rFonts w:asciiTheme="minorHAnsi" w:eastAsiaTheme="minorHAnsi" w:hAnsiTheme="minorHAnsi" w:cs="Calibri-Light"/>
          <w:sz w:val="22"/>
          <w:szCs w:val="22"/>
        </w:rPr>
      </w:pPr>
      <w:r w:rsidRPr="00F75EEA">
        <w:rPr>
          <w:rFonts w:asciiTheme="minorHAnsi" w:eastAsia="Calibri,Calibri,Calibri-Light" w:hAnsiTheme="minorHAnsi" w:cs="Calibri,Calibri,Calibri-Light"/>
          <w:sz w:val="22"/>
          <w:szCs w:val="22"/>
        </w:rPr>
        <w:t xml:space="preserve">The aim of this </w:t>
      </w:r>
      <w:r w:rsidR="1967B4CD" w:rsidRPr="00F75EEA">
        <w:rPr>
          <w:rFonts w:asciiTheme="minorHAnsi" w:eastAsia="Calibri,Calibri,Calibri-Light" w:hAnsiTheme="minorHAnsi" w:cs="Calibri,Calibri,Calibri-Light"/>
          <w:sz w:val="22"/>
          <w:szCs w:val="22"/>
        </w:rPr>
        <w:t xml:space="preserve">Design Document is to </w:t>
      </w:r>
      <w:r w:rsidRPr="00F75EEA">
        <w:rPr>
          <w:rFonts w:asciiTheme="minorHAnsi" w:eastAsia="Calibri,Calibri,Calibri-Light" w:hAnsiTheme="minorHAnsi" w:cs="Calibri,Calibri,Calibri-Light"/>
          <w:sz w:val="22"/>
          <w:szCs w:val="22"/>
        </w:rPr>
        <w:t>provide a requirement</w:t>
      </w:r>
      <w:r w:rsidR="1967B4CD" w:rsidRPr="00F75EEA">
        <w:rPr>
          <w:rFonts w:asciiTheme="minorHAnsi" w:eastAsia="Calibri,Calibri,Calibri-Light" w:hAnsiTheme="minorHAnsi" w:cs="Calibri,Calibri,Calibri-Light"/>
          <w:sz w:val="22"/>
          <w:szCs w:val="22"/>
        </w:rPr>
        <w:t xml:space="preserve"> documentation which will be </w:t>
      </w:r>
      <w:r w:rsidRPr="00F75EEA">
        <w:rPr>
          <w:rFonts w:asciiTheme="minorHAnsi" w:eastAsia="Calibri,Calibri,Calibri-Light" w:hAnsiTheme="minorHAnsi" w:cs="Calibri,Calibri,Calibri-Light"/>
          <w:sz w:val="22"/>
          <w:szCs w:val="22"/>
        </w:rPr>
        <w:t>used by an offsh</w:t>
      </w:r>
      <w:r w:rsidR="005C2CD5">
        <w:rPr>
          <w:rFonts w:asciiTheme="minorHAnsi" w:eastAsia="Calibri,Calibri,Calibri-Light" w:hAnsiTheme="minorHAnsi" w:cs="Calibri,Calibri,Calibri-Light"/>
          <w:sz w:val="22"/>
          <w:szCs w:val="22"/>
        </w:rPr>
        <w:t>ore development team to develop and</w:t>
      </w:r>
      <w:r w:rsidR="004028D1">
        <w:rPr>
          <w:rFonts w:asciiTheme="minorHAnsi" w:eastAsia="Calibri,Calibri,Calibri-Light" w:hAnsiTheme="minorHAnsi" w:cs="Calibri,Calibri,Calibri-Light"/>
          <w:sz w:val="22"/>
          <w:szCs w:val="22"/>
        </w:rPr>
        <w:t xml:space="preserve"> ‘shelled’ </w:t>
      </w:r>
      <w:r w:rsidRPr="00F75EEA">
        <w:rPr>
          <w:rFonts w:asciiTheme="minorHAnsi" w:eastAsia="Calibri,Calibri,Calibri-Light" w:hAnsiTheme="minorHAnsi" w:cs="Calibri,Calibri,Calibri-Light"/>
          <w:sz w:val="22"/>
          <w:szCs w:val="22"/>
        </w:rPr>
        <w:t>carpark management Application</w:t>
      </w:r>
      <w:r w:rsidR="00DB65E5" w:rsidRPr="00F75EEA">
        <w:rPr>
          <w:rFonts w:asciiTheme="minorHAnsi" w:eastAsia="Calibri,Calibri,Calibri-Light" w:hAnsiTheme="minorHAnsi" w:cs="Calibri,Calibri,Calibri-Light"/>
          <w:sz w:val="22"/>
          <w:szCs w:val="22"/>
        </w:rPr>
        <w:t xml:space="preserve"> (namely ‘Park App’)</w:t>
      </w:r>
      <w:r w:rsidR="004028D1">
        <w:rPr>
          <w:rFonts w:asciiTheme="minorHAnsi" w:eastAsia="Calibri,Calibri,Calibri-Light" w:hAnsiTheme="minorHAnsi" w:cs="Calibri,Calibri,Calibri-Light"/>
          <w:sz w:val="22"/>
          <w:szCs w:val="22"/>
        </w:rPr>
        <w:t xml:space="preserve"> which can be accessed via a kiosk or mobile device</w:t>
      </w:r>
      <w:r w:rsidR="00DB65E5" w:rsidRPr="00F75EEA">
        <w:rPr>
          <w:rFonts w:asciiTheme="minorHAnsi" w:eastAsia="Calibri,Calibri,Calibri-Light" w:hAnsiTheme="minorHAnsi" w:cs="Calibri,Calibri,Calibri-Light"/>
          <w:sz w:val="22"/>
          <w:szCs w:val="22"/>
        </w:rPr>
        <w:t>.</w:t>
      </w:r>
    </w:p>
    <w:p w14:paraId="6D43795C" w14:textId="18B22CDC" w:rsidR="003148F7" w:rsidRPr="00F75EEA" w:rsidRDefault="1967B4CD" w:rsidP="009D000C">
      <w:pPr>
        <w:pStyle w:val="ListParagraph"/>
        <w:ind w:left="405"/>
        <w:rPr>
          <w:rFonts w:asciiTheme="minorHAnsi" w:hAnsiTheme="minorHAnsi"/>
        </w:rPr>
      </w:pPr>
      <w:r w:rsidRPr="00F75EEA">
        <w:rPr>
          <w:rFonts w:asciiTheme="minorHAnsi" w:hAnsiTheme="minorHAnsi"/>
        </w:rPr>
        <w:t xml:space="preserve">This design document is </w:t>
      </w:r>
      <w:r w:rsidR="00BC13AA" w:rsidRPr="00F75EEA">
        <w:rPr>
          <w:rFonts w:asciiTheme="minorHAnsi" w:hAnsiTheme="minorHAnsi"/>
        </w:rPr>
        <w:t xml:space="preserve">intended </w:t>
      </w:r>
      <w:r w:rsidRPr="00F75EEA">
        <w:rPr>
          <w:rFonts w:asciiTheme="minorHAnsi" w:hAnsiTheme="minorHAnsi"/>
        </w:rPr>
        <w:t xml:space="preserve">to </w:t>
      </w:r>
      <w:r w:rsidR="00BC13AA" w:rsidRPr="00F75EEA">
        <w:rPr>
          <w:rFonts w:asciiTheme="minorHAnsi" w:hAnsiTheme="minorHAnsi"/>
        </w:rPr>
        <w:t xml:space="preserve">describe the functional requirements needed to develop this application </w:t>
      </w:r>
      <w:r w:rsidRPr="00F75EEA">
        <w:rPr>
          <w:rFonts w:asciiTheme="minorHAnsi" w:hAnsiTheme="minorHAnsi"/>
        </w:rPr>
        <w:t>in the form of User Stories (US) and UI design screens</w:t>
      </w:r>
      <w:r w:rsidR="00DB65E5" w:rsidRPr="00F75EEA">
        <w:rPr>
          <w:rFonts w:asciiTheme="minorHAnsi" w:hAnsiTheme="minorHAnsi"/>
        </w:rPr>
        <w:t xml:space="preserve"> </w:t>
      </w:r>
      <w:r w:rsidRPr="00F75EEA">
        <w:rPr>
          <w:rFonts w:asciiTheme="minorHAnsi" w:hAnsiTheme="minorHAnsi"/>
        </w:rPr>
        <w:t>for the development of the Application</w:t>
      </w:r>
      <w:r w:rsidR="00BC13AA" w:rsidRPr="00F75EEA">
        <w:rPr>
          <w:rFonts w:asciiTheme="minorHAnsi" w:hAnsiTheme="minorHAnsi"/>
        </w:rPr>
        <w:t>. Each US will have a set</w:t>
      </w:r>
      <w:r w:rsidRPr="00F75EEA">
        <w:rPr>
          <w:rFonts w:asciiTheme="minorHAnsi" w:hAnsiTheme="minorHAnsi"/>
        </w:rPr>
        <w:t xml:space="preserve"> of Acceptance </w:t>
      </w:r>
      <w:r w:rsidR="00BC13AA" w:rsidRPr="00F75EEA">
        <w:rPr>
          <w:rFonts w:asciiTheme="minorHAnsi" w:hAnsiTheme="minorHAnsi"/>
        </w:rPr>
        <w:t>Criteria’s</w:t>
      </w:r>
      <w:r w:rsidRPr="00F75EEA">
        <w:rPr>
          <w:rFonts w:asciiTheme="minorHAnsi" w:hAnsiTheme="minorHAnsi"/>
        </w:rPr>
        <w:t xml:space="preserve"> (AC) </w:t>
      </w:r>
      <w:r w:rsidR="00BC13AA" w:rsidRPr="00F75EEA">
        <w:rPr>
          <w:rFonts w:asciiTheme="minorHAnsi" w:hAnsiTheme="minorHAnsi"/>
        </w:rPr>
        <w:t>which will assist with the write up of the test cases and form the basis for UAT to enable</w:t>
      </w:r>
      <w:r w:rsidRPr="00F75EEA">
        <w:rPr>
          <w:rFonts w:asciiTheme="minorHAnsi" w:hAnsiTheme="minorHAnsi"/>
        </w:rPr>
        <w:t xml:space="preserve"> s</w:t>
      </w:r>
      <w:r w:rsidR="00BC13AA" w:rsidRPr="00F75EEA">
        <w:rPr>
          <w:rFonts w:asciiTheme="minorHAnsi" w:hAnsiTheme="minorHAnsi"/>
        </w:rPr>
        <w:t>i</w:t>
      </w:r>
      <w:r w:rsidR="00DB65E5" w:rsidRPr="00F75EEA">
        <w:rPr>
          <w:rFonts w:asciiTheme="minorHAnsi" w:hAnsiTheme="minorHAnsi"/>
        </w:rPr>
        <w:t xml:space="preserve">gn off of that particular US. </w:t>
      </w:r>
      <w:r w:rsidR="00BC13AA" w:rsidRPr="00F75EEA">
        <w:rPr>
          <w:rFonts w:asciiTheme="minorHAnsi" w:hAnsiTheme="minorHAnsi"/>
        </w:rPr>
        <w:t>Wireframes will be included to convey the desired look and feel of what is to be built, which then will be interpreted and designed by UX/UI developer to deliver</w:t>
      </w:r>
      <w:r w:rsidRPr="00F75EEA">
        <w:rPr>
          <w:rFonts w:asciiTheme="minorHAnsi" w:hAnsiTheme="minorHAnsi"/>
        </w:rPr>
        <w:t xml:space="preserve"> the </w:t>
      </w:r>
      <w:r w:rsidR="00BC13AA" w:rsidRPr="00F75EEA">
        <w:rPr>
          <w:rFonts w:asciiTheme="minorHAnsi" w:hAnsiTheme="minorHAnsi"/>
        </w:rPr>
        <w:t xml:space="preserve">actual designs </w:t>
      </w:r>
      <w:r w:rsidRPr="00F75EEA">
        <w:rPr>
          <w:rFonts w:asciiTheme="minorHAnsi" w:hAnsiTheme="minorHAnsi"/>
        </w:rPr>
        <w:t>of what is to be built.</w:t>
      </w:r>
    </w:p>
    <w:p w14:paraId="4AC28937" w14:textId="7908DBFF" w:rsidR="009D000C" w:rsidRPr="00F75EEA" w:rsidRDefault="003148F7" w:rsidP="009D000C">
      <w:pPr>
        <w:pStyle w:val="ListParagraph"/>
        <w:ind w:left="405"/>
        <w:rPr>
          <w:rFonts w:asciiTheme="minorHAnsi" w:hAnsiTheme="minorHAnsi"/>
          <w:szCs w:val="22"/>
        </w:rPr>
      </w:pPr>
      <w:r w:rsidRPr="00F75EEA">
        <w:rPr>
          <w:rFonts w:asciiTheme="minorHAnsi" w:hAnsiTheme="minorHAnsi"/>
        </w:rPr>
        <w:t>In addition to the UI/UX designs and US, the design document will also provide; User journey/ Screen navigations</w:t>
      </w:r>
      <w:r w:rsidR="1967B4CD" w:rsidRPr="00F75EEA">
        <w:rPr>
          <w:rFonts w:asciiTheme="minorHAnsi" w:hAnsiTheme="minorHAnsi"/>
        </w:rPr>
        <w:t xml:space="preserve"> Process flows, data models, and workflow information to assist the offshore team in their work.  </w:t>
      </w:r>
    </w:p>
    <w:p w14:paraId="1D28D266" w14:textId="77777777" w:rsidR="009D000C" w:rsidRPr="00F75EEA" w:rsidRDefault="000463A4" w:rsidP="006A6E83">
      <w:pPr>
        <w:pStyle w:val="Heading2"/>
        <w:rPr>
          <w:rFonts w:asciiTheme="minorHAnsi" w:hAnsiTheme="minorHAnsi"/>
        </w:rPr>
      </w:pPr>
      <w:bookmarkStart w:id="28" w:name="_Toc468801244"/>
      <w:r w:rsidRPr="00F75EEA">
        <w:rPr>
          <w:rFonts w:asciiTheme="minorHAnsi" w:hAnsiTheme="minorHAnsi"/>
        </w:rPr>
        <w:t xml:space="preserve">1.2 </w:t>
      </w:r>
      <w:r w:rsidR="00A17D09" w:rsidRPr="00F75EEA">
        <w:rPr>
          <w:rFonts w:asciiTheme="minorHAnsi" w:hAnsiTheme="minorHAnsi"/>
        </w:rPr>
        <w:t>Scope</w:t>
      </w:r>
      <w:bookmarkEnd w:id="28"/>
      <w:r w:rsidR="00A17D09" w:rsidRPr="00F75EEA">
        <w:rPr>
          <w:rFonts w:asciiTheme="minorHAnsi" w:hAnsiTheme="minorHAnsi"/>
        </w:rPr>
        <w:t xml:space="preserve"> </w:t>
      </w:r>
    </w:p>
    <w:p w14:paraId="0ACCC830" w14:textId="5EFCB69E" w:rsidR="00FB1515" w:rsidRPr="00F75EEA" w:rsidRDefault="1967B4CD" w:rsidP="00FB1515">
      <w:pPr>
        <w:pStyle w:val="ListParagraph"/>
        <w:ind w:left="405"/>
        <w:rPr>
          <w:rFonts w:asciiTheme="minorHAnsi" w:hAnsiTheme="minorHAnsi" w:cs="Calibri"/>
          <w:szCs w:val="22"/>
        </w:rPr>
      </w:pPr>
      <w:r w:rsidRPr="00F75EEA">
        <w:rPr>
          <w:rFonts w:asciiTheme="minorHAnsi" w:hAnsiTheme="minorHAnsi"/>
        </w:rPr>
        <w:t>The scope of this document is to</w:t>
      </w:r>
      <w:r w:rsidR="00F75EEA" w:rsidRPr="00F75EEA">
        <w:rPr>
          <w:rFonts w:asciiTheme="minorHAnsi" w:hAnsiTheme="minorHAnsi"/>
        </w:rPr>
        <w:t xml:space="preserve"> digitalise the current car park process and</w:t>
      </w:r>
      <w:r w:rsidRPr="00F75EEA">
        <w:rPr>
          <w:rFonts w:asciiTheme="minorHAnsi" w:hAnsiTheme="minorHAnsi"/>
        </w:rPr>
        <w:t xml:space="preserve"> build </w:t>
      </w:r>
      <w:r w:rsidRPr="00FE5D35">
        <w:rPr>
          <w:rFonts w:asciiTheme="minorHAnsi" w:hAnsiTheme="minorHAnsi"/>
        </w:rPr>
        <w:t xml:space="preserve">a </w:t>
      </w:r>
      <w:r w:rsidR="004028D1" w:rsidRPr="00FE5D35">
        <w:rPr>
          <w:rFonts w:asciiTheme="minorHAnsi" w:hAnsiTheme="minorHAnsi"/>
        </w:rPr>
        <w:t xml:space="preserve">‘shelled’ </w:t>
      </w:r>
      <w:r w:rsidR="00DB65E5" w:rsidRPr="00F75EEA">
        <w:rPr>
          <w:rFonts w:asciiTheme="minorHAnsi" w:hAnsiTheme="minorHAnsi"/>
        </w:rPr>
        <w:t>car park</w:t>
      </w:r>
      <w:r w:rsidR="003148F7" w:rsidRPr="00F75EEA">
        <w:rPr>
          <w:rFonts w:asciiTheme="minorHAnsi" w:hAnsiTheme="minorHAnsi"/>
        </w:rPr>
        <w:t xml:space="preserve"> management</w:t>
      </w:r>
      <w:r w:rsidRPr="00F75EEA">
        <w:rPr>
          <w:rFonts w:asciiTheme="minorHAnsi" w:hAnsiTheme="minorHAnsi"/>
        </w:rPr>
        <w:t xml:space="preserve"> application</w:t>
      </w:r>
      <w:r w:rsidR="003148F7" w:rsidRPr="00F75EEA">
        <w:rPr>
          <w:rFonts w:asciiTheme="minorHAnsi" w:hAnsiTheme="minorHAnsi"/>
        </w:rPr>
        <w:t xml:space="preserve"> which</w:t>
      </w:r>
      <w:r w:rsidRPr="00F75EEA">
        <w:rPr>
          <w:rFonts w:asciiTheme="minorHAnsi" w:hAnsiTheme="minorHAnsi"/>
        </w:rPr>
        <w:t xml:space="preserve"> allows </w:t>
      </w:r>
      <w:r w:rsidR="003148F7" w:rsidRPr="00F75EEA">
        <w:rPr>
          <w:rFonts w:asciiTheme="minorHAnsi" w:hAnsiTheme="minorHAnsi"/>
        </w:rPr>
        <w:t xml:space="preserve">FSI personnel to </w:t>
      </w:r>
      <w:r w:rsidRPr="00F75EEA">
        <w:rPr>
          <w:rFonts w:asciiTheme="minorHAnsi" w:hAnsiTheme="minorHAnsi"/>
        </w:rPr>
        <w:t>eas</w:t>
      </w:r>
      <w:r w:rsidR="003148F7" w:rsidRPr="00F75EEA">
        <w:rPr>
          <w:rFonts w:asciiTheme="minorHAnsi" w:hAnsiTheme="minorHAnsi"/>
        </w:rPr>
        <w:t>il</w:t>
      </w:r>
      <w:r w:rsidRPr="00F75EEA">
        <w:rPr>
          <w:rFonts w:asciiTheme="minorHAnsi" w:hAnsiTheme="minorHAnsi"/>
        </w:rPr>
        <w:t xml:space="preserve">y </w:t>
      </w:r>
      <w:r w:rsidR="006C72A7" w:rsidRPr="00F75EEA">
        <w:rPr>
          <w:rFonts w:asciiTheme="minorHAnsi" w:hAnsiTheme="minorHAnsi"/>
        </w:rPr>
        <w:t xml:space="preserve">identify parking space availability as well as providing </w:t>
      </w:r>
      <w:r w:rsidR="000E14D2" w:rsidRPr="00F75EEA">
        <w:rPr>
          <w:rFonts w:asciiTheme="minorHAnsi" w:hAnsiTheme="minorHAnsi"/>
        </w:rPr>
        <w:t xml:space="preserve">car park occupants contact </w:t>
      </w:r>
      <w:r w:rsidR="006C72A7" w:rsidRPr="00F75EEA">
        <w:rPr>
          <w:rFonts w:asciiTheme="minorHAnsi" w:hAnsiTheme="minorHAnsi"/>
        </w:rPr>
        <w:t>information.</w:t>
      </w:r>
      <w:r w:rsidR="00FE5D35" w:rsidRPr="00FE5D35">
        <w:rPr>
          <w:rFonts w:asciiTheme="minorHAnsi" w:hAnsiTheme="minorHAnsi"/>
        </w:rPr>
        <w:t xml:space="preserve"> A shelled application, otherwise known as an 'app in a wrap'</w:t>
      </w:r>
      <w:r w:rsidR="00FE5D35">
        <w:rPr>
          <w:rFonts w:asciiTheme="minorHAnsi" w:hAnsiTheme="minorHAnsi"/>
        </w:rPr>
        <w:t xml:space="preserve"> </w:t>
      </w:r>
      <w:r w:rsidR="00FE5D35" w:rsidRPr="00FE5D35">
        <w:rPr>
          <w:rFonts w:asciiTheme="minorHAnsi" w:hAnsiTheme="minorHAnsi"/>
        </w:rPr>
        <w:t>is an application wrapping process whereby a management layer is applied to a web application without requiring any changes to the underlying application</w:t>
      </w:r>
      <w:r w:rsidR="00FE5D35">
        <w:rPr>
          <w:rFonts w:asciiTheme="minorHAnsi" w:hAnsiTheme="minorHAnsi"/>
        </w:rPr>
        <w:t xml:space="preserve"> and</w:t>
      </w:r>
      <w:r w:rsidR="00FE5D35" w:rsidRPr="00FE5D35">
        <w:rPr>
          <w:rFonts w:asciiTheme="minorHAnsi" w:hAnsiTheme="minorHAnsi"/>
        </w:rPr>
        <w:t xml:space="preserve"> means it would allow users to use the native features of their devices as they would with a native app on an android or iOS platform.</w:t>
      </w:r>
      <w:r w:rsidR="00FE5D35">
        <w:rPr>
          <w:rFonts w:asciiTheme="minorHAnsi" w:hAnsiTheme="minorHAnsi"/>
        </w:rPr>
        <w:t xml:space="preserve"> </w:t>
      </w:r>
      <w:r w:rsidR="000F1911" w:rsidRPr="00F75EEA">
        <w:rPr>
          <w:rFonts w:asciiTheme="minorHAnsi" w:hAnsiTheme="minorHAnsi"/>
        </w:rPr>
        <w:t>I</w:t>
      </w:r>
      <w:r w:rsidRPr="00F75EEA">
        <w:rPr>
          <w:rFonts w:asciiTheme="minorHAnsi" w:hAnsiTheme="minorHAnsi"/>
        </w:rPr>
        <w:t>n the first ins</w:t>
      </w:r>
      <w:r w:rsidRPr="00F75EEA">
        <w:rPr>
          <w:rFonts w:asciiTheme="minorHAnsi" w:eastAsia="Calibri,Calibri-Light" w:hAnsiTheme="minorHAnsi" w:cs="Calibri,Calibri-Light"/>
          <w:szCs w:val="22"/>
        </w:rPr>
        <w:t xml:space="preserve">tance, development will look to fulfil the phase 1 core </w:t>
      </w:r>
      <w:r w:rsidRPr="00F75EEA">
        <w:rPr>
          <w:rFonts w:asciiTheme="minorHAnsi" w:eastAsia="Calibri,Calibri-Light" w:hAnsiTheme="minorHAnsi" w:cs="Calibri,Calibri-Light"/>
          <w:szCs w:val="22"/>
        </w:rPr>
        <w:lastRenderedPageBreak/>
        <w:t>requireme</w:t>
      </w:r>
      <w:r w:rsidR="00AA0094" w:rsidRPr="00F75EEA">
        <w:rPr>
          <w:rFonts w:asciiTheme="minorHAnsi" w:eastAsia="Calibri,Calibri-Light" w:hAnsiTheme="minorHAnsi" w:cs="Calibri,Calibri-Light"/>
          <w:szCs w:val="22"/>
        </w:rPr>
        <w:t xml:space="preserve">nts </w:t>
      </w:r>
      <w:r w:rsidR="000F1911" w:rsidRPr="00F75EEA">
        <w:rPr>
          <w:rFonts w:asciiTheme="minorHAnsi" w:eastAsia="Calibri,Calibri-Light" w:hAnsiTheme="minorHAnsi" w:cs="Calibri,Calibri-Light"/>
          <w:szCs w:val="22"/>
        </w:rPr>
        <w:t>further enhancements will be made to this web application in</w:t>
      </w:r>
      <w:r w:rsidRPr="00F75EEA">
        <w:rPr>
          <w:rFonts w:asciiTheme="minorHAnsi" w:eastAsia="Calibri,Calibri-Light" w:hAnsiTheme="minorHAnsi" w:cs="Calibri,Calibri-Light"/>
          <w:szCs w:val="22"/>
        </w:rPr>
        <w:t xml:space="preserve"> </w:t>
      </w:r>
      <w:hyperlink r:id="rId13">
        <w:r w:rsidR="6615A8D7" w:rsidRPr="00F75EEA">
          <w:rPr>
            <w:rFonts w:asciiTheme="minorHAnsi" w:eastAsia="Calibri,Calibri-Light" w:hAnsiTheme="minorHAnsi" w:cs="Calibri,Calibri-Light"/>
            <w:b/>
            <w:szCs w:val="22"/>
          </w:rPr>
          <w:t>Phase 2/ 3</w:t>
        </w:r>
      </w:hyperlink>
      <w:r w:rsidR="000F1911" w:rsidRPr="00F75EEA">
        <w:rPr>
          <w:rFonts w:asciiTheme="minorHAnsi" w:eastAsia="Calibri,Calibri-Light" w:hAnsiTheme="minorHAnsi" w:cs="Calibri,Calibri-Light"/>
          <w:szCs w:val="22"/>
        </w:rPr>
        <w:t xml:space="preserve"> after the successful completion of this phase.</w:t>
      </w:r>
    </w:p>
    <w:p w14:paraId="158CE127" w14:textId="40081BC1" w:rsidR="00831575" w:rsidRPr="00F75EEA" w:rsidRDefault="00831575" w:rsidP="00227557">
      <w:pPr>
        <w:pStyle w:val="Heading2"/>
        <w:rPr>
          <w:rFonts w:asciiTheme="minorHAnsi" w:hAnsiTheme="minorHAnsi"/>
        </w:rPr>
      </w:pPr>
      <w:bookmarkStart w:id="29" w:name="_Toc468801245"/>
      <w:r w:rsidRPr="00F75EEA">
        <w:rPr>
          <w:rFonts w:asciiTheme="minorHAnsi" w:hAnsiTheme="minorHAnsi"/>
        </w:rPr>
        <w:t xml:space="preserve">1.3 </w:t>
      </w:r>
      <w:r w:rsidR="005D6272" w:rsidRPr="00F75EEA">
        <w:rPr>
          <w:rFonts w:asciiTheme="minorHAnsi" w:hAnsiTheme="minorHAnsi"/>
        </w:rPr>
        <w:t xml:space="preserve">Definitions and </w:t>
      </w:r>
      <w:r w:rsidRPr="00F75EEA">
        <w:rPr>
          <w:rFonts w:asciiTheme="minorHAnsi" w:hAnsiTheme="minorHAnsi"/>
        </w:rPr>
        <w:t>Abbreviations</w:t>
      </w:r>
      <w:bookmarkEnd w:id="29"/>
      <w:r w:rsidRPr="00F75EEA">
        <w:rPr>
          <w:rFonts w:asciiTheme="minorHAnsi" w:hAnsiTheme="minorHAnsi"/>
        </w:rPr>
        <w:t xml:space="preserve"> </w:t>
      </w:r>
    </w:p>
    <w:p w14:paraId="56E9C679" w14:textId="07279EF4" w:rsidR="00831575" w:rsidRPr="00F75EEA" w:rsidRDefault="00831575" w:rsidP="00831575">
      <w:pPr>
        <w:pStyle w:val="ListParagraph"/>
        <w:numPr>
          <w:ilvl w:val="0"/>
          <w:numId w:val="37"/>
        </w:numPr>
        <w:rPr>
          <w:rFonts w:asciiTheme="minorHAnsi" w:hAnsiTheme="minorHAnsi"/>
        </w:rPr>
      </w:pPr>
      <w:r w:rsidRPr="00F75EEA">
        <w:rPr>
          <w:rFonts w:asciiTheme="minorHAnsi" w:hAnsiTheme="minorHAnsi"/>
        </w:rPr>
        <w:t>US –</w:t>
      </w:r>
      <w:r w:rsidR="005D6272" w:rsidRPr="00F75EEA">
        <w:rPr>
          <w:rFonts w:asciiTheme="minorHAnsi" w:hAnsiTheme="minorHAnsi"/>
        </w:rPr>
        <w:t>User S</w:t>
      </w:r>
      <w:r w:rsidRPr="00F75EEA">
        <w:rPr>
          <w:rFonts w:asciiTheme="minorHAnsi" w:hAnsiTheme="minorHAnsi"/>
        </w:rPr>
        <w:t>tory</w:t>
      </w:r>
    </w:p>
    <w:p w14:paraId="343AB09D" w14:textId="7DD040F8" w:rsidR="00831575" w:rsidRPr="00F75EEA" w:rsidRDefault="00831575" w:rsidP="00831575">
      <w:pPr>
        <w:pStyle w:val="ListParagraph"/>
        <w:numPr>
          <w:ilvl w:val="0"/>
          <w:numId w:val="37"/>
        </w:numPr>
        <w:rPr>
          <w:rFonts w:asciiTheme="minorHAnsi" w:hAnsiTheme="minorHAnsi"/>
        </w:rPr>
      </w:pPr>
      <w:r w:rsidRPr="00F75EEA">
        <w:rPr>
          <w:rFonts w:asciiTheme="minorHAnsi" w:hAnsiTheme="minorHAnsi"/>
        </w:rPr>
        <w:t>AC –Acceptance Criteria</w:t>
      </w:r>
    </w:p>
    <w:p w14:paraId="6AE79EC0" w14:textId="7E829817" w:rsidR="00831575" w:rsidRPr="00F75EEA" w:rsidRDefault="00831575" w:rsidP="00831575">
      <w:pPr>
        <w:pStyle w:val="ListParagraph"/>
        <w:numPr>
          <w:ilvl w:val="0"/>
          <w:numId w:val="37"/>
        </w:numPr>
        <w:rPr>
          <w:rFonts w:asciiTheme="minorHAnsi" w:hAnsiTheme="minorHAnsi"/>
        </w:rPr>
      </w:pPr>
      <w:r w:rsidRPr="00F75EEA">
        <w:rPr>
          <w:rFonts w:asciiTheme="minorHAnsi" w:hAnsiTheme="minorHAnsi"/>
        </w:rPr>
        <w:t>EFM –Enterprise FM team</w:t>
      </w:r>
    </w:p>
    <w:p w14:paraId="2C33AFCC" w14:textId="2B43EB35" w:rsidR="004B0B35" w:rsidRPr="00F75EEA" w:rsidRDefault="005E74C5" w:rsidP="00227557">
      <w:pPr>
        <w:pStyle w:val="ListParagraph"/>
        <w:numPr>
          <w:ilvl w:val="0"/>
          <w:numId w:val="37"/>
        </w:numPr>
        <w:rPr>
          <w:rFonts w:asciiTheme="minorHAnsi" w:hAnsiTheme="minorHAnsi"/>
        </w:rPr>
      </w:pPr>
      <w:r w:rsidRPr="00F75EEA">
        <w:rPr>
          <w:rFonts w:asciiTheme="minorHAnsi" w:hAnsiTheme="minorHAnsi"/>
        </w:rPr>
        <w:t>Dreamscape – T</w:t>
      </w:r>
      <w:r w:rsidR="008F0AAD" w:rsidRPr="00F75EEA">
        <w:rPr>
          <w:rFonts w:asciiTheme="minorHAnsi" w:hAnsiTheme="minorHAnsi"/>
        </w:rPr>
        <w:t>his is the platform upon which all web applications will be built</w:t>
      </w:r>
    </w:p>
    <w:p w14:paraId="0D8133CB" w14:textId="347739C8" w:rsidR="000444E0" w:rsidRPr="00F75EEA" w:rsidRDefault="004F48F1" w:rsidP="00227557">
      <w:pPr>
        <w:pStyle w:val="Heading2"/>
        <w:rPr>
          <w:rFonts w:asciiTheme="minorHAnsi" w:hAnsiTheme="minorHAnsi"/>
        </w:rPr>
      </w:pPr>
      <w:bookmarkStart w:id="30" w:name="_Toc468801246"/>
      <w:r w:rsidRPr="00F75EEA">
        <w:rPr>
          <w:rFonts w:asciiTheme="minorHAnsi" w:hAnsiTheme="minorHAnsi"/>
        </w:rPr>
        <w:t>1.</w:t>
      </w:r>
      <w:r w:rsidR="00B632D8" w:rsidRPr="00F75EEA">
        <w:rPr>
          <w:rFonts w:asciiTheme="minorHAnsi" w:hAnsiTheme="minorHAnsi"/>
        </w:rPr>
        <w:t>4</w:t>
      </w:r>
      <w:r w:rsidRPr="00F75EEA">
        <w:rPr>
          <w:rFonts w:asciiTheme="minorHAnsi" w:hAnsiTheme="minorHAnsi"/>
        </w:rPr>
        <w:t xml:space="preserve"> </w:t>
      </w:r>
      <w:r w:rsidR="001F0971" w:rsidRPr="00F75EEA">
        <w:rPr>
          <w:rFonts w:asciiTheme="minorHAnsi" w:hAnsiTheme="minorHAnsi"/>
        </w:rPr>
        <w:t>Circulation</w:t>
      </w:r>
      <w:bookmarkEnd w:id="30"/>
    </w:p>
    <w:p w14:paraId="1CF947DF" w14:textId="699BF858" w:rsidR="009E6DE3" w:rsidRPr="00F75EEA" w:rsidRDefault="001056BD" w:rsidP="1967B4CD">
      <w:pPr>
        <w:pStyle w:val="ListParagraph"/>
        <w:numPr>
          <w:ilvl w:val="0"/>
          <w:numId w:val="34"/>
        </w:numPr>
        <w:autoSpaceDE w:val="0"/>
        <w:autoSpaceDN w:val="0"/>
        <w:adjustRightInd w:val="0"/>
        <w:rPr>
          <w:rFonts w:asciiTheme="minorHAnsi" w:eastAsia="Calibri" w:hAnsiTheme="minorHAnsi" w:cs="Calibri"/>
        </w:rPr>
      </w:pPr>
      <w:r w:rsidRPr="00F75EEA">
        <w:rPr>
          <w:rFonts w:asciiTheme="minorHAnsi" w:eastAsia="Calibri" w:hAnsiTheme="minorHAnsi" w:cs="Calibri"/>
        </w:rPr>
        <w:t xml:space="preserve">EFM </w:t>
      </w:r>
      <w:r w:rsidR="00582B1B" w:rsidRPr="00F75EEA">
        <w:rPr>
          <w:rFonts w:asciiTheme="minorHAnsi" w:eastAsia="Calibri" w:hAnsiTheme="minorHAnsi" w:cs="Calibri"/>
        </w:rPr>
        <w:t>team</w:t>
      </w:r>
    </w:p>
    <w:p w14:paraId="45B46711" w14:textId="10E1CD6E" w:rsidR="00227557" w:rsidRPr="00F75EEA" w:rsidRDefault="1967B4CD" w:rsidP="1967B4CD">
      <w:pPr>
        <w:pStyle w:val="ListParagraph"/>
        <w:numPr>
          <w:ilvl w:val="0"/>
          <w:numId w:val="34"/>
        </w:numPr>
        <w:autoSpaceDE w:val="0"/>
        <w:autoSpaceDN w:val="0"/>
        <w:adjustRightInd w:val="0"/>
        <w:rPr>
          <w:rFonts w:asciiTheme="minorHAnsi" w:eastAsia="Calibri" w:hAnsiTheme="minorHAnsi" w:cs="Calibri"/>
        </w:rPr>
      </w:pPr>
      <w:r w:rsidRPr="00F75EEA">
        <w:rPr>
          <w:rFonts w:asciiTheme="minorHAnsi" w:eastAsia="Calibri" w:hAnsiTheme="minorHAnsi" w:cs="Calibri"/>
        </w:rPr>
        <w:t xml:space="preserve">Any changes, update or amendments made to this document must be circulated to the author and agreed with </w:t>
      </w:r>
      <w:r w:rsidR="001056BD" w:rsidRPr="00F75EEA">
        <w:rPr>
          <w:rFonts w:asciiTheme="minorHAnsi" w:eastAsia="Calibri" w:hAnsiTheme="minorHAnsi" w:cs="Calibri"/>
        </w:rPr>
        <w:t>Syl Omope.</w:t>
      </w:r>
    </w:p>
    <w:p w14:paraId="55121437" w14:textId="1CF302C8" w:rsidR="004F48F1" w:rsidRPr="00F75EEA" w:rsidRDefault="1967B4CD" w:rsidP="1967B4CD">
      <w:pPr>
        <w:pStyle w:val="ListParagraph"/>
        <w:numPr>
          <w:ilvl w:val="0"/>
          <w:numId w:val="34"/>
        </w:numPr>
        <w:autoSpaceDE w:val="0"/>
        <w:autoSpaceDN w:val="0"/>
        <w:adjustRightInd w:val="0"/>
        <w:rPr>
          <w:rFonts w:asciiTheme="minorHAnsi" w:eastAsia="Calibri" w:hAnsiTheme="minorHAnsi" w:cs="Calibri"/>
        </w:rPr>
      </w:pPr>
      <w:r w:rsidRPr="00F75EEA">
        <w:rPr>
          <w:rFonts w:asciiTheme="minorHAnsi" w:eastAsia="Calibri" w:hAnsiTheme="minorHAnsi" w:cs="Calibri"/>
        </w:rPr>
        <w:t>This document is the only living document for the duration of the project</w:t>
      </w:r>
      <w:r w:rsidR="001056BD" w:rsidRPr="00F75EEA">
        <w:rPr>
          <w:rFonts w:asciiTheme="minorHAnsi" w:eastAsia="Calibri" w:hAnsiTheme="minorHAnsi" w:cs="Calibri"/>
        </w:rPr>
        <w:t xml:space="preserve"> therefore,</w:t>
      </w:r>
      <w:r w:rsidRPr="00F75EEA">
        <w:rPr>
          <w:rFonts w:asciiTheme="minorHAnsi" w:eastAsia="Calibri" w:hAnsiTheme="minorHAnsi" w:cs="Calibri"/>
        </w:rPr>
        <w:t xml:space="preserve"> requirements contained herein </w:t>
      </w:r>
      <w:r w:rsidR="001056BD" w:rsidRPr="00F75EEA">
        <w:rPr>
          <w:rFonts w:asciiTheme="minorHAnsi" w:eastAsia="Calibri" w:hAnsiTheme="minorHAnsi" w:cs="Calibri"/>
        </w:rPr>
        <w:t>are subject change in order to</w:t>
      </w:r>
      <w:r w:rsidRPr="00F75EEA">
        <w:rPr>
          <w:rFonts w:asciiTheme="minorHAnsi" w:eastAsia="Calibri" w:hAnsiTheme="minorHAnsi" w:cs="Calibri"/>
        </w:rPr>
        <w:t xml:space="preserve"> meet business needs.</w:t>
      </w:r>
    </w:p>
    <w:p w14:paraId="25602F5C" w14:textId="74899079" w:rsidR="00C97A64" w:rsidRPr="00F75EEA" w:rsidRDefault="00B632D8" w:rsidP="00A22E78">
      <w:pPr>
        <w:pStyle w:val="Heading2"/>
        <w:rPr>
          <w:rFonts w:asciiTheme="minorHAnsi" w:hAnsiTheme="minorHAnsi"/>
        </w:rPr>
      </w:pPr>
      <w:bookmarkStart w:id="31" w:name="_Toc468801247"/>
      <w:r w:rsidRPr="00F75EEA">
        <w:rPr>
          <w:rFonts w:asciiTheme="minorHAnsi" w:hAnsiTheme="minorHAnsi"/>
        </w:rPr>
        <w:t>1.5</w:t>
      </w:r>
      <w:r w:rsidR="008660D7" w:rsidRPr="00F75EEA">
        <w:rPr>
          <w:rFonts w:asciiTheme="minorHAnsi" w:hAnsiTheme="minorHAnsi"/>
        </w:rPr>
        <w:t xml:space="preserve"> </w:t>
      </w:r>
      <w:r w:rsidR="000444E0" w:rsidRPr="00F75EEA">
        <w:rPr>
          <w:rFonts w:asciiTheme="minorHAnsi" w:hAnsiTheme="minorHAnsi"/>
        </w:rPr>
        <w:t>Assumptions</w:t>
      </w:r>
      <w:bookmarkEnd w:id="31"/>
    </w:p>
    <w:p w14:paraId="32156B70" w14:textId="30340109" w:rsidR="00E119F6" w:rsidRPr="00F75EEA" w:rsidRDefault="00E119F6" w:rsidP="00E119F6">
      <w:pPr>
        <w:pStyle w:val="ListParagraph"/>
        <w:numPr>
          <w:ilvl w:val="0"/>
          <w:numId w:val="27"/>
        </w:numPr>
        <w:autoSpaceDE w:val="0"/>
        <w:autoSpaceDN w:val="0"/>
        <w:adjustRightInd w:val="0"/>
        <w:spacing w:after="0"/>
        <w:rPr>
          <w:rFonts w:asciiTheme="minorHAnsi" w:hAnsiTheme="minorHAnsi"/>
        </w:rPr>
      </w:pPr>
      <w:r w:rsidRPr="00F75EEA">
        <w:rPr>
          <w:rFonts w:asciiTheme="minorHAnsi" w:hAnsiTheme="minorHAnsi"/>
        </w:rPr>
        <w:t xml:space="preserve">The application will have an option to </w:t>
      </w:r>
      <w:r w:rsidR="000D77FE" w:rsidRPr="00F75EEA">
        <w:rPr>
          <w:rFonts w:asciiTheme="minorHAnsi" w:hAnsiTheme="minorHAnsi"/>
        </w:rPr>
        <w:t>access</w:t>
      </w:r>
      <w:r w:rsidRPr="00F75EEA">
        <w:rPr>
          <w:rFonts w:asciiTheme="minorHAnsi" w:hAnsiTheme="minorHAnsi"/>
        </w:rPr>
        <w:t xml:space="preserve"> either as a guest or as an employee via username and password.</w:t>
      </w:r>
    </w:p>
    <w:p w14:paraId="76BEB537" w14:textId="1733BD33" w:rsidR="00F86643" w:rsidRDefault="00F86643" w:rsidP="003D0E09">
      <w:pPr>
        <w:pStyle w:val="ListParagraph"/>
        <w:numPr>
          <w:ilvl w:val="0"/>
          <w:numId w:val="27"/>
        </w:numPr>
        <w:autoSpaceDE w:val="0"/>
        <w:autoSpaceDN w:val="0"/>
        <w:adjustRightInd w:val="0"/>
        <w:spacing w:after="0"/>
        <w:rPr>
          <w:rFonts w:asciiTheme="minorHAnsi" w:hAnsiTheme="minorHAnsi"/>
        </w:rPr>
      </w:pPr>
      <w:r w:rsidRPr="00F75EEA">
        <w:rPr>
          <w:rFonts w:asciiTheme="minorHAnsi" w:hAnsiTheme="minorHAnsi"/>
        </w:rPr>
        <w:t xml:space="preserve">Employee information will be accessible via </w:t>
      </w:r>
      <w:r w:rsidR="003152FE" w:rsidRPr="00F75EEA">
        <w:rPr>
          <w:rFonts w:asciiTheme="minorHAnsi" w:hAnsiTheme="minorHAnsi"/>
        </w:rPr>
        <w:t xml:space="preserve">a </w:t>
      </w:r>
      <w:r w:rsidRPr="00F75EEA">
        <w:rPr>
          <w:rFonts w:asciiTheme="minorHAnsi" w:hAnsiTheme="minorHAnsi"/>
        </w:rPr>
        <w:t>plug</w:t>
      </w:r>
      <w:r w:rsidR="003152FE" w:rsidRPr="00F75EEA">
        <w:rPr>
          <w:rFonts w:asciiTheme="minorHAnsi" w:hAnsiTheme="minorHAnsi"/>
        </w:rPr>
        <w:t>-</w:t>
      </w:r>
      <w:r w:rsidRPr="00F75EEA">
        <w:rPr>
          <w:rFonts w:asciiTheme="minorHAnsi" w:hAnsiTheme="minorHAnsi"/>
        </w:rPr>
        <w:t>in from the Data Object table within the dreamscape platform.</w:t>
      </w:r>
    </w:p>
    <w:p w14:paraId="7A2D2987" w14:textId="736D8228" w:rsidR="00125820" w:rsidRPr="00F75EEA" w:rsidRDefault="00125820" w:rsidP="003D0E09">
      <w:pPr>
        <w:pStyle w:val="ListParagraph"/>
        <w:numPr>
          <w:ilvl w:val="0"/>
          <w:numId w:val="27"/>
        </w:numPr>
        <w:autoSpaceDE w:val="0"/>
        <w:autoSpaceDN w:val="0"/>
        <w:adjustRightInd w:val="0"/>
        <w:spacing w:after="0"/>
        <w:rPr>
          <w:rFonts w:asciiTheme="minorHAnsi" w:hAnsiTheme="minorHAnsi"/>
        </w:rPr>
      </w:pPr>
      <w:r>
        <w:rPr>
          <w:rFonts w:asciiTheme="minorHAnsi" w:hAnsiTheme="minorHAnsi"/>
        </w:rPr>
        <w:t>The application can be accessed via a kiosk and/or mobile device.</w:t>
      </w:r>
    </w:p>
    <w:p w14:paraId="0F7F7EC3" w14:textId="36E1056E" w:rsidR="000444E0" w:rsidRPr="00F75EEA" w:rsidRDefault="003D0E09" w:rsidP="003D0E09">
      <w:pPr>
        <w:pStyle w:val="ListParagraph"/>
        <w:numPr>
          <w:ilvl w:val="0"/>
          <w:numId w:val="27"/>
        </w:numPr>
        <w:autoSpaceDE w:val="0"/>
        <w:autoSpaceDN w:val="0"/>
        <w:adjustRightInd w:val="0"/>
        <w:spacing w:after="0"/>
        <w:rPr>
          <w:rFonts w:asciiTheme="minorHAnsi" w:hAnsiTheme="minorHAnsi"/>
        </w:rPr>
      </w:pPr>
      <w:r w:rsidRPr="00F75EEA">
        <w:rPr>
          <w:rFonts w:asciiTheme="minorHAnsi" w:hAnsiTheme="minorHAnsi"/>
        </w:rPr>
        <w:t>It is assumed that the team in place would be able to deliver this project within the set timeline.</w:t>
      </w:r>
    </w:p>
    <w:p w14:paraId="2740F5CC" w14:textId="77777777" w:rsidR="000444E0" w:rsidRPr="00F75EEA" w:rsidRDefault="000444E0" w:rsidP="00077038">
      <w:pPr>
        <w:autoSpaceDE w:val="0"/>
        <w:autoSpaceDN w:val="0"/>
        <w:adjustRightInd w:val="0"/>
        <w:rPr>
          <w:rFonts w:asciiTheme="minorHAnsi" w:hAnsiTheme="minorHAnsi"/>
          <w:sz w:val="22"/>
          <w:szCs w:val="22"/>
        </w:rPr>
      </w:pPr>
    </w:p>
    <w:p w14:paraId="4FEB62BC" w14:textId="69DE43C4" w:rsidR="000444E0" w:rsidRPr="00F75EEA" w:rsidRDefault="1967B4CD" w:rsidP="1967B4CD">
      <w:pPr>
        <w:pStyle w:val="ListParagraph"/>
        <w:numPr>
          <w:ilvl w:val="0"/>
          <w:numId w:val="27"/>
        </w:numPr>
        <w:autoSpaceDE w:val="0"/>
        <w:autoSpaceDN w:val="0"/>
        <w:adjustRightInd w:val="0"/>
        <w:spacing w:after="0"/>
        <w:rPr>
          <w:rFonts w:asciiTheme="minorHAnsi" w:hAnsiTheme="minorHAnsi"/>
        </w:rPr>
      </w:pPr>
      <w:r w:rsidRPr="00F75EEA">
        <w:rPr>
          <w:rFonts w:asciiTheme="minorHAnsi" w:hAnsiTheme="minorHAnsi"/>
        </w:rPr>
        <w:t xml:space="preserve">That the product that would be delivered will fulfil all of the phase 1 core requirements </w:t>
      </w:r>
      <w:r w:rsidR="0016658C" w:rsidRPr="00F75EEA">
        <w:rPr>
          <w:rFonts w:asciiTheme="minorHAnsi" w:hAnsiTheme="minorHAnsi"/>
        </w:rPr>
        <w:t xml:space="preserve">except where stated </w:t>
      </w:r>
      <w:r w:rsidRPr="00F75EEA">
        <w:rPr>
          <w:rFonts w:asciiTheme="minorHAnsi" w:hAnsiTheme="minorHAnsi"/>
        </w:rPr>
        <w:t>and will be fit for purpose.</w:t>
      </w:r>
    </w:p>
    <w:p w14:paraId="01013FC5" w14:textId="77777777" w:rsidR="00B85C8E" w:rsidRPr="00F75EEA" w:rsidRDefault="00B85C8E" w:rsidP="003D0E09">
      <w:pPr>
        <w:rPr>
          <w:rFonts w:asciiTheme="minorHAnsi" w:hAnsiTheme="minorHAnsi"/>
        </w:rPr>
      </w:pPr>
    </w:p>
    <w:p w14:paraId="0C8C906E" w14:textId="0F42D155" w:rsidR="00B85C8E" w:rsidRPr="00F75EEA" w:rsidRDefault="00B85C8E" w:rsidP="1967B4CD">
      <w:pPr>
        <w:pStyle w:val="ListParagraph"/>
        <w:numPr>
          <w:ilvl w:val="0"/>
          <w:numId w:val="27"/>
        </w:numPr>
        <w:autoSpaceDE w:val="0"/>
        <w:autoSpaceDN w:val="0"/>
        <w:adjustRightInd w:val="0"/>
        <w:spacing w:after="0"/>
        <w:rPr>
          <w:rFonts w:asciiTheme="minorHAnsi" w:hAnsiTheme="minorHAnsi"/>
        </w:rPr>
      </w:pPr>
      <w:r w:rsidRPr="00F75EEA">
        <w:rPr>
          <w:rFonts w:asciiTheme="minorHAnsi" w:hAnsiTheme="minorHAnsi"/>
        </w:rPr>
        <w:t xml:space="preserve">That the phase 1 </w:t>
      </w:r>
      <w:r w:rsidR="00E119F6" w:rsidRPr="00F75EEA">
        <w:rPr>
          <w:rFonts w:asciiTheme="minorHAnsi" w:hAnsiTheme="minorHAnsi"/>
        </w:rPr>
        <w:t>Park App</w:t>
      </w:r>
      <w:r w:rsidRPr="00F75EEA">
        <w:rPr>
          <w:rFonts w:asciiTheme="minorHAnsi" w:hAnsiTheme="minorHAnsi"/>
        </w:rPr>
        <w:t xml:space="preserve"> application is expected to be a stand-alone</w:t>
      </w:r>
      <w:r w:rsidR="0016658C" w:rsidRPr="00F75EEA">
        <w:rPr>
          <w:rFonts w:asciiTheme="minorHAnsi" w:hAnsiTheme="minorHAnsi"/>
        </w:rPr>
        <w:t xml:space="preserve"> application </w:t>
      </w:r>
      <w:r w:rsidRPr="00F75EEA">
        <w:rPr>
          <w:rFonts w:asciiTheme="minorHAnsi" w:hAnsiTheme="minorHAnsi"/>
        </w:rPr>
        <w:t xml:space="preserve">and would not be dependent on any other back-end system  </w:t>
      </w:r>
    </w:p>
    <w:p w14:paraId="462D88AA" w14:textId="64E945A7" w:rsidR="000444E0" w:rsidRPr="00F75EEA" w:rsidRDefault="00B632D8" w:rsidP="00B632D8">
      <w:pPr>
        <w:pStyle w:val="Heading2"/>
        <w:rPr>
          <w:rFonts w:asciiTheme="minorHAnsi" w:hAnsiTheme="minorHAnsi"/>
        </w:rPr>
      </w:pPr>
      <w:bookmarkStart w:id="32" w:name="_Toc468801248"/>
      <w:r w:rsidRPr="00F75EEA">
        <w:rPr>
          <w:rFonts w:asciiTheme="minorHAnsi" w:hAnsiTheme="minorHAnsi"/>
        </w:rPr>
        <w:t>1.6</w:t>
      </w:r>
      <w:r w:rsidR="008660D7" w:rsidRPr="00F75EEA">
        <w:rPr>
          <w:rFonts w:asciiTheme="minorHAnsi" w:hAnsiTheme="minorHAnsi"/>
        </w:rPr>
        <w:t xml:space="preserve"> </w:t>
      </w:r>
      <w:r w:rsidR="000444E0" w:rsidRPr="00F75EEA">
        <w:rPr>
          <w:rFonts w:asciiTheme="minorHAnsi" w:hAnsiTheme="minorHAnsi"/>
        </w:rPr>
        <w:t>Risks</w:t>
      </w:r>
      <w:bookmarkEnd w:id="32"/>
    </w:p>
    <w:p w14:paraId="55AB1D6F" w14:textId="32411C21" w:rsidR="00505209" w:rsidRPr="00F75EEA" w:rsidRDefault="1967B4CD" w:rsidP="1967B4CD">
      <w:pPr>
        <w:pStyle w:val="ListParagraph"/>
        <w:numPr>
          <w:ilvl w:val="0"/>
          <w:numId w:val="25"/>
        </w:numPr>
        <w:autoSpaceDE w:val="0"/>
        <w:autoSpaceDN w:val="0"/>
        <w:adjustRightInd w:val="0"/>
        <w:rPr>
          <w:rFonts w:asciiTheme="minorHAnsi" w:hAnsiTheme="minorHAnsi"/>
        </w:rPr>
      </w:pPr>
      <w:r w:rsidRPr="00F75EEA">
        <w:rPr>
          <w:rFonts w:asciiTheme="minorHAnsi" w:hAnsiTheme="minorHAnsi"/>
        </w:rPr>
        <w:t xml:space="preserve">This web application will be built </w:t>
      </w:r>
      <w:r w:rsidR="008F0AAD" w:rsidRPr="00F75EEA">
        <w:rPr>
          <w:rFonts w:asciiTheme="minorHAnsi" w:hAnsiTheme="minorHAnsi"/>
        </w:rPr>
        <w:t>by a new offshore team</w:t>
      </w:r>
      <w:r w:rsidRPr="00F75EEA">
        <w:rPr>
          <w:rFonts w:asciiTheme="minorHAnsi" w:hAnsiTheme="minorHAnsi"/>
        </w:rPr>
        <w:t xml:space="preserve"> who are </w:t>
      </w:r>
      <w:r w:rsidR="00A51920" w:rsidRPr="00F75EEA">
        <w:rPr>
          <w:rFonts w:asciiTheme="minorHAnsi" w:hAnsiTheme="minorHAnsi"/>
        </w:rPr>
        <w:t>still developing their knowledge</w:t>
      </w:r>
      <w:r w:rsidR="008F0AAD" w:rsidRPr="00F75EEA">
        <w:rPr>
          <w:rFonts w:asciiTheme="minorHAnsi" w:hAnsiTheme="minorHAnsi"/>
        </w:rPr>
        <w:t xml:space="preserve"> of th</w:t>
      </w:r>
      <w:r w:rsidRPr="00F75EEA">
        <w:rPr>
          <w:rFonts w:asciiTheme="minorHAnsi" w:hAnsiTheme="minorHAnsi"/>
        </w:rPr>
        <w:t>e platform. This may impact the deliverables and</w:t>
      </w:r>
      <w:r w:rsidR="008F0AAD" w:rsidRPr="00F75EEA">
        <w:rPr>
          <w:rFonts w:asciiTheme="minorHAnsi" w:hAnsiTheme="minorHAnsi"/>
        </w:rPr>
        <w:t xml:space="preserve"> delivery time for this project as they will require additional support during the development phase of this project.</w:t>
      </w:r>
    </w:p>
    <w:p w14:paraId="4DED1D51" w14:textId="77777777" w:rsidR="00B742C8" w:rsidRPr="00F75EEA" w:rsidRDefault="00B742C8" w:rsidP="003757A0">
      <w:pPr>
        <w:pStyle w:val="ListParagraph"/>
        <w:autoSpaceDE w:val="0"/>
        <w:autoSpaceDN w:val="0"/>
        <w:adjustRightInd w:val="0"/>
        <w:rPr>
          <w:rFonts w:asciiTheme="minorHAnsi" w:hAnsiTheme="minorHAnsi"/>
          <w:szCs w:val="22"/>
        </w:rPr>
      </w:pPr>
    </w:p>
    <w:p w14:paraId="03F0BFA2" w14:textId="31BE9793" w:rsidR="000444E0" w:rsidRPr="00F75EEA" w:rsidRDefault="1967B4CD" w:rsidP="1967B4CD">
      <w:pPr>
        <w:pStyle w:val="ListParagraph"/>
        <w:numPr>
          <w:ilvl w:val="0"/>
          <w:numId w:val="25"/>
        </w:numPr>
        <w:autoSpaceDE w:val="0"/>
        <w:autoSpaceDN w:val="0"/>
        <w:adjustRightInd w:val="0"/>
        <w:rPr>
          <w:rFonts w:asciiTheme="minorHAnsi" w:hAnsiTheme="minorHAnsi"/>
        </w:rPr>
      </w:pPr>
      <w:r w:rsidRPr="00F75EEA">
        <w:rPr>
          <w:rFonts w:asciiTheme="minorHAnsi" w:hAnsiTheme="minorHAnsi"/>
        </w:rPr>
        <w:t xml:space="preserve">As the Dreamscape Platform would be used to build this Application, it should be noted </w:t>
      </w:r>
      <w:r w:rsidR="003D0E09" w:rsidRPr="00F75EEA">
        <w:rPr>
          <w:rFonts w:asciiTheme="minorHAnsi" w:hAnsiTheme="minorHAnsi"/>
        </w:rPr>
        <w:t>that the</w:t>
      </w:r>
      <w:r w:rsidRPr="00F75EEA">
        <w:rPr>
          <w:rFonts w:asciiTheme="minorHAnsi" w:hAnsiTheme="minorHAnsi"/>
        </w:rPr>
        <w:t xml:space="preserve"> functionalities requested, may </w:t>
      </w:r>
      <w:r w:rsidR="003D0E09" w:rsidRPr="00F75EEA">
        <w:rPr>
          <w:rFonts w:asciiTheme="minorHAnsi" w:hAnsiTheme="minorHAnsi"/>
        </w:rPr>
        <w:t>not all be</w:t>
      </w:r>
      <w:r w:rsidRPr="00F75EEA">
        <w:rPr>
          <w:rFonts w:asciiTheme="minorHAnsi" w:hAnsiTheme="minorHAnsi"/>
        </w:rPr>
        <w:t xml:space="preserve"> readily achievable based on the limitations of the platform. </w:t>
      </w:r>
    </w:p>
    <w:p w14:paraId="310F6366" w14:textId="77777777" w:rsidR="008A2B53" w:rsidRPr="00F75EEA" w:rsidRDefault="008A2B53" w:rsidP="008A2B53">
      <w:pPr>
        <w:pStyle w:val="ListParagraph"/>
        <w:rPr>
          <w:rFonts w:asciiTheme="minorHAnsi" w:hAnsiTheme="minorHAnsi"/>
          <w:szCs w:val="22"/>
        </w:rPr>
      </w:pPr>
    </w:p>
    <w:p w14:paraId="4A51B70E" w14:textId="65E28764" w:rsidR="00804A1F" w:rsidRPr="00F75EEA" w:rsidRDefault="1967B4CD" w:rsidP="00804A1F">
      <w:pPr>
        <w:pStyle w:val="ListParagraph"/>
        <w:numPr>
          <w:ilvl w:val="0"/>
          <w:numId w:val="25"/>
        </w:numPr>
        <w:autoSpaceDE w:val="0"/>
        <w:autoSpaceDN w:val="0"/>
        <w:adjustRightInd w:val="0"/>
        <w:spacing w:after="0"/>
        <w:rPr>
          <w:rFonts w:asciiTheme="minorHAnsi" w:hAnsiTheme="minorHAnsi"/>
        </w:rPr>
      </w:pPr>
      <w:r w:rsidRPr="00F75EEA">
        <w:rPr>
          <w:rFonts w:asciiTheme="minorHAnsi" w:hAnsiTheme="minorHAnsi"/>
        </w:rPr>
        <w:lastRenderedPageBreak/>
        <w:t xml:space="preserve">All requirements that cannot be included in this </w:t>
      </w:r>
      <w:r w:rsidR="00C67BB3" w:rsidRPr="00F75EEA">
        <w:rPr>
          <w:rFonts w:asciiTheme="minorHAnsi" w:hAnsiTheme="minorHAnsi"/>
        </w:rPr>
        <w:t>phase (Phase 1)</w:t>
      </w:r>
      <w:r w:rsidR="00804A1F" w:rsidRPr="00F75EEA">
        <w:rPr>
          <w:rFonts w:asciiTheme="minorHAnsi" w:hAnsiTheme="minorHAnsi"/>
        </w:rPr>
        <w:t>, would</w:t>
      </w:r>
      <w:r w:rsidRPr="00F75EEA">
        <w:rPr>
          <w:rFonts w:asciiTheme="minorHAnsi" w:hAnsiTheme="minorHAnsi"/>
        </w:rPr>
        <w:t xml:space="preserve"> be estimated and included in the next </w:t>
      </w:r>
      <w:r w:rsidR="00C67BB3" w:rsidRPr="00F75EEA">
        <w:rPr>
          <w:rFonts w:asciiTheme="minorHAnsi" w:hAnsiTheme="minorHAnsi"/>
        </w:rPr>
        <w:t>phase</w:t>
      </w:r>
      <w:r w:rsidR="00804A1F" w:rsidRPr="00F75EEA">
        <w:rPr>
          <w:rFonts w:asciiTheme="minorHAnsi" w:hAnsiTheme="minorHAnsi"/>
        </w:rPr>
        <w:t>s</w:t>
      </w:r>
      <w:r w:rsidR="00C67BB3" w:rsidRPr="00F75EEA">
        <w:rPr>
          <w:rFonts w:asciiTheme="minorHAnsi" w:hAnsiTheme="minorHAnsi"/>
        </w:rPr>
        <w:t xml:space="preserve"> (Phases 2/ 3)</w:t>
      </w:r>
      <w:r w:rsidRPr="00F75EEA">
        <w:rPr>
          <w:rFonts w:asciiTheme="minorHAnsi" w:hAnsiTheme="minorHAnsi"/>
        </w:rPr>
        <w:t>.</w:t>
      </w:r>
    </w:p>
    <w:p w14:paraId="4B06FB46" w14:textId="77777777" w:rsidR="00804A1F" w:rsidRDefault="00804A1F" w:rsidP="00804A1F">
      <w:pPr>
        <w:autoSpaceDE w:val="0"/>
        <w:autoSpaceDN w:val="0"/>
        <w:adjustRightInd w:val="0"/>
        <w:rPr>
          <w:rFonts w:asciiTheme="minorHAnsi" w:hAnsiTheme="minorHAnsi"/>
        </w:rPr>
      </w:pPr>
    </w:p>
    <w:p w14:paraId="5D78D431" w14:textId="77777777" w:rsidR="008F1E62" w:rsidRPr="00F75EEA" w:rsidRDefault="008F1E62" w:rsidP="00804A1F">
      <w:pPr>
        <w:autoSpaceDE w:val="0"/>
        <w:autoSpaceDN w:val="0"/>
        <w:adjustRightInd w:val="0"/>
        <w:rPr>
          <w:rFonts w:asciiTheme="minorHAnsi" w:hAnsiTheme="minorHAnsi"/>
        </w:rPr>
      </w:pPr>
    </w:p>
    <w:p w14:paraId="23B937CF" w14:textId="7A07CD5D" w:rsidR="008F0AAD" w:rsidRPr="00F75EEA" w:rsidRDefault="1967B4CD" w:rsidP="00804A1F">
      <w:pPr>
        <w:pStyle w:val="ListParagraph"/>
        <w:numPr>
          <w:ilvl w:val="0"/>
          <w:numId w:val="25"/>
        </w:numPr>
        <w:autoSpaceDE w:val="0"/>
        <w:autoSpaceDN w:val="0"/>
        <w:adjustRightInd w:val="0"/>
        <w:spacing w:after="0"/>
        <w:rPr>
          <w:rFonts w:asciiTheme="minorHAnsi" w:hAnsiTheme="minorHAnsi"/>
        </w:rPr>
      </w:pPr>
      <w:r w:rsidRPr="00F75EEA">
        <w:rPr>
          <w:rFonts w:asciiTheme="minorHAnsi" w:hAnsiTheme="minorHAnsi"/>
        </w:rPr>
        <w:t>Encountering bugs and blockers in the Dreamscape Platform may cause delays in delivering this project on time.</w:t>
      </w:r>
    </w:p>
    <w:p w14:paraId="47D464E7" w14:textId="1374B3A8" w:rsidR="0016658C" w:rsidRPr="00F75EEA" w:rsidRDefault="008F0AAD" w:rsidP="0016658C">
      <w:pPr>
        <w:pStyle w:val="Heading2"/>
        <w:rPr>
          <w:rFonts w:asciiTheme="minorHAnsi" w:hAnsiTheme="minorHAnsi"/>
        </w:rPr>
      </w:pPr>
      <w:bookmarkStart w:id="33" w:name="_Toc468801249"/>
      <w:r w:rsidRPr="00F75EEA">
        <w:rPr>
          <w:rFonts w:asciiTheme="minorHAnsi" w:hAnsiTheme="minorHAnsi"/>
        </w:rPr>
        <w:t>1</w:t>
      </w:r>
      <w:r w:rsidR="00B632D8" w:rsidRPr="00F75EEA">
        <w:rPr>
          <w:rFonts w:asciiTheme="minorHAnsi" w:hAnsiTheme="minorHAnsi"/>
        </w:rPr>
        <w:t>.7</w:t>
      </w:r>
      <w:r w:rsidRPr="00F75EEA">
        <w:rPr>
          <w:rFonts w:asciiTheme="minorHAnsi" w:hAnsiTheme="minorHAnsi"/>
        </w:rPr>
        <w:t xml:space="preserve"> Dependen</w:t>
      </w:r>
      <w:r w:rsidR="00B85C8E" w:rsidRPr="00F75EEA">
        <w:rPr>
          <w:rFonts w:asciiTheme="minorHAnsi" w:hAnsiTheme="minorHAnsi"/>
        </w:rPr>
        <w:t>cies</w:t>
      </w:r>
      <w:bookmarkEnd w:id="33"/>
    </w:p>
    <w:p w14:paraId="1FB8E964" w14:textId="77777777" w:rsidR="00F75EEA" w:rsidRDefault="0060158F" w:rsidP="00F75EEA">
      <w:pPr>
        <w:ind w:left="709"/>
        <w:rPr>
          <w:rFonts w:asciiTheme="minorHAnsi" w:eastAsia="Calibri" w:hAnsiTheme="minorHAnsi" w:cs="Calibri"/>
          <w:sz w:val="22"/>
          <w:szCs w:val="22"/>
        </w:rPr>
      </w:pPr>
      <w:r w:rsidRPr="00F75EEA">
        <w:rPr>
          <w:rFonts w:asciiTheme="minorHAnsi" w:eastAsia="Calibri" w:hAnsiTheme="minorHAnsi" w:cs="Calibri"/>
          <w:sz w:val="22"/>
          <w:szCs w:val="22"/>
        </w:rPr>
        <w:t xml:space="preserve">None </w:t>
      </w:r>
    </w:p>
    <w:p w14:paraId="3FBF9D38" w14:textId="13DE7148" w:rsidR="00AA0094" w:rsidRPr="00F75EEA" w:rsidRDefault="00A22E78" w:rsidP="00F75EEA">
      <w:pPr>
        <w:pStyle w:val="Heading1"/>
        <w:rPr>
          <w:sz w:val="22"/>
          <w:szCs w:val="22"/>
        </w:rPr>
      </w:pPr>
      <w:bookmarkStart w:id="34" w:name="_Toc468801250"/>
      <w:r w:rsidRPr="00F75EEA">
        <w:t>2.0</w:t>
      </w:r>
      <w:r w:rsidR="008660D7" w:rsidRPr="00F75EEA">
        <w:t xml:space="preserve"> </w:t>
      </w:r>
      <w:r w:rsidR="006D3B82" w:rsidRPr="00F75EEA">
        <w:t>High-</w:t>
      </w:r>
      <w:r w:rsidR="00357111" w:rsidRPr="00F75EEA">
        <w:t>L</w:t>
      </w:r>
      <w:r w:rsidR="006D3B82" w:rsidRPr="00F75EEA">
        <w:t>evel Architectur</w:t>
      </w:r>
      <w:r w:rsidR="0060158F" w:rsidRPr="00F75EEA">
        <w:t>e</w:t>
      </w:r>
      <w:bookmarkEnd w:id="34"/>
    </w:p>
    <w:p w14:paraId="7C24B90E" w14:textId="5D691918" w:rsidR="00C65814" w:rsidRPr="00F75EEA" w:rsidRDefault="00AA0094" w:rsidP="00C65814">
      <w:pPr>
        <w:rPr>
          <w:rFonts w:asciiTheme="minorHAnsi" w:hAnsiTheme="minorHAnsi"/>
        </w:rPr>
      </w:pPr>
      <w:r w:rsidRPr="00F75EEA">
        <w:rPr>
          <w:rFonts w:asciiTheme="minorHAnsi" w:hAnsiTheme="minorHAnsi"/>
          <w:noProof/>
          <w:lang w:eastAsia="en-GB"/>
        </w:rPr>
        <w:drawing>
          <wp:inline distT="0" distB="0" distL="0" distR="0" wp14:anchorId="42568F85" wp14:editId="5C01959D">
            <wp:extent cx="5486400" cy="273924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8209" cy="2745136"/>
                    </a:xfrm>
                    <a:prstGeom prst="rect">
                      <a:avLst/>
                    </a:prstGeom>
                  </pic:spPr>
                </pic:pic>
              </a:graphicData>
            </a:graphic>
          </wp:inline>
        </w:drawing>
      </w:r>
    </w:p>
    <w:p w14:paraId="4C2F7DC8" w14:textId="4C3AAC34" w:rsidR="004748F0" w:rsidRPr="00F75EEA" w:rsidRDefault="00372415" w:rsidP="00C65814">
      <w:pPr>
        <w:pStyle w:val="Heading1"/>
        <w:rPr>
          <w:rFonts w:asciiTheme="minorHAnsi" w:hAnsiTheme="minorHAnsi"/>
        </w:rPr>
      </w:pPr>
      <w:bookmarkStart w:id="35" w:name="_Toc468801251"/>
      <w:r w:rsidRPr="00F75EEA">
        <w:rPr>
          <w:rFonts w:asciiTheme="minorHAnsi" w:hAnsiTheme="minorHAnsi"/>
        </w:rPr>
        <w:t xml:space="preserve">3.0 Web Application </w:t>
      </w:r>
      <w:r w:rsidR="008660D7" w:rsidRPr="00F75EEA">
        <w:rPr>
          <w:rFonts w:asciiTheme="minorHAnsi" w:hAnsiTheme="minorHAnsi"/>
        </w:rPr>
        <w:t>Functionality</w:t>
      </w:r>
      <w:r w:rsidRPr="00F75EEA">
        <w:rPr>
          <w:rFonts w:asciiTheme="minorHAnsi" w:hAnsiTheme="minorHAnsi"/>
        </w:rPr>
        <w:t xml:space="preserve"> and Design</w:t>
      </w:r>
      <w:bookmarkEnd w:id="35"/>
    </w:p>
    <w:p w14:paraId="781E1C1B" w14:textId="11DEE693" w:rsidR="004D1827" w:rsidRPr="00F75EEA" w:rsidRDefault="00372415" w:rsidP="00F01CB6">
      <w:pPr>
        <w:pStyle w:val="Heading1"/>
        <w:rPr>
          <w:rFonts w:asciiTheme="minorHAnsi" w:hAnsiTheme="minorHAnsi"/>
        </w:rPr>
      </w:pPr>
      <w:bookmarkStart w:id="36" w:name="_Toc468801252"/>
      <w:r w:rsidRPr="00F75EEA">
        <w:rPr>
          <w:rFonts w:asciiTheme="minorHAnsi" w:hAnsiTheme="minorHAnsi"/>
        </w:rPr>
        <w:t>3.1</w:t>
      </w:r>
      <w:r w:rsidR="00C60374" w:rsidRPr="00F75EEA">
        <w:rPr>
          <w:rFonts w:asciiTheme="minorHAnsi" w:hAnsiTheme="minorHAnsi"/>
        </w:rPr>
        <w:t xml:space="preserve"> </w:t>
      </w:r>
      <w:bookmarkEnd w:id="36"/>
      <w:r w:rsidR="009C0ECA">
        <w:rPr>
          <w:rFonts w:asciiTheme="minorHAnsi" w:hAnsiTheme="minorHAnsi"/>
        </w:rPr>
        <w:t>Park App</w:t>
      </w:r>
      <w:r w:rsidR="00C57060">
        <w:rPr>
          <w:rFonts w:asciiTheme="minorHAnsi" w:hAnsiTheme="minorHAnsi"/>
        </w:rPr>
        <w:t>-Kiosk</w:t>
      </w:r>
    </w:p>
    <w:p w14:paraId="7F8C21B7" w14:textId="77777777" w:rsidR="0034385A" w:rsidRPr="00F75EEA" w:rsidRDefault="00372415" w:rsidP="004C6F5C">
      <w:pPr>
        <w:pStyle w:val="Heading2"/>
        <w:rPr>
          <w:rFonts w:asciiTheme="minorHAnsi" w:hAnsiTheme="minorHAnsi"/>
        </w:rPr>
      </w:pPr>
      <w:bookmarkStart w:id="37" w:name="_Toc468801253"/>
      <w:r w:rsidRPr="00F75EEA">
        <w:rPr>
          <w:rFonts w:asciiTheme="minorHAnsi" w:hAnsiTheme="minorHAnsi"/>
        </w:rPr>
        <w:t xml:space="preserve">3.1.1 </w:t>
      </w:r>
      <w:r w:rsidR="0034385A" w:rsidRPr="00F75EEA">
        <w:rPr>
          <w:rFonts w:asciiTheme="minorHAnsi" w:hAnsiTheme="minorHAnsi"/>
        </w:rPr>
        <w:t>Overview</w:t>
      </w:r>
      <w:bookmarkEnd w:id="37"/>
    </w:p>
    <w:p w14:paraId="0863CCFA" w14:textId="74710935" w:rsidR="007D6C57" w:rsidRDefault="00B37196" w:rsidP="00AE2FE8">
      <w:pPr>
        <w:rPr>
          <w:rFonts w:asciiTheme="minorHAnsi" w:hAnsiTheme="minorHAnsi"/>
          <w:sz w:val="22"/>
          <w:szCs w:val="22"/>
        </w:rPr>
      </w:pPr>
      <w:r w:rsidRPr="00B37196">
        <w:rPr>
          <w:rFonts w:asciiTheme="minorHAnsi" w:hAnsiTheme="minorHAnsi"/>
          <w:sz w:val="22"/>
          <w:szCs w:val="22"/>
        </w:rPr>
        <w:t xml:space="preserve">‘Park App’ </w:t>
      </w:r>
      <w:r w:rsidR="00544815" w:rsidRPr="00B37196">
        <w:rPr>
          <w:rFonts w:asciiTheme="minorHAnsi" w:hAnsiTheme="minorHAnsi"/>
          <w:sz w:val="22"/>
          <w:szCs w:val="22"/>
        </w:rPr>
        <w:t>is essentially a ‘one page’</w:t>
      </w:r>
      <w:r w:rsidRPr="00B37196">
        <w:rPr>
          <w:rFonts w:asciiTheme="minorHAnsi" w:hAnsiTheme="minorHAnsi"/>
          <w:sz w:val="22"/>
          <w:szCs w:val="22"/>
        </w:rPr>
        <w:t xml:space="preserve"> application whereby t</w:t>
      </w:r>
      <w:r w:rsidR="00544815" w:rsidRPr="00B37196">
        <w:rPr>
          <w:rFonts w:asciiTheme="minorHAnsi" w:hAnsiTheme="minorHAnsi"/>
          <w:sz w:val="22"/>
          <w:szCs w:val="22"/>
        </w:rPr>
        <w:t xml:space="preserve">he landing page will be the same page </w:t>
      </w:r>
      <w:r w:rsidR="0069446A">
        <w:rPr>
          <w:rFonts w:asciiTheme="minorHAnsi" w:hAnsiTheme="minorHAnsi"/>
          <w:sz w:val="22"/>
          <w:szCs w:val="22"/>
        </w:rPr>
        <w:t xml:space="preserve">where </w:t>
      </w:r>
      <w:r w:rsidR="00544815" w:rsidRPr="00B37196">
        <w:rPr>
          <w:rFonts w:asciiTheme="minorHAnsi" w:hAnsiTheme="minorHAnsi"/>
          <w:sz w:val="22"/>
          <w:szCs w:val="22"/>
        </w:rPr>
        <w:t>all the interaction will take place</w:t>
      </w:r>
      <w:r w:rsidRPr="00B37196">
        <w:rPr>
          <w:rFonts w:asciiTheme="minorHAnsi" w:hAnsiTheme="minorHAnsi"/>
          <w:sz w:val="22"/>
          <w:szCs w:val="22"/>
        </w:rPr>
        <w:t xml:space="preserve">. The application will be an animated plan of the car park with </w:t>
      </w:r>
      <w:r w:rsidR="00544815" w:rsidRPr="00B37196">
        <w:rPr>
          <w:rFonts w:asciiTheme="minorHAnsi" w:hAnsiTheme="minorHAnsi"/>
          <w:sz w:val="22"/>
          <w:szCs w:val="22"/>
        </w:rPr>
        <w:t>two way</w:t>
      </w:r>
      <w:r w:rsidRPr="00B37196">
        <w:rPr>
          <w:rFonts w:asciiTheme="minorHAnsi" w:hAnsiTheme="minorHAnsi"/>
          <w:sz w:val="22"/>
          <w:szCs w:val="22"/>
        </w:rPr>
        <w:t xml:space="preserve">s </w:t>
      </w:r>
      <w:r w:rsidR="00544815" w:rsidRPr="00B37196">
        <w:rPr>
          <w:rFonts w:asciiTheme="minorHAnsi" w:hAnsiTheme="minorHAnsi"/>
          <w:sz w:val="22"/>
          <w:szCs w:val="22"/>
        </w:rPr>
        <w:t xml:space="preserve">a user can access the application; either </w:t>
      </w:r>
      <w:r w:rsidR="00C57060">
        <w:rPr>
          <w:rFonts w:asciiTheme="minorHAnsi" w:hAnsiTheme="minorHAnsi"/>
          <w:sz w:val="22"/>
          <w:szCs w:val="22"/>
        </w:rPr>
        <w:t xml:space="preserve">via the kiosk as a guest or via a mobile device as a registered user. The following user stories </w:t>
      </w:r>
      <w:r w:rsidR="00FB2752">
        <w:rPr>
          <w:rFonts w:asciiTheme="minorHAnsi" w:hAnsiTheme="minorHAnsi"/>
          <w:sz w:val="22"/>
          <w:szCs w:val="22"/>
        </w:rPr>
        <w:t>narrates the requirements in the case where the employee or visitor accesses the application via a kiosk.</w:t>
      </w:r>
    </w:p>
    <w:p w14:paraId="707983A9" w14:textId="77777777" w:rsidR="000360CF" w:rsidRDefault="000360CF" w:rsidP="00AE2FE8">
      <w:pPr>
        <w:rPr>
          <w:rFonts w:asciiTheme="minorHAnsi" w:hAnsiTheme="minorHAnsi"/>
          <w:sz w:val="22"/>
          <w:szCs w:val="22"/>
        </w:rPr>
      </w:pPr>
    </w:p>
    <w:p w14:paraId="00BCD373" w14:textId="77777777" w:rsidR="000360CF" w:rsidRDefault="000360CF" w:rsidP="00AE2FE8">
      <w:pPr>
        <w:rPr>
          <w:rFonts w:asciiTheme="minorHAnsi" w:hAnsiTheme="minorHAnsi"/>
          <w:sz w:val="22"/>
          <w:szCs w:val="22"/>
        </w:rPr>
      </w:pPr>
    </w:p>
    <w:p w14:paraId="6708895D" w14:textId="77777777" w:rsidR="000360CF" w:rsidRDefault="000360CF" w:rsidP="00AE2FE8">
      <w:pPr>
        <w:rPr>
          <w:rFonts w:asciiTheme="minorHAnsi" w:hAnsiTheme="minorHAnsi"/>
          <w:sz w:val="22"/>
          <w:szCs w:val="22"/>
        </w:rPr>
      </w:pPr>
    </w:p>
    <w:p w14:paraId="4D8AA388" w14:textId="77777777" w:rsidR="000360CF" w:rsidRDefault="000360CF" w:rsidP="00AE2FE8">
      <w:pPr>
        <w:rPr>
          <w:rFonts w:asciiTheme="minorHAnsi" w:hAnsiTheme="minorHAnsi"/>
          <w:sz w:val="22"/>
          <w:szCs w:val="22"/>
        </w:rPr>
      </w:pPr>
    </w:p>
    <w:p w14:paraId="5AB0692D" w14:textId="77777777" w:rsidR="000360CF" w:rsidRDefault="000360CF" w:rsidP="00AE2FE8">
      <w:pPr>
        <w:rPr>
          <w:rFonts w:asciiTheme="minorHAnsi" w:hAnsiTheme="minorHAnsi"/>
          <w:sz w:val="22"/>
          <w:szCs w:val="22"/>
        </w:rPr>
      </w:pPr>
    </w:p>
    <w:p w14:paraId="3CBFDC35" w14:textId="77777777" w:rsidR="000360CF" w:rsidRPr="00B37196" w:rsidRDefault="000360CF" w:rsidP="00AE2FE8">
      <w:pPr>
        <w:rPr>
          <w:rFonts w:asciiTheme="minorHAnsi" w:hAnsiTheme="minorHAnsi"/>
          <w:sz w:val="22"/>
          <w:szCs w:val="22"/>
        </w:rPr>
      </w:pPr>
    </w:p>
    <w:p w14:paraId="20C57B47" w14:textId="6601018C" w:rsidR="00267D41" w:rsidRPr="00F75EEA" w:rsidRDefault="00372415" w:rsidP="00372415">
      <w:pPr>
        <w:pStyle w:val="Heading2"/>
        <w:rPr>
          <w:rFonts w:asciiTheme="minorHAnsi" w:hAnsiTheme="minorHAnsi"/>
        </w:rPr>
      </w:pPr>
      <w:bookmarkStart w:id="38" w:name="_Toc468801254"/>
      <w:r w:rsidRPr="00F75EEA">
        <w:rPr>
          <w:rFonts w:asciiTheme="minorHAnsi" w:hAnsiTheme="minorHAnsi"/>
        </w:rPr>
        <w:t>3.1.2</w:t>
      </w:r>
      <w:r w:rsidR="00A75673" w:rsidRPr="00F75EEA">
        <w:rPr>
          <w:rFonts w:asciiTheme="minorHAnsi" w:hAnsiTheme="minorHAnsi"/>
        </w:rPr>
        <w:t xml:space="preserve"> </w:t>
      </w:r>
      <w:r w:rsidR="004E09EC" w:rsidRPr="00F75EEA">
        <w:rPr>
          <w:rFonts w:asciiTheme="minorHAnsi" w:hAnsiTheme="minorHAnsi"/>
        </w:rPr>
        <w:t>Functional Requirements</w:t>
      </w:r>
      <w:bookmarkEnd w:id="38"/>
    </w:p>
    <w:p w14:paraId="1FC7658F" w14:textId="77777777" w:rsidR="0037383F" w:rsidRPr="00F75EEA" w:rsidRDefault="0037383F" w:rsidP="0037383F">
      <w:pPr>
        <w:rPr>
          <w:rFonts w:asciiTheme="minorHAnsi" w:hAnsiTheme="minorHAnsi"/>
        </w:rPr>
      </w:pPr>
    </w:p>
    <w:tbl>
      <w:tblPr>
        <w:tblStyle w:val="TableGrid"/>
        <w:tblpPr w:leftFromText="180" w:rightFromText="180" w:vertAnchor="text" w:horzAnchor="margin" w:tblpXSpec="center" w:tblpY="97"/>
        <w:tblW w:w="11335" w:type="dxa"/>
        <w:tblLayout w:type="fixed"/>
        <w:tblLook w:val="04A0" w:firstRow="1" w:lastRow="0" w:firstColumn="1" w:lastColumn="0" w:noHBand="0" w:noVBand="1"/>
      </w:tblPr>
      <w:tblGrid>
        <w:gridCol w:w="988"/>
        <w:gridCol w:w="567"/>
        <w:gridCol w:w="1417"/>
        <w:gridCol w:w="2126"/>
        <w:gridCol w:w="2410"/>
        <w:gridCol w:w="3827"/>
      </w:tblGrid>
      <w:tr w:rsidR="005A652B" w:rsidRPr="00F75EEA" w14:paraId="72A35BC4" w14:textId="77777777" w:rsidTr="008940C9">
        <w:trPr>
          <w:trHeight w:val="576"/>
        </w:trPr>
        <w:tc>
          <w:tcPr>
            <w:tcW w:w="988" w:type="dxa"/>
          </w:tcPr>
          <w:p w14:paraId="2C0DD99A" w14:textId="1E314545" w:rsidR="005A652B" w:rsidRPr="00F75EEA" w:rsidRDefault="009E22C5" w:rsidP="009E22C5">
            <w:pPr>
              <w:rPr>
                <w:rFonts w:asciiTheme="minorHAnsi" w:hAnsiTheme="minorHAnsi"/>
                <w:b/>
                <w:sz w:val="22"/>
                <w:szCs w:val="22"/>
              </w:rPr>
            </w:pPr>
            <w:r w:rsidRPr="00F75EEA">
              <w:rPr>
                <w:rFonts w:asciiTheme="minorHAnsi" w:eastAsia="Calibri" w:hAnsiTheme="minorHAnsi" w:cs="Calibri"/>
                <w:b/>
                <w:bCs/>
                <w:sz w:val="22"/>
                <w:szCs w:val="22"/>
              </w:rPr>
              <w:t xml:space="preserve"> Theme </w:t>
            </w:r>
          </w:p>
        </w:tc>
        <w:tc>
          <w:tcPr>
            <w:tcW w:w="567" w:type="dxa"/>
          </w:tcPr>
          <w:p w14:paraId="2A61A21E" w14:textId="6FC73C35" w:rsidR="005A652B" w:rsidRPr="00F75EEA" w:rsidRDefault="009E22C5" w:rsidP="00C3415E">
            <w:pPr>
              <w:rPr>
                <w:rFonts w:asciiTheme="minorHAnsi" w:hAnsiTheme="minorHAnsi"/>
                <w:b/>
                <w:sz w:val="22"/>
                <w:szCs w:val="22"/>
              </w:rPr>
            </w:pPr>
            <w:r w:rsidRPr="00F75EEA">
              <w:rPr>
                <w:rFonts w:asciiTheme="minorHAnsi" w:eastAsia="Calibri" w:hAnsiTheme="minorHAnsi" w:cs="Calibri"/>
                <w:b/>
                <w:bCs/>
                <w:sz w:val="22"/>
                <w:szCs w:val="22"/>
              </w:rPr>
              <w:t>us-ID</w:t>
            </w:r>
          </w:p>
        </w:tc>
        <w:tc>
          <w:tcPr>
            <w:tcW w:w="1417" w:type="dxa"/>
          </w:tcPr>
          <w:p w14:paraId="7E952313" w14:textId="77777777" w:rsidR="005A652B" w:rsidRPr="00F75EEA" w:rsidRDefault="005A652B" w:rsidP="00C3415E">
            <w:pPr>
              <w:rPr>
                <w:rFonts w:asciiTheme="minorHAnsi" w:hAnsiTheme="minorHAnsi"/>
                <w:b/>
                <w:sz w:val="22"/>
                <w:szCs w:val="22"/>
              </w:rPr>
            </w:pPr>
            <w:r w:rsidRPr="00F75EEA">
              <w:rPr>
                <w:rFonts w:asciiTheme="minorHAnsi" w:eastAsia="Calibri" w:hAnsiTheme="minorHAnsi" w:cs="Calibri"/>
                <w:b/>
                <w:bCs/>
                <w:sz w:val="22"/>
                <w:szCs w:val="22"/>
              </w:rPr>
              <w:t>As a/ an</w:t>
            </w:r>
          </w:p>
        </w:tc>
        <w:tc>
          <w:tcPr>
            <w:tcW w:w="2126" w:type="dxa"/>
          </w:tcPr>
          <w:p w14:paraId="3A6F895D" w14:textId="77777777" w:rsidR="005A652B" w:rsidRPr="00F75EEA" w:rsidRDefault="005A652B" w:rsidP="00C3415E">
            <w:pPr>
              <w:rPr>
                <w:rFonts w:asciiTheme="minorHAnsi" w:hAnsiTheme="minorHAnsi"/>
                <w:b/>
                <w:sz w:val="22"/>
                <w:szCs w:val="22"/>
              </w:rPr>
            </w:pPr>
            <w:r w:rsidRPr="00F75EEA">
              <w:rPr>
                <w:rFonts w:asciiTheme="minorHAnsi" w:eastAsia="Calibri" w:hAnsiTheme="minorHAnsi" w:cs="Calibri"/>
                <w:b/>
                <w:bCs/>
                <w:sz w:val="22"/>
                <w:szCs w:val="22"/>
              </w:rPr>
              <w:t>I want to…</w:t>
            </w:r>
          </w:p>
        </w:tc>
        <w:tc>
          <w:tcPr>
            <w:tcW w:w="2410" w:type="dxa"/>
          </w:tcPr>
          <w:p w14:paraId="63F57931" w14:textId="77777777" w:rsidR="005A652B" w:rsidRPr="00F75EEA" w:rsidRDefault="005A652B" w:rsidP="00C3415E">
            <w:pPr>
              <w:rPr>
                <w:rFonts w:asciiTheme="minorHAnsi" w:hAnsiTheme="minorHAnsi"/>
                <w:b/>
                <w:sz w:val="22"/>
                <w:szCs w:val="22"/>
              </w:rPr>
            </w:pPr>
            <w:r w:rsidRPr="00F75EEA">
              <w:rPr>
                <w:rFonts w:asciiTheme="minorHAnsi" w:eastAsia="Calibri" w:hAnsiTheme="minorHAnsi" w:cs="Calibri"/>
                <w:b/>
                <w:bCs/>
                <w:sz w:val="22"/>
                <w:szCs w:val="22"/>
              </w:rPr>
              <w:t>So that…</w:t>
            </w:r>
          </w:p>
        </w:tc>
        <w:tc>
          <w:tcPr>
            <w:tcW w:w="3827" w:type="dxa"/>
          </w:tcPr>
          <w:p w14:paraId="5B3746C8" w14:textId="77777777" w:rsidR="005A652B" w:rsidRPr="00F75EEA" w:rsidRDefault="005A652B" w:rsidP="00C3415E">
            <w:pPr>
              <w:rPr>
                <w:rFonts w:asciiTheme="minorHAnsi" w:hAnsiTheme="minorHAnsi"/>
                <w:b/>
                <w:sz w:val="22"/>
                <w:szCs w:val="22"/>
              </w:rPr>
            </w:pPr>
            <w:r w:rsidRPr="00F75EEA">
              <w:rPr>
                <w:rFonts w:asciiTheme="minorHAnsi" w:eastAsia="Calibri" w:hAnsiTheme="minorHAnsi" w:cs="Calibri"/>
                <w:b/>
                <w:bCs/>
                <w:sz w:val="22"/>
                <w:szCs w:val="22"/>
              </w:rPr>
              <w:t>Acceptance criteria</w:t>
            </w:r>
          </w:p>
        </w:tc>
      </w:tr>
      <w:tr w:rsidR="00791DC3" w:rsidRPr="00F75EEA" w14:paraId="7E999A33" w14:textId="77777777" w:rsidTr="008940C9">
        <w:trPr>
          <w:trHeight w:val="576"/>
        </w:trPr>
        <w:tc>
          <w:tcPr>
            <w:tcW w:w="988" w:type="dxa"/>
            <w:vAlign w:val="center"/>
          </w:tcPr>
          <w:p w14:paraId="2131AFE1" w14:textId="0F68AD31" w:rsidR="00791DC3" w:rsidRPr="00F75EEA" w:rsidRDefault="00F904DF" w:rsidP="005A652B">
            <w:pPr>
              <w:rPr>
                <w:rFonts w:asciiTheme="minorHAnsi" w:hAnsiTheme="minorHAnsi"/>
                <w:sz w:val="22"/>
                <w:szCs w:val="22"/>
              </w:rPr>
            </w:pPr>
            <w:r>
              <w:rPr>
                <w:rFonts w:asciiTheme="minorHAnsi" w:hAnsiTheme="minorHAnsi"/>
                <w:sz w:val="22"/>
                <w:szCs w:val="22"/>
              </w:rPr>
              <w:t>Kiosk</w:t>
            </w:r>
          </w:p>
        </w:tc>
        <w:tc>
          <w:tcPr>
            <w:tcW w:w="567" w:type="dxa"/>
            <w:vAlign w:val="center"/>
          </w:tcPr>
          <w:p w14:paraId="0A350ACE" w14:textId="6DFF339B" w:rsidR="00791DC3" w:rsidRPr="00F75EEA" w:rsidRDefault="009C0ECA" w:rsidP="005A652B">
            <w:pPr>
              <w:rPr>
                <w:rFonts w:asciiTheme="minorHAnsi" w:hAnsiTheme="minorHAnsi"/>
                <w:color w:val="000000"/>
                <w:sz w:val="22"/>
                <w:szCs w:val="22"/>
              </w:rPr>
            </w:pPr>
            <w:r>
              <w:rPr>
                <w:rFonts w:asciiTheme="minorHAnsi" w:hAnsiTheme="minorHAnsi"/>
                <w:color w:val="000000"/>
                <w:sz w:val="22"/>
                <w:szCs w:val="22"/>
              </w:rPr>
              <w:t>001</w:t>
            </w:r>
          </w:p>
        </w:tc>
        <w:tc>
          <w:tcPr>
            <w:tcW w:w="1417" w:type="dxa"/>
            <w:vAlign w:val="center"/>
          </w:tcPr>
          <w:p w14:paraId="2FEC3FED" w14:textId="582B8042" w:rsidR="00791DC3" w:rsidRPr="00F75EEA" w:rsidRDefault="00F904DF" w:rsidP="005A652B">
            <w:pPr>
              <w:rPr>
                <w:rFonts w:asciiTheme="minorHAnsi" w:hAnsiTheme="minorHAnsi"/>
                <w:color w:val="000000"/>
                <w:sz w:val="22"/>
                <w:szCs w:val="22"/>
              </w:rPr>
            </w:pPr>
            <w:r>
              <w:rPr>
                <w:rFonts w:asciiTheme="minorHAnsi" w:hAnsiTheme="minorHAnsi"/>
                <w:color w:val="000000"/>
                <w:sz w:val="22"/>
                <w:szCs w:val="22"/>
              </w:rPr>
              <w:t>Employee</w:t>
            </w:r>
          </w:p>
        </w:tc>
        <w:tc>
          <w:tcPr>
            <w:tcW w:w="2126" w:type="dxa"/>
            <w:vAlign w:val="center"/>
          </w:tcPr>
          <w:p w14:paraId="155D3EB1" w14:textId="11DE0066" w:rsidR="00791DC3" w:rsidRPr="00F75EEA" w:rsidRDefault="00F904DF" w:rsidP="00F904DF">
            <w:pPr>
              <w:rPr>
                <w:rFonts w:asciiTheme="minorHAnsi" w:hAnsiTheme="minorHAnsi"/>
                <w:color w:val="000000"/>
                <w:sz w:val="22"/>
                <w:szCs w:val="22"/>
              </w:rPr>
            </w:pPr>
            <w:r>
              <w:rPr>
                <w:rFonts w:asciiTheme="minorHAnsi" w:hAnsiTheme="minorHAnsi"/>
                <w:color w:val="000000"/>
                <w:sz w:val="22"/>
                <w:szCs w:val="22"/>
              </w:rPr>
              <w:t>Log in as an employee</w:t>
            </w:r>
          </w:p>
        </w:tc>
        <w:tc>
          <w:tcPr>
            <w:tcW w:w="2410" w:type="dxa"/>
            <w:vAlign w:val="center"/>
          </w:tcPr>
          <w:p w14:paraId="353ACCBD" w14:textId="0B186707" w:rsidR="00791DC3" w:rsidRPr="00F75EEA" w:rsidRDefault="00F904DF" w:rsidP="00A32DB2">
            <w:pPr>
              <w:rPr>
                <w:rFonts w:asciiTheme="minorHAnsi" w:hAnsiTheme="minorHAnsi"/>
                <w:color w:val="000000"/>
                <w:sz w:val="22"/>
                <w:szCs w:val="22"/>
              </w:rPr>
            </w:pPr>
            <w:r>
              <w:rPr>
                <w:rFonts w:asciiTheme="minorHAnsi" w:hAnsiTheme="minorHAnsi"/>
                <w:color w:val="000000"/>
                <w:sz w:val="22"/>
                <w:szCs w:val="22"/>
              </w:rPr>
              <w:t>I can select which car park space I have parked in</w:t>
            </w:r>
          </w:p>
        </w:tc>
        <w:tc>
          <w:tcPr>
            <w:tcW w:w="3827" w:type="dxa"/>
            <w:vAlign w:val="center"/>
          </w:tcPr>
          <w:p w14:paraId="2BCD5098" w14:textId="2EF3291E" w:rsidR="00F904DF" w:rsidRPr="00F904DF" w:rsidRDefault="00F904DF" w:rsidP="00F904DF">
            <w:pPr>
              <w:pStyle w:val="ListParagraph"/>
              <w:numPr>
                <w:ilvl w:val="0"/>
                <w:numId w:val="39"/>
              </w:numPr>
              <w:rPr>
                <w:rFonts w:asciiTheme="minorHAnsi" w:hAnsiTheme="minorHAnsi"/>
                <w:szCs w:val="22"/>
              </w:rPr>
            </w:pPr>
            <w:r>
              <w:rPr>
                <w:rFonts w:asciiTheme="minorHAnsi" w:hAnsiTheme="minorHAnsi"/>
                <w:szCs w:val="22"/>
              </w:rPr>
              <w:t>2 Hardcoded buttons (‘Visitor’ and ‘Employee’)</w:t>
            </w:r>
          </w:p>
        </w:tc>
      </w:tr>
      <w:tr w:rsidR="00F904DF" w:rsidRPr="00F75EEA" w14:paraId="637B34DE" w14:textId="77777777" w:rsidTr="008940C9">
        <w:trPr>
          <w:trHeight w:val="576"/>
        </w:trPr>
        <w:tc>
          <w:tcPr>
            <w:tcW w:w="988" w:type="dxa"/>
            <w:vAlign w:val="center"/>
          </w:tcPr>
          <w:p w14:paraId="297F4670" w14:textId="156BECC0" w:rsidR="00F904DF" w:rsidRDefault="00F904DF" w:rsidP="005A652B">
            <w:pPr>
              <w:rPr>
                <w:rFonts w:asciiTheme="minorHAnsi" w:hAnsiTheme="minorHAnsi"/>
                <w:sz w:val="22"/>
                <w:szCs w:val="22"/>
              </w:rPr>
            </w:pPr>
            <w:r>
              <w:rPr>
                <w:rFonts w:asciiTheme="minorHAnsi" w:hAnsiTheme="minorHAnsi"/>
                <w:sz w:val="22"/>
                <w:szCs w:val="22"/>
              </w:rPr>
              <w:t>Kiosk</w:t>
            </w:r>
          </w:p>
        </w:tc>
        <w:tc>
          <w:tcPr>
            <w:tcW w:w="567" w:type="dxa"/>
            <w:vAlign w:val="center"/>
          </w:tcPr>
          <w:p w14:paraId="12BE0704" w14:textId="28818C12" w:rsidR="00F904DF" w:rsidRPr="00F75EEA" w:rsidRDefault="009C0ECA" w:rsidP="005A652B">
            <w:pPr>
              <w:rPr>
                <w:rFonts w:asciiTheme="minorHAnsi" w:hAnsiTheme="minorHAnsi"/>
                <w:color w:val="000000"/>
                <w:sz w:val="22"/>
                <w:szCs w:val="22"/>
              </w:rPr>
            </w:pPr>
            <w:r>
              <w:rPr>
                <w:rFonts w:asciiTheme="minorHAnsi" w:hAnsiTheme="minorHAnsi"/>
                <w:color w:val="000000"/>
                <w:sz w:val="22"/>
                <w:szCs w:val="22"/>
              </w:rPr>
              <w:t>002</w:t>
            </w:r>
          </w:p>
        </w:tc>
        <w:tc>
          <w:tcPr>
            <w:tcW w:w="1417" w:type="dxa"/>
            <w:vAlign w:val="center"/>
          </w:tcPr>
          <w:p w14:paraId="1F1FCD24" w14:textId="2C51F383" w:rsidR="00F904DF" w:rsidRDefault="00F904DF" w:rsidP="005A652B">
            <w:pPr>
              <w:rPr>
                <w:rFonts w:asciiTheme="minorHAnsi" w:hAnsiTheme="minorHAnsi"/>
                <w:color w:val="000000"/>
                <w:sz w:val="22"/>
                <w:szCs w:val="22"/>
              </w:rPr>
            </w:pPr>
            <w:r>
              <w:rPr>
                <w:rFonts w:asciiTheme="minorHAnsi" w:hAnsiTheme="minorHAnsi"/>
                <w:color w:val="000000"/>
                <w:sz w:val="22"/>
                <w:szCs w:val="22"/>
              </w:rPr>
              <w:t>Visitor</w:t>
            </w:r>
          </w:p>
        </w:tc>
        <w:tc>
          <w:tcPr>
            <w:tcW w:w="2126" w:type="dxa"/>
            <w:vAlign w:val="center"/>
          </w:tcPr>
          <w:p w14:paraId="220DA9C2" w14:textId="0CC20A78" w:rsidR="00F904DF" w:rsidRDefault="00F904DF" w:rsidP="005A652B">
            <w:pPr>
              <w:rPr>
                <w:rFonts w:asciiTheme="minorHAnsi" w:hAnsiTheme="minorHAnsi"/>
                <w:color w:val="000000"/>
                <w:sz w:val="22"/>
                <w:szCs w:val="22"/>
              </w:rPr>
            </w:pPr>
            <w:r>
              <w:rPr>
                <w:rFonts w:asciiTheme="minorHAnsi" w:hAnsiTheme="minorHAnsi"/>
                <w:color w:val="000000"/>
                <w:sz w:val="22"/>
                <w:szCs w:val="22"/>
              </w:rPr>
              <w:t>Log in as a Visitor</w:t>
            </w:r>
          </w:p>
        </w:tc>
        <w:tc>
          <w:tcPr>
            <w:tcW w:w="2410" w:type="dxa"/>
            <w:vAlign w:val="center"/>
          </w:tcPr>
          <w:p w14:paraId="01363C7D" w14:textId="7D2AAC5C" w:rsidR="00F904DF" w:rsidRPr="00F75EEA" w:rsidRDefault="00F904DF" w:rsidP="00A32DB2">
            <w:pPr>
              <w:rPr>
                <w:rFonts w:asciiTheme="minorHAnsi" w:hAnsiTheme="minorHAnsi"/>
                <w:color w:val="000000"/>
                <w:sz w:val="22"/>
                <w:szCs w:val="22"/>
              </w:rPr>
            </w:pPr>
            <w:r>
              <w:rPr>
                <w:rFonts w:asciiTheme="minorHAnsi" w:hAnsiTheme="minorHAnsi"/>
                <w:color w:val="000000"/>
                <w:sz w:val="22"/>
                <w:szCs w:val="22"/>
              </w:rPr>
              <w:t>I can select which visitor car park space I have parked in</w:t>
            </w:r>
          </w:p>
        </w:tc>
        <w:tc>
          <w:tcPr>
            <w:tcW w:w="3827" w:type="dxa"/>
            <w:vAlign w:val="center"/>
          </w:tcPr>
          <w:p w14:paraId="18BB460E" w14:textId="108D28E5" w:rsidR="00F904DF" w:rsidRPr="00F904DF" w:rsidRDefault="00F904DF" w:rsidP="00F904DF">
            <w:pPr>
              <w:pStyle w:val="ListParagraph"/>
              <w:numPr>
                <w:ilvl w:val="0"/>
                <w:numId w:val="39"/>
              </w:numPr>
              <w:rPr>
                <w:rFonts w:asciiTheme="minorHAnsi" w:hAnsiTheme="minorHAnsi"/>
                <w:szCs w:val="22"/>
              </w:rPr>
            </w:pPr>
            <w:r w:rsidRPr="00F904DF">
              <w:rPr>
                <w:rFonts w:asciiTheme="minorHAnsi" w:hAnsiTheme="minorHAnsi"/>
                <w:szCs w:val="22"/>
              </w:rPr>
              <w:t>2 Hardcoded buttons (‘Visitor’ and ‘Employee’)</w:t>
            </w:r>
          </w:p>
        </w:tc>
      </w:tr>
      <w:tr w:rsidR="005A652B" w:rsidRPr="00F75EEA" w14:paraId="6EF37D41" w14:textId="77777777" w:rsidTr="008940C9">
        <w:trPr>
          <w:trHeight w:val="576"/>
        </w:trPr>
        <w:tc>
          <w:tcPr>
            <w:tcW w:w="988" w:type="dxa"/>
            <w:vAlign w:val="center"/>
          </w:tcPr>
          <w:p w14:paraId="00046ABD" w14:textId="4C912FDE" w:rsidR="005A652B" w:rsidRPr="00F75EEA" w:rsidRDefault="00F904DF" w:rsidP="005A652B">
            <w:pPr>
              <w:rPr>
                <w:rFonts w:asciiTheme="minorHAnsi" w:hAnsiTheme="minorHAnsi"/>
                <w:sz w:val="22"/>
                <w:szCs w:val="22"/>
              </w:rPr>
            </w:pPr>
            <w:r>
              <w:rPr>
                <w:rFonts w:asciiTheme="minorHAnsi" w:hAnsiTheme="minorHAnsi"/>
                <w:sz w:val="22"/>
                <w:szCs w:val="22"/>
              </w:rPr>
              <w:t>Kiosk</w:t>
            </w:r>
          </w:p>
        </w:tc>
        <w:tc>
          <w:tcPr>
            <w:tcW w:w="567" w:type="dxa"/>
            <w:vAlign w:val="center"/>
          </w:tcPr>
          <w:p w14:paraId="447F83F1" w14:textId="1F5ADF70" w:rsidR="005A652B" w:rsidRPr="00F75EEA" w:rsidRDefault="009C0ECA" w:rsidP="005A652B">
            <w:pPr>
              <w:rPr>
                <w:rFonts w:asciiTheme="minorHAnsi" w:hAnsiTheme="minorHAnsi"/>
                <w:sz w:val="22"/>
                <w:szCs w:val="22"/>
              </w:rPr>
            </w:pPr>
            <w:r>
              <w:rPr>
                <w:rFonts w:asciiTheme="minorHAnsi" w:hAnsiTheme="minorHAnsi"/>
                <w:color w:val="000000"/>
                <w:sz w:val="22"/>
                <w:szCs w:val="22"/>
              </w:rPr>
              <w:t>003</w:t>
            </w:r>
          </w:p>
        </w:tc>
        <w:tc>
          <w:tcPr>
            <w:tcW w:w="1417" w:type="dxa"/>
            <w:vAlign w:val="center"/>
          </w:tcPr>
          <w:p w14:paraId="6AF57FA1" w14:textId="114AE04E" w:rsidR="005A652B" w:rsidRPr="00F75EEA" w:rsidRDefault="005A652B" w:rsidP="005A652B">
            <w:pPr>
              <w:rPr>
                <w:rFonts w:asciiTheme="minorHAnsi" w:hAnsiTheme="minorHAnsi"/>
                <w:sz w:val="22"/>
                <w:szCs w:val="22"/>
              </w:rPr>
            </w:pPr>
            <w:r w:rsidRPr="00F75EEA">
              <w:rPr>
                <w:rFonts w:asciiTheme="minorHAnsi" w:hAnsiTheme="minorHAnsi"/>
                <w:color w:val="000000"/>
                <w:sz w:val="22"/>
                <w:szCs w:val="22"/>
              </w:rPr>
              <w:t>All Users</w:t>
            </w:r>
          </w:p>
        </w:tc>
        <w:tc>
          <w:tcPr>
            <w:tcW w:w="2126" w:type="dxa"/>
            <w:vAlign w:val="center"/>
          </w:tcPr>
          <w:p w14:paraId="672E2B56" w14:textId="6DC1BE1C" w:rsidR="005A652B" w:rsidRPr="00F75EEA" w:rsidRDefault="005A652B" w:rsidP="005A652B">
            <w:pPr>
              <w:rPr>
                <w:rFonts w:asciiTheme="minorHAnsi" w:hAnsiTheme="minorHAnsi"/>
                <w:sz w:val="22"/>
                <w:szCs w:val="22"/>
              </w:rPr>
            </w:pPr>
            <w:r w:rsidRPr="00F75EEA">
              <w:rPr>
                <w:rFonts w:asciiTheme="minorHAnsi" w:hAnsiTheme="minorHAnsi"/>
                <w:color w:val="000000"/>
                <w:sz w:val="22"/>
                <w:szCs w:val="22"/>
              </w:rPr>
              <w:t xml:space="preserve">Be presented with </w:t>
            </w:r>
            <w:r w:rsidR="00A32DB2" w:rsidRPr="00B37196">
              <w:rPr>
                <w:rFonts w:asciiTheme="minorHAnsi" w:hAnsiTheme="minorHAnsi"/>
                <w:sz w:val="22"/>
                <w:szCs w:val="22"/>
              </w:rPr>
              <w:t xml:space="preserve"> </w:t>
            </w:r>
            <w:r w:rsidR="00A32DB2">
              <w:rPr>
                <w:rFonts w:asciiTheme="minorHAnsi" w:hAnsiTheme="minorHAnsi"/>
                <w:sz w:val="22"/>
                <w:szCs w:val="22"/>
              </w:rPr>
              <w:t xml:space="preserve">an </w:t>
            </w:r>
            <w:r w:rsidR="00A32DB2" w:rsidRPr="00B37196">
              <w:rPr>
                <w:rFonts w:asciiTheme="minorHAnsi" w:hAnsiTheme="minorHAnsi"/>
                <w:sz w:val="22"/>
                <w:szCs w:val="22"/>
              </w:rPr>
              <w:t>animated plan of the car park</w:t>
            </w:r>
          </w:p>
        </w:tc>
        <w:tc>
          <w:tcPr>
            <w:tcW w:w="2410" w:type="dxa"/>
            <w:vAlign w:val="center"/>
          </w:tcPr>
          <w:p w14:paraId="71417927" w14:textId="6F25E0A6" w:rsidR="005A652B" w:rsidRPr="00F75EEA" w:rsidRDefault="005A652B" w:rsidP="00A32DB2">
            <w:pPr>
              <w:rPr>
                <w:rFonts w:asciiTheme="minorHAnsi" w:hAnsiTheme="minorHAnsi"/>
                <w:sz w:val="22"/>
                <w:szCs w:val="22"/>
              </w:rPr>
            </w:pPr>
            <w:r w:rsidRPr="00F75EEA">
              <w:rPr>
                <w:rFonts w:asciiTheme="minorHAnsi" w:hAnsiTheme="minorHAnsi"/>
                <w:color w:val="000000"/>
                <w:sz w:val="22"/>
                <w:szCs w:val="22"/>
              </w:rPr>
              <w:t xml:space="preserve">I </w:t>
            </w:r>
            <w:r w:rsidR="00A32DB2">
              <w:rPr>
                <w:rFonts w:asciiTheme="minorHAnsi" w:hAnsiTheme="minorHAnsi"/>
                <w:color w:val="000000"/>
                <w:sz w:val="22"/>
                <w:szCs w:val="22"/>
              </w:rPr>
              <w:t xml:space="preserve">am able to notify others that my vehicle has occupied a particular car park space </w:t>
            </w:r>
          </w:p>
        </w:tc>
        <w:tc>
          <w:tcPr>
            <w:tcW w:w="3827" w:type="dxa"/>
            <w:vAlign w:val="center"/>
          </w:tcPr>
          <w:p w14:paraId="1A579AC0" w14:textId="36281F0D" w:rsidR="00C97FED" w:rsidRDefault="00C97FED" w:rsidP="00C97FED">
            <w:pPr>
              <w:pStyle w:val="ListParagraph"/>
              <w:numPr>
                <w:ilvl w:val="0"/>
                <w:numId w:val="39"/>
              </w:numPr>
              <w:rPr>
                <w:rFonts w:asciiTheme="minorHAnsi" w:hAnsiTheme="minorHAnsi"/>
                <w:szCs w:val="22"/>
              </w:rPr>
            </w:pPr>
            <w:r>
              <w:rPr>
                <w:rFonts w:asciiTheme="minorHAnsi" w:hAnsiTheme="minorHAnsi"/>
                <w:szCs w:val="22"/>
              </w:rPr>
              <w:t xml:space="preserve">Animated plan of </w:t>
            </w:r>
            <w:r w:rsidR="000360CF">
              <w:rPr>
                <w:rFonts w:asciiTheme="minorHAnsi" w:hAnsiTheme="minorHAnsi"/>
                <w:szCs w:val="22"/>
              </w:rPr>
              <w:t xml:space="preserve">FSI’s </w:t>
            </w:r>
            <w:r>
              <w:rPr>
                <w:rFonts w:asciiTheme="minorHAnsi" w:hAnsiTheme="minorHAnsi"/>
                <w:szCs w:val="22"/>
              </w:rPr>
              <w:t>car park</w:t>
            </w:r>
          </w:p>
          <w:p w14:paraId="2DD869A7" w14:textId="77777777" w:rsidR="007C3565" w:rsidRDefault="007C3565" w:rsidP="00C97FED">
            <w:pPr>
              <w:pStyle w:val="ListParagraph"/>
              <w:numPr>
                <w:ilvl w:val="0"/>
                <w:numId w:val="39"/>
              </w:numPr>
              <w:rPr>
                <w:rFonts w:asciiTheme="minorHAnsi" w:hAnsiTheme="minorHAnsi"/>
                <w:szCs w:val="22"/>
              </w:rPr>
            </w:pPr>
            <w:r>
              <w:rPr>
                <w:rFonts w:asciiTheme="minorHAnsi" w:hAnsiTheme="minorHAnsi"/>
                <w:szCs w:val="22"/>
              </w:rPr>
              <w:t>Permissions to be applied:</w:t>
            </w:r>
          </w:p>
          <w:p w14:paraId="687E54AA" w14:textId="77A9D63A" w:rsidR="007C3565" w:rsidRDefault="007C3565" w:rsidP="007C3565">
            <w:pPr>
              <w:pStyle w:val="ListParagraph"/>
              <w:rPr>
                <w:rFonts w:asciiTheme="minorHAnsi" w:hAnsiTheme="minorHAnsi"/>
                <w:szCs w:val="22"/>
              </w:rPr>
            </w:pPr>
            <w:r>
              <w:rPr>
                <w:rFonts w:asciiTheme="minorHAnsi" w:hAnsiTheme="minorHAnsi"/>
                <w:szCs w:val="22"/>
              </w:rPr>
              <w:t>-User status: Visitor have entire car park greyed out except visitor bays</w:t>
            </w:r>
          </w:p>
          <w:p w14:paraId="352B1512" w14:textId="64321B82" w:rsidR="007C3565" w:rsidRDefault="007C3565" w:rsidP="007C3565">
            <w:pPr>
              <w:pStyle w:val="ListParagraph"/>
              <w:rPr>
                <w:rFonts w:asciiTheme="minorHAnsi" w:hAnsiTheme="minorHAnsi"/>
                <w:szCs w:val="22"/>
              </w:rPr>
            </w:pPr>
            <w:r>
              <w:rPr>
                <w:rFonts w:asciiTheme="minorHAnsi" w:hAnsiTheme="minorHAnsi"/>
                <w:szCs w:val="22"/>
              </w:rPr>
              <w:t>-User status: Employee entire car park view visible</w:t>
            </w:r>
          </w:p>
          <w:p w14:paraId="61891F62" w14:textId="745BB242" w:rsidR="001C0A82" w:rsidRDefault="001C0A82" w:rsidP="00623CB1">
            <w:pPr>
              <w:pStyle w:val="ListParagraph"/>
              <w:rPr>
                <w:rFonts w:asciiTheme="minorHAnsi" w:hAnsiTheme="minorHAnsi"/>
                <w:szCs w:val="22"/>
              </w:rPr>
            </w:pPr>
          </w:p>
          <w:p w14:paraId="04F610E9" w14:textId="2B2A4A26" w:rsidR="007C3565" w:rsidRPr="00C97FED" w:rsidRDefault="007C3565" w:rsidP="007C3565">
            <w:pPr>
              <w:pStyle w:val="ListParagraph"/>
              <w:rPr>
                <w:rFonts w:asciiTheme="minorHAnsi" w:hAnsiTheme="minorHAnsi"/>
                <w:szCs w:val="22"/>
              </w:rPr>
            </w:pPr>
            <w:r>
              <w:rPr>
                <w:rFonts w:asciiTheme="minorHAnsi" w:hAnsiTheme="minorHAnsi"/>
                <w:szCs w:val="22"/>
              </w:rPr>
              <w:t xml:space="preserve"> </w:t>
            </w:r>
          </w:p>
        </w:tc>
      </w:tr>
      <w:tr w:rsidR="005A652B" w:rsidRPr="00F75EEA" w14:paraId="3600D464" w14:textId="77777777" w:rsidTr="008940C9">
        <w:trPr>
          <w:trHeight w:val="576"/>
        </w:trPr>
        <w:tc>
          <w:tcPr>
            <w:tcW w:w="988" w:type="dxa"/>
            <w:vAlign w:val="center"/>
          </w:tcPr>
          <w:p w14:paraId="59587768" w14:textId="2C39952A" w:rsidR="005A652B" w:rsidRPr="00F75EEA" w:rsidRDefault="00E85709" w:rsidP="005A652B">
            <w:pPr>
              <w:rPr>
                <w:rFonts w:asciiTheme="minorHAnsi" w:eastAsia="Calibri" w:hAnsiTheme="minorHAnsi" w:cs="Calibri"/>
                <w:sz w:val="22"/>
                <w:szCs w:val="22"/>
              </w:rPr>
            </w:pPr>
            <w:r>
              <w:rPr>
                <w:rFonts w:asciiTheme="minorHAnsi" w:eastAsia="Calibri" w:hAnsiTheme="minorHAnsi" w:cs="Calibri"/>
                <w:sz w:val="22"/>
                <w:szCs w:val="22"/>
              </w:rPr>
              <w:t>Kiosk</w:t>
            </w:r>
          </w:p>
        </w:tc>
        <w:tc>
          <w:tcPr>
            <w:tcW w:w="567" w:type="dxa"/>
            <w:vAlign w:val="center"/>
          </w:tcPr>
          <w:p w14:paraId="31E9BD81" w14:textId="6CAE6E99" w:rsidR="005A652B" w:rsidRPr="00F75EEA" w:rsidRDefault="009C0ECA" w:rsidP="005A652B">
            <w:pPr>
              <w:rPr>
                <w:rFonts w:asciiTheme="minorHAnsi" w:eastAsia="Calibri" w:hAnsiTheme="minorHAnsi" w:cs="Calibri"/>
                <w:sz w:val="22"/>
                <w:szCs w:val="22"/>
              </w:rPr>
            </w:pPr>
            <w:r>
              <w:rPr>
                <w:rFonts w:asciiTheme="minorHAnsi" w:hAnsiTheme="minorHAnsi"/>
                <w:color w:val="000000"/>
                <w:sz w:val="22"/>
                <w:szCs w:val="22"/>
              </w:rPr>
              <w:t>004</w:t>
            </w:r>
          </w:p>
        </w:tc>
        <w:tc>
          <w:tcPr>
            <w:tcW w:w="1417" w:type="dxa"/>
            <w:vAlign w:val="center"/>
          </w:tcPr>
          <w:p w14:paraId="6F17C6D7" w14:textId="5E26A6B2" w:rsidR="005A652B" w:rsidRPr="00F75EEA" w:rsidRDefault="005A652B" w:rsidP="005A652B">
            <w:pPr>
              <w:rPr>
                <w:rFonts w:asciiTheme="minorHAnsi" w:eastAsia="Calibri" w:hAnsiTheme="minorHAnsi" w:cs="Calibri"/>
                <w:sz w:val="22"/>
                <w:szCs w:val="22"/>
              </w:rPr>
            </w:pPr>
            <w:r w:rsidRPr="00F75EEA">
              <w:rPr>
                <w:rFonts w:asciiTheme="minorHAnsi" w:hAnsiTheme="minorHAnsi"/>
                <w:color w:val="000000"/>
                <w:sz w:val="22"/>
                <w:szCs w:val="22"/>
              </w:rPr>
              <w:t>All Users</w:t>
            </w:r>
          </w:p>
        </w:tc>
        <w:tc>
          <w:tcPr>
            <w:tcW w:w="2126" w:type="dxa"/>
            <w:vAlign w:val="center"/>
          </w:tcPr>
          <w:p w14:paraId="7E342328" w14:textId="7A2EF31C" w:rsidR="005A652B" w:rsidRPr="00F75EEA" w:rsidRDefault="005A652B" w:rsidP="00A32DB2">
            <w:pPr>
              <w:rPr>
                <w:rFonts w:asciiTheme="minorHAnsi" w:eastAsia="Calibri" w:hAnsiTheme="minorHAnsi" w:cs="Calibri"/>
                <w:sz w:val="22"/>
                <w:szCs w:val="22"/>
              </w:rPr>
            </w:pPr>
            <w:r w:rsidRPr="00F75EEA">
              <w:rPr>
                <w:rFonts w:asciiTheme="minorHAnsi" w:hAnsiTheme="minorHAnsi"/>
                <w:color w:val="000000"/>
                <w:sz w:val="22"/>
                <w:szCs w:val="22"/>
              </w:rPr>
              <w:t xml:space="preserve">Be </w:t>
            </w:r>
            <w:r w:rsidR="00A32DB2">
              <w:rPr>
                <w:rFonts w:asciiTheme="minorHAnsi" w:hAnsiTheme="minorHAnsi"/>
                <w:color w:val="000000"/>
                <w:sz w:val="22"/>
                <w:szCs w:val="22"/>
              </w:rPr>
              <w:t>able to select a clickable section within the car park plan</w:t>
            </w:r>
          </w:p>
        </w:tc>
        <w:tc>
          <w:tcPr>
            <w:tcW w:w="2410" w:type="dxa"/>
            <w:vAlign w:val="center"/>
          </w:tcPr>
          <w:p w14:paraId="3135BBE1" w14:textId="7A8D253C" w:rsidR="005A652B" w:rsidRPr="00F75EEA" w:rsidRDefault="00A32DB2" w:rsidP="005A652B">
            <w:pPr>
              <w:rPr>
                <w:rFonts w:asciiTheme="minorHAnsi" w:eastAsia="Calibri" w:hAnsiTheme="minorHAnsi" w:cs="Calibri"/>
                <w:sz w:val="22"/>
                <w:szCs w:val="22"/>
              </w:rPr>
            </w:pPr>
            <w:r w:rsidRPr="00F75EEA">
              <w:rPr>
                <w:rFonts w:asciiTheme="minorHAnsi" w:hAnsiTheme="minorHAnsi"/>
                <w:color w:val="000000"/>
                <w:sz w:val="22"/>
                <w:szCs w:val="22"/>
              </w:rPr>
              <w:t xml:space="preserve">I </w:t>
            </w:r>
            <w:r>
              <w:rPr>
                <w:rFonts w:asciiTheme="minorHAnsi" w:hAnsiTheme="minorHAnsi"/>
                <w:color w:val="000000"/>
                <w:sz w:val="22"/>
                <w:szCs w:val="22"/>
              </w:rPr>
              <w:t>am able to notify others that my vehicle has occupied a particular car park space</w:t>
            </w:r>
          </w:p>
        </w:tc>
        <w:tc>
          <w:tcPr>
            <w:tcW w:w="3827" w:type="dxa"/>
            <w:vAlign w:val="center"/>
          </w:tcPr>
          <w:p w14:paraId="628F39EF" w14:textId="29682241" w:rsidR="00F904DF" w:rsidRPr="00DE1904" w:rsidRDefault="00F904DF" w:rsidP="00F904DF">
            <w:pPr>
              <w:pStyle w:val="ListParagraph"/>
              <w:numPr>
                <w:ilvl w:val="0"/>
                <w:numId w:val="39"/>
              </w:numPr>
              <w:rPr>
                <w:rFonts w:asciiTheme="minorHAnsi" w:hAnsiTheme="minorHAnsi"/>
                <w:b/>
                <w:szCs w:val="22"/>
              </w:rPr>
            </w:pPr>
            <w:r>
              <w:rPr>
                <w:rFonts w:asciiTheme="minorHAnsi" w:hAnsiTheme="minorHAnsi"/>
                <w:szCs w:val="22"/>
              </w:rPr>
              <w:t>Visitor will only be able to select spaces within visitor bays</w:t>
            </w:r>
            <w:r w:rsidR="00DE1904">
              <w:rPr>
                <w:rFonts w:asciiTheme="minorHAnsi" w:hAnsiTheme="minorHAnsi"/>
                <w:szCs w:val="22"/>
              </w:rPr>
              <w:t xml:space="preserve"> </w:t>
            </w:r>
            <w:r w:rsidR="00DE1904" w:rsidRPr="00DE1904">
              <w:rPr>
                <w:rFonts w:asciiTheme="minorHAnsi" w:hAnsiTheme="minorHAnsi"/>
                <w:b/>
                <w:szCs w:val="22"/>
              </w:rPr>
              <w:t>(All visitor cars are ‘Green’)</w:t>
            </w:r>
          </w:p>
          <w:p w14:paraId="4885D530" w14:textId="1C6AB573" w:rsidR="00DE1904" w:rsidRPr="00DE1904" w:rsidRDefault="00F904DF" w:rsidP="00DE1904">
            <w:pPr>
              <w:pStyle w:val="ListParagraph"/>
              <w:numPr>
                <w:ilvl w:val="0"/>
                <w:numId w:val="39"/>
              </w:numPr>
              <w:rPr>
                <w:rFonts w:asciiTheme="minorHAnsi" w:hAnsiTheme="minorHAnsi"/>
                <w:b/>
                <w:szCs w:val="22"/>
              </w:rPr>
            </w:pPr>
            <w:r w:rsidRPr="00F904DF">
              <w:rPr>
                <w:rFonts w:asciiTheme="minorHAnsi" w:hAnsiTheme="minorHAnsi"/>
                <w:szCs w:val="22"/>
              </w:rPr>
              <w:t xml:space="preserve">Employees will be able to select any space within the </w:t>
            </w:r>
            <w:r w:rsidRPr="00510405">
              <w:rPr>
                <w:rFonts w:asciiTheme="minorHAnsi" w:hAnsiTheme="minorHAnsi"/>
                <w:szCs w:val="22"/>
              </w:rPr>
              <w:t>cells</w:t>
            </w:r>
            <w:r w:rsidR="00DE1904">
              <w:rPr>
                <w:rFonts w:asciiTheme="minorHAnsi" w:hAnsiTheme="minorHAnsi"/>
                <w:szCs w:val="22"/>
              </w:rPr>
              <w:t xml:space="preserve"> </w:t>
            </w:r>
            <w:r w:rsidR="00DE1904" w:rsidRPr="00DE1904">
              <w:rPr>
                <w:rFonts w:asciiTheme="minorHAnsi" w:hAnsiTheme="minorHAnsi"/>
                <w:b/>
                <w:szCs w:val="22"/>
              </w:rPr>
              <w:t xml:space="preserve">(All </w:t>
            </w:r>
            <w:r w:rsidR="00DE1904">
              <w:rPr>
                <w:rFonts w:asciiTheme="minorHAnsi" w:hAnsiTheme="minorHAnsi"/>
                <w:b/>
                <w:szCs w:val="22"/>
              </w:rPr>
              <w:t>employee</w:t>
            </w:r>
            <w:r w:rsidR="00DE1904" w:rsidRPr="00DE1904">
              <w:rPr>
                <w:rFonts w:asciiTheme="minorHAnsi" w:hAnsiTheme="minorHAnsi"/>
                <w:b/>
                <w:szCs w:val="22"/>
              </w:rPr>
              <w:t xml:space="preserve"> cars are ‘</w:t>
            </w:r>
            <w:r w:rsidR="00DE1904">
              <w:rPr>
                <w:rFonts w:asciiTheme="minorHAnsi" w:hAnsiTheme="minorHAnsi"/>
                <w:b/>
                <w:szCs w:val="22"/>
              </w:rPr>
              <w:t>Blue</w:t>
            </w:r>
            <w:r w:rsidR="00DE1904" w:rsidRPr="00DE1904">
              <w:rPr>
                <w:rFonts w:asciiTheme="minorHAnsi" w:hAnsiTheme="minorHAnsi"/>
                <w:b/>
                <w:szCs w:val="22"/>
              </w:rPr>
              <w:t>’)</w:t>
            </w:r>
          </w:p>
          <w:p w14:paraId="75757470" w14:textId="3873AB77" w:rsidR="005A652B" w:rsidRPr="00F904DF" w:rsidRDefault="005A652B" w:rsidP="00F904DF">
            <w:pPr>
              <w:pStyle w:val="ListParagraph"/>
              <w:numPr>
                <w:ilvl w:val="0"/>
                <w:numId w:val="39"/>
              </w:numPr>
              <w:rPr>
                <w:rFonts w:asciiTheme="minorHAnsi" w:eastAsia="Calibri" w:hAnsiTheme="minorHAnsi" w:cs="Calibri"/>
                <w:szCs w:val="22"/>
              </w:rPr>
            </w:pPr>
          </w:p>
        </w:tc>
      </w:tr>
      <w:tr w:rsidR="005A652B" w:rsidRPr="00F75EEA" w14:paraId="5B932BAA" w14:textId="77777777" w:rsidTr="008940C9">
        <w:trPr>
          <w:trHeight w:val="576"/>
        </w:trPr>
        <w:tc>
          <w:tcPr>
            <w:tcW w:w="988" w:type="dxa"/>
            <w:vAlign w:val="center"/>
          </w:tcPr>
          <w:p w14:paraId="2848A242" w14:textId="381C37C9" w:rsidR="005A652B" w:rsidRPr="00F75EEA" w:rsidRDefault="00E85709" w:rsidP="005A652B">
            <w:pPr>
              <w:rPr>
                <w:rFonts w:asciiTheme="minorHAnsi" w:eastAsia="Calibri" w:hAnsiTheme="minorHAnsi" w:cs="Calibri"/>
                <w:sz w:val="22"/>
                <w:szCs w:val="22"/>
              </w:rPr>
            </w:pPr>
            <w:r>
              <w:rPr>
                <w:rFonts w:asciiTheme="minorHAnsi" w:eastAsia="Calibri" w:hAnsiTheme="minorHAnsi" w:cs="Calibri"/>
                <w:sz w:val="22"/>
                <w:szCs w:val="22"/>
              </w:rPr>
              <w:t>Kiosk</w:t>
            </w:r>
          </w:p>
        </w:tc>
        <w:tc>
          <w:tcPr>
            <w:tcW w:w="567" w:type="dxa"/>
            <w:vAlign w:val="center"/>
          </w:tcPr>
          <w:p w14:paraId="058591E6" w14:textId="783A82AA" w:rsidR="005A652B" w:rsidRPr="00F75EEA" w:rsidRDefault="009C0ECA" w:rsidP="005A652B">
            <w:pPr>
              <w:rPr>
                <w:rFonts w:asciiTheme="minorHAnsi" w:eastAsia="Calibri" w:hAnsiTheme="minorHAnsi" w:cs="Calibri"/>
                <w:sz w:val="22"/>
                <w:szCs w:val="22"/>
              </w:rPr>
            </w:pPr>
            <w:r>
              <w:rPr>
                <w:rFonts w:asciiTheme="minorHAnsi" w:hAnsiTheme="minorHAnsi"/>
                <w:color w:val="000000"/>
                <w:sz w:val="22"/>
                <w:szCs w:val="22"/>
              </w:rPr>
              <w:t>005</w:t>
            </w:r>
          </w:p>
        </w:tc>
        <w:tc>
          <w:tcPr>
            <w:tcW w:w="1417" w:type="dxa"/>
            <w:vAlign w:val="center"/>
          </w:tcPr>
          <w:p w14:paraId="703AE8D0" w14:textId="3288E4C6" w:rsidR="005A652B" w:rsidRPr="00F75EEA" w:rsidRDefault="00623CB1" w:rsidP="007C3565">
            <w:pPr>
              <w:rPr>
                <w:rFonts w:asciiTheme="minorHAnsi" w:eastAsia="Calibri" w:hAnsiTheme="minorHAnsi" w:cs="Calibri"/>
                <w:sz w:val="22"/>
                <w:szCs w:val="22"/>
              </w:rPr>
            </w:pPr>
            <w:r>
              <w:rPr>
                <w:rFonts w:asciiTheme="minorHAnsi" w:hAnsiTheme="minorHAnsi"/>
                <w:color w:val="000000"/>
                <w:sz w:val="22"/>
                <w:szCs w:val="22"/>
              </w:rPr>
              <w:t>All Users</w:t>
            </w:r>
          </w:p>
        </w:tc>
        <w:tc>
          <w:tcPr>
            <w:tcW w:w="2126" w:type="dxa"/>
            <w:vAlign w:val="center"/>
          </w:tcPr>
          <w:p w14:paraId="1F025F9D" w14:textId="3F7C5E9C" w:rsidR="005A652B" w:rsidRPr="00F75EEA" w:rsidRDefault="008940C9" w:rsidP="00905F6D">
            <w:pPr>
              <w:rPr>
                <w:rFonts w:asciiTheme="minorHAnsi" w:eastAsia="Calibri" w:hAnsiTheme="minorHAnsi" w:cs="Calibri"/>
                <w:sz w:val="22"/>
                <w:szCs w:val="22"/>
              </w:rPr>
            </w:pPr>
            <w:r>
              <w:rPr>
                <w:rFonts w:asciiTheme="minorHAnsi" w:hAnsiTheme="minorHAnsi"/>
                <w:color w:val="000000"/>
                <w:sz w:val="22"/>
                <w:szCs w:val="22"/>
              </w:rPr>
              <w:t xml:space="preserve">Be presented with a pop-up </w:t>
            </w:r>
            <w:r w:rsidR="00905F6D">
              <w:rPr>
                <w:rFonts w:asciiTheme="minorHAnsi" w:hAnsiTheme="minorHAnsi"/>
                <w:color w:val="000000"/>
                <w:sz w:val="22"/>
                <w:szCs w:val="22"/>
              </w:rPr>
              <w:t>for me to insert my contact details</w:t>
            </w:r>
          </w:p>
        </w:tc>
        <w:tc>
          <w:tcPr>
            <w:tcW w:w="2410" w:type="dxa"/>
            <w:vAlign w:val="center"/>
          </w:tcPr>
          <w:p w14:paraId="391ABAD0" w14:textId="56C5793F" w:rsidR="005A652B" w:rsidRPr="00F75EEA" w:rsidRDefault="00905F6D" w:rsidP="00905F6D">
            <w:pPr>
              <w:rPr>
                <w:rFonts w:asciiTheme="minorHAnsi" w:eastAsia="Calibri" w:hAnsiTheme="minorHAnsi" w:cs="Calibri"/>
                <w:sz w:val="22"/>
                <w:szCs w:val="22"/>
              </w:rPr>
            </w:pPr>
            <w:r>
              <w:rPr>
                <w:rFonts w:asciiTheme="minorHAnsi" w:hAnsiTheme="minorHAnsi"/>
                <w:color w:val="000000"/>
                <w:sz w:val="22"/>
                <w:szCs w:val="22"/>
              </w:rPr>
              <w:t>Other members of staff are aware of who parked where and my contact details are easily accessible when required.</w:t>
            </w:r>
          </w:p>
        </w:tc>
        <w:tc>
          <w:tcPr>
            <w:tcW w:w="3827" w:type="dxa"/>
            <w:vAlign w:val="center"/>
          </w:tcPr>
          <w:p w14:paraId="4E9E14D0" w14:textId="77777777" w:rsidR="00AE51B2" w:rsidRDefault="00AE51B2" w:rsidP="00AE51B2">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Pop-up to appear on click (or on selection of cell)</w:t>
            </w:r>
          </w:p>
          <w:p w14:paraId="20B480E7" w14:textId="2F99F4BC" w:rsidR="00AE51B2" w:rsidRDefault="00AE51B2" w:rsidP="00AE51B2">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 xml:space="preserve">Visitors </w:t>
            </w:r>
            <w:r w:rsidR="00E85709">
              <w:rPr>
                <w:rFonts w:asciiTheme="minorHAnsi" w:eastAsia="Calibri" w:hAnsiTheme="minorHAnsi" w:cs="Calibri"/>
                <w:szCs w:val="22"/>
              </w:rPr>
              <w:t>will need to fill out the textbox</w:t>
            </w:r>
            <w:r>
              <w:rPr>
                <w:rFonts w:asciiTheme="minorHAnsi" w:eastAsia="Calibri" w:hAnsiTheme="minorHAnsi" w:cs="Calibri"/>
                <w:szCs w:val="22"/>
              </w:rPr>
              <w:t xml:space="preserve"> with following placeholder in text box:</w:t>
            </w:r>
          </w:p>
          <w:p w14:paraId="47C1DDAF" w14:textId="77777777" w:rsidR="00AE51B2" w:rsidRDefault="00AE51B2" w:rsidP="00AE51B2">
            <w:pPr>
              <w:pStyle w:val="ListParagraph"/>
              <w:rPr>
                <w:rFonts w:asciiTheme="minorHAnsi" w:eastAsia="Calibri" w:hAnsiTheme="minorHAnsi" w:cs="Calibri"/>
                <w:szCs w:val="22"/>
              </w:rPr>
            </w:pPr>
            <w:r>
              <w:rPr>
                <w:rFonts w:asciiTheme="minorHAnsi" w:eastAsia="Calibri" w:hAnsiTheme="minorHAnsi" w:cs="Calibri"/>
                <w:szCs w:val="22"/>
              </w:rPr>
              <w:t>-Name</w:t>
            </w:r>
          </w:p>
          <w:p w14:paraId="73624C27" w14:textId="77777777" w:rsidR="00AE51B2" w:rsidRDefault="00AE51B2" w:rsidP="00AE51B2">
            <w:pPr>
              <w:pStyle w:val="ListParagraph"/>
              <w:rPr>
                <w:rFonts w:asciiTheme="minorHAnsi" w:eastAsia="Calibri" w:hAnsiTheme="minorHAnsi" w:cs="Calibri"/>
                <w:szCs w:val="22"/>
              </w:rPr>
            </w:pPr>
            <w:r>
              <w:rPr>
                <w:rFonts w:asciiTheme="minorHAnsi" w:eastAsia="Calibri" w:hAnsiTheme="minorHAnsi" w:cs="Calibri"/>
                <w:szCs w:val="22"/>
              </w:rPr>
              <w:t>-Number</w:t>
            </w:r>
          </w:p>
          <w:p w14:paraId="5A659E97" w14:textId="1B67AEF3" w:rsidR="00DE1904" w:rsidRPr="00DE1904" w:rsidRDefault="00AE51B2" w:rsidP="00DE1904">
            <w:pPr>
              <w:pStyle w:val="ListParagraph"/>
              <w:rPr>
                <w:rFonts w:asciiTheme="minorHAnsi" w:eastAsia="Calibri" w:hAnsiTheme="minorHAnsi" w:cs="Calibri"/>
                <w:szCs w:val="22"/>
              </w:rPr>
            </w:pPr>
            <w:r>
              <w:rPr>
                <w:rFonts w:asciiTheme="minorHAnsi" w:eastAsia="Calibri" w:hAnsiTheme="minorHAnsi" w:cs="Calibri"/>
                <w:szCs w:val="22"/>
              </w:rPr>
              <w:t>-Registration</w:t>
            </w:r>
          </w:p>
          <w:p w14:paraId="15D025FE" w14:textId="1139BE0C" w:rsidR="00F26D05" w:rsidRDefault="00F26D05" w:rsidP="00F26D05">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 xml:space="preserve">First time employees will need to fill out the textbox with following placeholder in text box (once the information is </w:t>
            </w:r>
            <w:r>
              <w:rPr>
                <w:rFonts w:asciiTheme="minorHAnsi" w:eastAsia="Calibri" w:hAnsiTheme="minorHAnsi" w:cs="Calibri"/>
                <w:szCs w:val="22"/>
              </w:rPr>
              <w:lastRenderedPageBreak/>
              <w:t>filled out, the data will be added to the employee data object table):</w:t>
            </w:r>
          </w:p>
          <w:p w14:paraId="6D4E435C" w14:textId="77777777" w:rsidR="00F26D05" w:rsidRDefault="00F26D05" w:rsidP="00F26D05">
            <w:pPr>
              <w:pStyle w:val="ListParagraph"/>
              <w:rPr>
                <w:rFonts w:asciiTheme="minorHAnsi" w:eastAsia="Calibri" w:hAnsiTheme="minorHAnsi" w:cs="Calibri"/>
                <w:szCs w:val="22"/>
              </w:rPr>
            </w:pPr>
            <w:r>
              <w:rPr>
                <w:rFonts w:asciiTheme="minorHAnsi" w:eastAsia="Calibri" w:hAnsiTheme="minorHAnsi" w:cs="Calibri"/>
                <w:szCs w:val="22"/>
              </w:rPr>
              <w:t>-Name</w:t>
            </w:r>
          </w:p>
          <w:p w14:paraId="6E7B0233" w14:textId="77777777" w:rsidR="00F26D05" w:rsidRDefault="00F26D05" w:rsidP="00F26D05">
            <w:pPr>
              <w:pStyle w:val="ListParagraph"/>
              <w:rPr>
                <w:rFonts w:asciiTheme="minorHAnsi" w:eastAsia="Calibri" w:hAnsiTheme="minorHAnsi" w:cs="Calibri"/>
                <w:szCs w:val="22"/>
              </w:rPr>
            </w:pPr>
            <w:r>
              <w:rPr>
                <w:rFonts w:asciiTheme="minorHAnsi" w:eastAsia="Calibri" w:hAnsiTheme="minorHAnsi" w:cs="Calibri"/>
                <w:szCs w:val="22"/>
              </w:rPr>
              <w:t>-Number</w:t>
            </w:r>
          </w:p>
          <w:p w14:paraId="00106062" w14:textId="77777777" w:rsidR="00F26D05" w:rsidRDefault="00F26D05" w:rsidP="00F26D05">
            <w:pPr>
              <w:pStyle w:val="ListParagraph"/>
              <w:rPr>
                <w:rFonts w:asciiTheme="minorHAnsi" w:eastAsia="Calibri" w:hAnsiTheme="minorHAnsi" w:cs="Calibri"/>
                <w:szCs w:val="22"/>
              </w:rPr>
            </w:pPr>
            <w:r>
              <w:rPr>
                <w:rFonts w:asciiTheme="minorHAnsi" w:eastAsia="Calibri" w:hAnsiTheme="minorHAnsi" w:cs="Calibri"/>
                <w:szCs w:val="22"/>
              </w:rPr>
              <w:t>-Registration</w:t>
            </w:r>
          </w:p>
          <w:p w14:paraId="404EA484" w14:textId="240A3C17" w:rsidR="00F26D05" w:rsidRPr="00AE51B2" w:rsidRDefault="00F26D05" w:rsidP="00AE51B2">
            <w:pPr>
              <w:pStyle w:val="ListParagraph"/>
              <w:rPr>
                <w:rFonts w:asciiTheme="minorHAnsi" w:eastAsia="Calibri" w:hAnsiTheme="minorHAnsi" w:cs="Calibri"/>
                <w:szCs w:val="22"/>
              </w:rPr>
            </w:pPr>
          </w:p>
          <w:p w14:paraId="3B0360E7" w14:textId="569508EE" w:rsidR="00AE51B2" w:rsidRPr="00AE51B2" w:rsidRDefault="00E85709" w:rsidP="00AE51B2">
            <w:pPr>
              <w:pStyle w:val="ListParagraph"/>
              <w:numPr>
                <w:ilvl w:val="0"/>
                <w:numId w:val="40"/>
              </w:numPr>
              <w:rPr>
                <w:rFonts w:asciiTheme="minorHAnsi" w:eastAsia="Calibri" w:hAnsiTheme="minorHAnsi" w:cs="Calibri"/>
                <w:szCs w:val="22"/>
              </w:rPr>
            </w:pPr>
            <w:r>
              <w:rPr>
                <w:rFonts w:asciiTheme="minorHAnsi" w:eastAsia="Calibri" w:hAnsiTheme="minorHAnsi" w:cs="Calibri"/>
                <w:szCs w:val="22"/>
              </w:rPr>
              <w:t xml:space="preserve">Existing employees will have information already stored </w:t>
            </w:r>
            <w:r w:rsidR="00AE51B2">
              <w:rPr>
                <w:rFonts w:asciiTheme="minorHAnsi" w:eastAsia="Calibri" w:hAnsiTheme="minorHAnsi" w:cs="Calibri"/>
                <w:szCs w:val="22"/>
              </w:rPr>
              <w:t xml:space="preserve">with an </w:t>
            </w:r>
            <w:r>
              <w:rPr>
                <w:rFonts w:asciiTheme="minorHAnsi" w:eastAsia="Calibri" w:hAnsiTheme="minorHAnsi" w:cs="Calibri"/>
                <w:szCs w:val="22"/>
              </w:rPr>
              <w:t>autocomplete function</w:t>
            </w:r>
            <w:r w:rsidR="00AE51B2">
              <w:rPr>
                <w:rFonts w:asciiTheme="minorHAnsi" w:eastAsia="Calibri" w:hAnsiTheme="minorHAnsi" w:cs="Calibri"/>
                <w:szCs w:val="22"/>
              </w:rPr>
              <w:t xml:space="preserve"> applied to each key stroke</w:t>
            </w:r>
          </w:p>
          <w:p w14:paraId="5798EDFE" w14:textId="77777777" w:rsidR="00630211" w:rsidRDefault="00630211" w:rsidP="00E85709">
            <w:pPr>
              <w:pStyle w:val="ListParagraph"/>
              <w:numPr>
                <w:ilvl w:val="0"/>
                <w:numId w:val="40"/>
              </w:numPr>
              <w:rPr>
                <w:rFonts w:asciiTheme="minorHAnsi" w:eastAsia="Calibri" w:hAnsiTheme="minorHAnsi" w:cs="Calibri"/>
                <w:szCs w:val="22"/>
              </w:rPr>
            </w:pPr>
            <w:r>
              <w:rPr>
                <w:rFonts w:asciiTheme="minorHAnsi" w:eastAsia="Calibri" w:hAnsiTheme="minorHAnsi" w:cs="Calibri"/>
                <w:szCs w:val="22"/>
              </w:rPr>
              <w:t>Save button enabled once all fields are filled out</w:t>
            </w:r>
          </w:p>
          <w:p w14:paraId="517DA0EB" w14:textId="5F04CD75" w:rsidR="00EE61F1" w:rsidRPr="00E85709" w:rsidRDefault="00EE61F1" w:rsidP="00E85709">
            <w:pPr>
              <w:pStyle w:val="ListParagraph"/>
              <w:numPr>
                <w:ilvl w:val="0"/>
                <w:numId w:val="40"/>
              </w:numPr>
              <w:rPr>
                <w:rFonts w:asciiTheme="minorHAnsi" w:eastAsia="Calibri" w:hAnsiTheme="minorHAnsi" w:cs="Calibri"/>
                <w:szCs w:val="22"/>
              </w:rPr>
            </w:pPr>
            <w:r>
              <w:rPr>
                <w:rFonts w:asciiTheme="minorHAnsi" w:eastAsia="Calibri" w:hAnsiTheme="minorHAnsi" w:cs="Calibri"/>
                <w:szCs w:val="22"/>
              </w:rPr>
              <w:t>Screen navigates back to landing page</w:t>
            </w:r>
          </w:p>
        </w:tc>
      </w:tr>
      <w:tr w:rsidR="00623CB1" w:rsidRPr="00F75EEA" w14:paraId="536B5990" w14:textId="77777777" w:rsidTr="008940C9">
        <w:trPr>
          <w:trHeight w:val="576"/>
        </w:trPr>
        <w:tc>
          <w:tcPr>
            <w:tcW w:w="988" w:type="dxa"/>
            <w:vAlign w:val="center"/>
          </w:tcPr>
          <w:p w14:paraId="6BE7FFF2" w14:textId="5857BC42" w:rsidR="00623CB1" w:rsidRDefault="00623CB1" w:rsidP="005A652B">
            <w:pPr>
              <w:rPr>
                <w:rFonts w:asciiTheme="minorHAnsi" w:eastAsia="Calibri" w:hAnsiTheme="minorHAnsi" w:cs="Calibri"/>
                <w:sz w:val="22"/>
                <w:szCs w:val="22"/>
              </w:rPr>
            </w:pPr>
            <w:r>
              <w:rPr>
                <w:rFonts w:asciiTheme="minorHAnsi" w:eastAsia="Calibri" w:hAnsiTheme="minorHAnsi" w:cs="Calibri"/>
                <w:sz w:val="22"/>
                <w:szCs w:val="22"/>
              </w:rPr>
              <w:lastRenderedPageBreak/>
              <w:t>Kiosk</w:t>
            </w:r>
          </w:p>
        </w:tc>
        <w:tc>
          <w:tcPr>
            <w:tcW w:w="567" w:type="dxa"/>
            <w:vAlign w:val="center"/>
          </w:tcPr>
          <w:p w14:paraId="3E52E817" w14:textId="38DE0CBD" w:rsidR="00623CB1" w:rsidRDefault="00623CB1" w:rsidP="005A652B">
            <w:pPr>
              <w:rPr>
                <w:rFonts w:asciiTheme="minorHAnsi" w:hAnsiTheme="minorHAnsi"/>
                <w:color w:val="000000"/>
                <w:sz w:val="22"/>
                <w:szCs w:val="22"/>
              </w:rPr>
            </w:pPr>
            <w:r>
              <w:rPr>
                <w:rFonts w:asciiTheme="minorHAnsi" w:hAnsiTheme="minorHAnsi"/>
                <w:color w:val="000000"/>
                <w:sz w:val="22"/>
                <w:szCs w:val="22"/>
              </w:rPr>
              <w:t>006</w:t>
            </w:r>
          </w:p>
        </w:tc>
        <w:tc>
          <w:tcPr>
            <w:tcW w:w="1417" w:type="dxa"/>
            <w:vAlign w:val="center"/>
          </w:tcPr>
          <w:p w14:paraId="0D9E99E4" w14:textId="399B838E" w:rsidR="00623CB1" w:rsidRPr="00F75EEA" w:rsidRDefault="00623CB1" w:rsidP="005A652B">
            <w:pPr>
              <w:rPr>
                <w:rFonts w:asciiTheme="minorHAnsi" w:hAnsiTheme="minorHAnsi"/>
                <w:color w:val="000000"/>
                <w:sz w:val="22"/>
                <w:szCs w:val="22"/>
              </w:rPr>
            </w:pPr>
            <w:r>
              <w:rPr>
                <w:rFonts w:asciiTheme="minorHAnsi" w:hAnsiTheme="minorHAnsi"/>
                <w:color w:val="000000"/>
                <w:sz w:val="22"/>
                <w:szCs w:val="22"/>
              </w:rPr>
              <w:t>Employees</w:t>
            </w:r>
          </w:p>
        </w:tc>
        <w:tc>
          <w:tcPr>
            <w:tcW w:w="2126" w:type="dxa"/>
            <w:vAlign w:val="center"/>
          </w:tcPr>
          <w:p w14:paraId="18828A03" w14:textId="7E9F8327" w:rsidR="00623CB1" w:rsidRDefault="00623CB1" w:rsidP="00F26D05">
            <w:pPr>
              <w:rPr>
                <w:rFonts w:asciiTheme="minorHAnsi" w:hAnsiTheme="minorHAnsi"/>
                <w:color w:val="000000"/>
                <w:sz w:val="22"/>
                <w:szCs w:val="22"/>
              </w:rPr>
            </w:pPr>
            <w:r>
              <w:rPr>
                <w:rFonts w:asciiTheme="minorHAnsi" w:hAnsiTheme="minorHAnsi"/>
                <w:color w:val="000000"/>
                <w:sz w:val="22"/>
                <w:szCs w:val="22"/>
              </w:rPr>
              <w:t xml:space="preserve">Be able to see a tick box to indicate </w:t>
            </w:r>
            <w:r w:rsidR="00F26D05">
              <w:rPr>
                <w:rFonts w:asciiTheme="minorHAnsi" w:hAnsiTheme="minorHAnsi"/>
                <w:color w:val="000000"/>
                <w:sz w:val="22"/>
                <w:szCs w:val="22"/>
              </w:rPr>
              <w:t xml:space="preserve">a pool </w:t>
            </w:r>
            <w:r>
              <w:rPr>
                <w:rFonts w:asciiTheme="minorHAnsi" w:hAnsiTheme="minorHAnsi"/>
                <w:color w:val="000000"/>
                <w:sz w:val="22"/>
                <w:szCs w:val="22"/>
              </w:rPr>
              <w:t xml:space="preserve">car </w:t>
            </w:r>
          </w:p>
        </w:tc>
        <w:tc>
          <w:tcPr>
            <w:tcW w:w="2410" w:type="dxa"/>
            <w:vAlign w:val="center"/>
          </w:tcPr>
          <w:p w14:paraId="62F541D2" w14:textId="60499AA1" w:rsidR="00623CB1" w:rsidRPr="00F75EEA" w:rsidRDefault="00623CB1" w:rsidP="0041567A">
            <w:pPr>
              <w:rPr>
                <w:rFonts w:asciiTheme="minorHAnsi" w:hAnsiTheme="minorHAnsi"/>
                <w:color w:val="000000"/>
                <w:sz w:val="22"/>
                <w:szCs w:val="22"/>
              </w:rPr>
            </w:pPr>
            <w:r>
              <w:rPr>
                <w:rFonts w:asciiTheme="minorHAnsi" w:hAnsiTheme="minorHAnsi"/>
                <w:color w:val="000000"/>
                <w:sz w:val="22"/>
                <w:szCs w:val="22"/>
              </w:rPr>
              <w:t>I can indicate that the car I’ve parked is a pool car</w:t>
            </w:r>
          </w:p>
        </w:tc>
        <w:tc>
          <w:tcPr>
            <w:tcW w:w="3827" w:type="dxa"/>
            <w:vAlign w:val="center"/>
          </w:tcPr>
          <w:p w14:paraId="4877785D" w14:textId="77777777" w:rsidR="00623CB1" w:rsidRDefault="00D97D66" w:rsidP="00630211">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Once the pool car tick box is selected, the registration field is grey out.</w:t>
            </w:r>
          </w:p>
          <w:p w14:paraId="75B94EEB" w14:textId="3EA4FC08" w:rsidR="00DE1904" w:rsidRPr="00DE1904" w:rsidRDefault="00DE1904" w:rsidP="00630211">
            <w:pPr>
              <w:pStyle w:val="ListParagraph"/>
              <w:numPr>
                <w:ilvl w:val="0"/>
                <w:numId w:val="41"/>
              </w:numPr>
              <w:rPr>
                <w:rFonts w:asciiTheme="minorHAnsi" w:eastAsia="Calibri" w:hAnsiTheme="minorHAnsi" w:cs="Calibri"/>
                <w:b/>
                <w:szCs w:val="22"/>
              </w:rPr>
            </w:pPr>
            <w:r w:rsidRPr="00DE1904">
              <w:rPr>
                <w:rFonts w:asciiTheme="minorHAnsi" w:eastAsia="Calibri" w:hAnsiTheme="minorHAnsi" w:cs="Calibri"/>
                <w:b/>
                <w:szCs w:val="22"/>
              </w:rPr>
              <w:t>All Pool cars are ‘Red’</w:t>
            </w:r>
          </w:p>
          <w:p w14:paraId="75EAFFFC" w14:textId="48DDA2AE" w:rsidR="00F26D05" w:rsidRDefault="00F26D05" w:rsidP="00F26D05">
            <w:pPr>
              <w:pStyle w:val="ListParagraph"/>
              <w:rPr>
                <w:rFonts w:asciiTheme="minorHAnsi" w:eastAsia="Calibri" w:hAnsiTheme="minorHAnsi" w:cs="Calibri"/>
                <w:szCs w:val="22"/>
              </w:rPr>
            </w:pPr>
          </w:p>
        </w:tc>
      </w:tr>
      <w:tr w:rsidR="005A652B" w:rsidRPr="00F75EEA" w14:paraId="396DE0A9" w14:textId="77777777" w:rsidTr="008940C9">
        <w:trPr>
          <w:trHeight w:val="576"/>
        </w:trPr>
        <w:tc>
          <w:tcPr>
            <w:tcW w:w="988" w:type="dxa"/>
            <w:vAlign w:val="center"/>
          </w:tcPr>
          <w:p w14:paraId="66C4BAC0" w14:textId="36F44B1E" w:rsidR="005A652B" w:rsidRPr="00F75EEA" w:rsidRDefault="009C0ECA" w:rsidP="005A652B">
            <w:pPr>
              <w:rPr>
                <w:rFonts w:asciiTheme="minorHAnsi" w:eastAsia="Calibri" w:hAnsiTheme="minorHAnsi" w:cs="Calibri"/>
                <w:sz w:val="22"/>
                <w:szCs w:val="22"/>
              </w:rPr>
            </w:pPr>
            <w:r>
              <w:rPr>
                <w:rFonts w:asciiTheme="minorHAnsi" w:eastAsia="Calibri" w:hAnsiTheme="minorHAnsi" w:cs="Calibri"/>
                <w:sz w:val="22"/>
                <w:szCs w:val="22"/>
              </w:rPr>
              <w:t>Kiosk</w:t>
            </w:r>
          </w:p>
        </w:tc>
        <w:tc>
          <w:tcPr>
            <w:tcW w:w="567" w:type="dxa"/>
            <w:vAlign w:val="center"/>
          </w:tcPr>
          <w:p w14:paraId="243D51BC" w14:textId="4142D630" w:rsidR="005A652B" w:rsidRPr="00F75EEA" w:rsidRDefault="009C0ECA" w:rsidP="005A652B">
            <w:pPr>
              <w:rPr>
                <w:rFonts w:asciiTheme="minorHAnsi" w:eastAsia="Calibri" w:hAnsiTheme="minorHAnsi" w:cs="Calibri"/>
                <w:sz w:val="22"/>
                <w:szCs w:val="22"/>
              </w:rPr>
            </w:pPr>
            <w:r>
              <w:rPr>
                <w:rFonts w:asciiTheme="minorHAnsi" w:hAnsiTheme="minorHAnsi"/>
                <w:color w:val="000000"/>
                <w:sz w:val="22"/>
                <w:szCs w:val="22"/>
              </w:rPr>
              <w:t>006</w:t>
            </w:r>
          </w:p>
        </w:tc>
        <w:tc>
          <w:tcPr>
            <w:tcW w:w="1417" w:type="dxa"/>
            <w:vAlign w:val="center"/>
          </w:tcPr>
          <w:p w14:paraId="5F75680B" w14:textId="283F0C15" w:rsidR="005A652B" w:rsidRPr="00F75EEA" w:rsidRDefault="005A652B" w:rsidP="005A652B">
            <w:pPr>
              <w:rPr>
                <w:rFonts w:asciiTheme="minorHAnsi" w:eastAsia="Calibri" w:hAnsiTheme="minorHAnsi" w:cs="Calibri"/>
                <w:sz w:val="22"/>
                <w:szCs w:val="22"/>
              </w:rPr>
            </w:pPr>
            <w:r w:rsidRPr="00F75EEA">
              <w:rPr>
                <w:rFonts w:asciiTheme="minorHAnsi" w:hAnsiTheme="minorHAnsi"/>
                <w:color w:val="000000"/>
                <w:sz w:val="22"/>
                <w:szCs w:val="22"/>
              </w:rPr>
              <w:t>All Users</w:t>
            </w:r>
          </w:p>
        </w:tc>
        <w:tc>
          <w:tcPr>
            <w:tcW w:w="2126" w:type="dxa"/>
            <w:vAlign w:val="center"/>
          </w:tcPr>
          <w:p w14:paraId="36256A87" w14:textId="6CE33AA5" w:rsidR="005A652B" w:rsidRPr="00F75EEA" w:rsidRDefault="00905F6D" w:rsidP="005A652B">
            <w:pPr>
              <w:rPr>
                <w:rFonts w:asciiTheme="minorHAnsi" w:eastAsia="Calibri" w:hAnsiTheme="minorHAnsi" w:cs="Calibri"/>
                <w:sz w:val="22"/>
                <w:szCs w:val="22"/>
              </w:rPr>
            </w:pPr>
            <w:r>
              <w:rPr>
                <w:rFonts w:asciiTheme="minorHAnsi" w:hAnsiTheme="minorHAnsi"/>
                <w:color w:val="000000"/>
                <w:sz w:val="22"/>
                <w:szCs w:val="22"/>
              </w:rPr>
              <w:t xml:space="preserve">Be able to reselect a space already filled </w:t>
            </w:r>
          </w:p>
        </w:tc>
        <w:tc>
          <w:tcPr>
            <w:tcW w:w="2410" w:type="dxa"/>
            <w:vAlign w:val="center"/>
          </w:tcPr>
          <w:p w14:paraId="54749289" w14:textId="14923BC8" w:rsidR="005A652B" w:rsidRPr="00F75EEA" w:rsidRDefault="005A652B" w:rsidP="0041567A">
            <w:pPr>
              <w:rPr>
                <w:rFonts w:asciiTheme="minorHAnsi" w:eastAsia="Calibri" w:hAnsiTheme="minorHAnsi" w:cs="Calibri"/>
                <w:sz w:val="22"/>
                <w:szCs w:val="22"/>
              </w:rPr>
            </w:pPr>
            <w:r w:rsidRPr="00F75EEA">
              <w:rPr>
                <w:rFonts w:asciiTheme="minorHAnsi" w:hAnsiTheme="minorHAnsi"/>
                <w:color w:val="000000"/>
                <w:sz w:val="22"/>
                <w:szCs w:val="22"/>
              </w:rPr>
              <w:t xml:space="preserve">I </w:t>
            </w:r>
            <w:r w:rsidR="00905F6D">
              <w:rPr>
                <w:rFonts w:asciiTheme="minorHAnsi" w:hAnsiTheme="minorHAnsi"/>
                <w:color w:val="000000"/>
                <w:sz w:val="22"/>
                <w:szCs w:val="22"/>
              </w:rPr>
              <w:t xml:space="preserve">can override the </w:t>
            </w:r>
            <w:r w:rsidR="0041567A">
              <w:rPr>
                <w:rFonts w:asciiTheme="minorHAnsi" w:hAnsiTheme="minorHAnsi"/>
                <w:color w:val="000000"/>
                <w:sz w:val="22"/>
                <w:szCs w:val="22"/>
              </w:rPr>
              <w:t>information currently in the space I have actually par</w:t>
            </w:r>
            <w:r w:rsidR="00630211">
              <w:rPr>
                <w:rFonts w:asciiTheme="minorHAnsi" w:hAnsiTheme="minorHAnsi"/>
                <w:color w:val="000000"/>
                <w:sz w:val="22"/>
                <w:szCs w:val="22"/>
              </w:rPr>
              <w:t>ked in with the correct details or remove a vehicle no longer parked in the space selected.</w:t>
            </w:r>
          </w:p>
        </w:tc>
        <w:tc>
          <w:tcPr>
            <w:tcW w:w="3827" w:type="dxa"/>
            <w:vAlign w:val="center"/>
          </w:tcPr>
          <w:p w14:paraId="26D0284B" w14:textId="52BC7ACF" w:rsidR="005A652B" w:rsidRDefault="00630211" w:rsidP="00630211">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 xml:space="preserve">Pop-up to appear on click (or </w:t>
            </w:r>
            <w:r w:rsidR="00865345">
              <w:rPr>
                <w:rFonts w:asciiTheme="minorHAnsi" w:eastAsia="Calibri" w:hAnsiTheme="minorHAnsi" w:cs="Calibri"/>
                <w:szCs w:val="22"/>
              </w:rPr>
              <w:t xml:space="preserve">on </w:t>
            </w:r>
            <w:r>
              <w:rPr>
                <w:rFonts w:asciiTheme="minorHAnsi" w:eastAsia="Calibri" w:hAnsiTheme="minorHAnsi" w:cs="Calibri"/>
                <w:szCs w:val="22"/>
              </w:rPr>
              <w:t xml:space="preserve">selection of cell) with </w:t>
            </w:r>
            <w:r w:rsidR="00AE51B2">
              <w:rPr>
                <w:rFonts w:asciiTheme="minorHAnsi" w:eastAsia="Calibri" w:hAnsiTheme="minorHAnsi" w:cs="Calibri"/>
                <w:szCs w:val="22"/>
              </w:rPr>
              <w:t>following placeholder in text box:</w:t>
            </w:r>
          </w:p>
          <w:p w14:paraId="2B9577D0" w14:textId="77777777" w:rsidR="00AE51B2" w:rsidRDefault="00AE51B2" w:rsidP="00AE51B2">
            <w:pPr>
              <w:pStyle w:val="ListParagraph"/>
              <w:rPr>
                <w:rFonts w:asciiTheme="minorHAnsi" w:eastAsia="Calibri" w:hAnsiTheme="minorHAnsi" w:cs="Calibri"/>
                <w:szCs w:val="22"/>
              </w:rPr>
            </w:pPr>
            <w:r>
              <w:rPr>
                <w:rFonts w:asciiTheme="minorHAnsi" w:eastAsia="Calibri" w:hAnsiTheme="minorHAnsi" w:cs="Calibri"/>
                <w:szCs w:val="22"/>
              </w:rPr>
              <w:t>-Name</w:t>
            </w:r>
          </w:p>
          <w:p w14:paraId="7FC4A416" w14:textId="1DB53FA3" w:rsidR="00AE51B2" w:rsidRDefault="00AE51B2" w:rsidP="00AE51B2">
            <w:pPr>
              <w:pStyle w:val="ListParagraph"/>
              <w:rPr>
                <w:rFonts w:asciiTheme="minorHAnsi" w:eastAsia="Calibri" w:hAnsiTheme="minorHAnsi" w:cs="Calibri"/>
                <w:szCs w:val="22"/>
              </w:rPr>
            </w:pPr>
            <w:r>
              <w:rPr>
                <w:rFonts w:asciiTheme="minorHAnsi" w:eastAsia="Calibri" w:hAnsiTheme="minorHAnsi" w:cs="Calibri"/>
                <w:szCs w:val="22"/>
              </w:rPr>
              <w:t>-Number</w:t>
            </w:r>
          </w:p>
          <w:p w14:paraId="4D57106E" w14:textId="201E18FD" w:rsidR="00AE51B2" w:rsidRPr="00AE51B2" w:rsidRDefault="00AE51B2" w:rsidP="00AE51B2">
            <w:pPr>
              <w:pStyle w:val="ListParagraph"/>
              <w:rPr>
                <w:rFonts w:asciiTheme="minorHAnsi" w:eastAsia="Calibri" w:hAnsiTheme="minorHAnsi" w:cs="Calibri"/>
                <w:szCs w:val="22"/>
              </w:rPr>
            </w:pPr>
            <w:r>
              <w:rPr>
                <w:rFonts w:asciiTheme="minorHAnsi" w:eastAsia="Calibri" w:hAnsiTheme="minorHAnsi" w:cs="Calibri"/>
                <w:szCs w:val="22"/>
              </w:rPr>
              <w:t>-Registration</w:t>
            </w:r>
          </w:p>
          <w:p w14:paraId="11D324E0" w14:textId="77777777" w:rsidR="00630211" w:rsidRDefault="00630211" w:rsidP="00730A5F">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 xml:space="preserve">2 Hardcoded buttons </w:t>
            </w:r>
            <w:r w:rsidR="00AE51B2">
              <w:rPr>
                <w:rFonts w:asciiTheme="minorHAnsi" w:eastAsia="Calibri" w:hAnsiTheme="minorHAnsi" w:cs="Calibri"/>
                <w:szCs w:val="22"/>
              </w:rPr>
              <w:t>‘</w:t>
            </w:r>
            <w:r w:rsidR="00730A5F">
              <w:rPr>
                <w:rFonts w:asciiTheme="minorHAnsi" w:eastAsia="Calibri" w:hAnsiTheme="minorHAnsi" w:cs="Calibri"/>
                <w:szCs w:val="22"/>
              </w:rPr>
              <w:t>Replace Car</w:t>
            </w:r>
            <w:r w:rsidR="00AE51B2">
              <w:rPr>
                <w:rFonts w:asciiTheme="minorHAnsi" w:eastAsia="Calibri" w:hAnsiTheme="minorHAnsi" w:cs="Calibri"/>
                <w:szCs w:val="22"/>
              </w:rPr>
              <w:t>’ ‘Remove Car’</w:t>
            </w:r>
          </w:p>
          <w:p w14:paraId="17267547" w14:textId="6C3A6104" w:rsidR="00EE61F1" w:rsidRPr="00630211" w:rsidRDefault="00EE61F1" w:rsidP="00730A5F">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Screen navigates back to landing page</w:t>
            </w:r>
          </w:p>
        </w:tc>
      </w:tr>
      <w:tr w:rsidR="005A652B" w:rsidRPr="00F75EEA" w14:paraId="2C57B16B" w14:textId="77777777" w:rsidTr="008940C9">
        <w:trPr>
          <w:trHeight w:val="576"/>
        </w:trPr>
        <w:tc>
          <w:tcPr>
            <w:tcW w:w="988" w:type="dxa"/>
            <w:vAlign w:val="center"/>
          </w:tcPr>
          <w:p w14:paraId="7D0A5BAF" w14:textId="54F28E85" w:rsidR="005A652B" w:rsidRPr="00F75EEA" w:rsidRDefault="009C0ECA" w:rsidP="005A652B">
            <w:pPr>
              <w:rPr>
                <w:rFonts w:asciiTheme="minorHAnsi" w:eastAsia="Calibri" w:hAnsiTheme="minorHAnsi" w:cs="Calibri"/>
                <w:sz w:val="22"/>
                <w:szCs w:val="22"/>
              </w:rPr>
            </w:pPr>
            <w:r>
              <w:rPr>
                <w:rFonts w:asciiTheme="minorHAnsi" w:eastAsia="Calibri" w:hAnsiTheme="minorHAnsi" w:cs="Calibri"/>
                <w:sz w:val="22"/>
                <w:szCs w:val="22"/>
              </w:rPr>
              <w:t>Kiosk</w:t>
            </w:r>
          </w:p>
        </w:tc>
        <w:tc>
          <w:tcPr>
            <w:tcW w:w="567" w:type="dxa"/>
            <w:vAlign w:val="center"/>
          </w:tcPr>
          <w:p w14:paraId="116C4EC6" w14:textId="296586E2" w:rsidR="005A652B" w:rsidRPr="00F75EEA" w:rsidRDefault="009C0ECA" w:rsidP="005A652B">
            <w:pPr>
              <w:rPr>
                <w:rFonts w:asciiTheme="minorHAnsi" w:eastAsia="Calibri" w:hAnsiTheme="minorHAnsi" w:cs="Calibri"/>
                <w:sz w:val="22"/>
                <w:szCs w:val="22"/>
              </w:rPr>
            </w:pPr>
            <w:r>
              <w:rPr>
                <w:rFonts w:asciiTheme="minorHAnsi" w:hAnsiTheme="minorHAnsi"/>
                <w:color w:val="000000"/>
                <w:sz w:val="22"/>
                <w:szCs w:val="22"/>
              </w:rPr>
              <w:t>007</w:t>
            </w:r>
          </w:p>
        </w:tc>
        <w:tc>
          <w:tcPr>
            <w:tcW w:w="1417" w:type="dxa"/>
            <w:vAlign w:val="center"/>
          </w:tcPr>
          <w:p w14:paraId="0316C1B3" w14:textId="08AAE9FD" w:rsidR="005A652B" w:rsidRPr="00F75EEA" w:rsidRDefault="005A652B" w:rsidP="005A652B">
            <w:pPr>
              <w:rPr>
                <w:rFonts w:asciiTheme="minorHAnsi" w:eastAsia="Calibri" w:hAnsiTheme="minorHAnsi" w:cs="Calibri"/>
                <w:sz w:val="22"/>
                <w:szCs w:val="22"/>
              </w:rPr>
            </w:pPr>
            <w:r w:rsidRPr="00F75EEA">
              <w:rPr>
                <w:rFonts w:asciiTheme="minorHAnsi" w:hAnsiTheme="minorHAnsi"/>
                <w:color w:val="000000"/>
                <w:sz w:val="22"/>
                <w:szCs w:val="22"/>
              </w:rPr>
              <w:t>All Users</w:t>
            </w:r>
          </w:p>
        </w:tc>
        <w:tc>
          <w:tcPr>
            <w:tcW w:w="2126" w:type="dxa"/>
            <w:vAlign w:val="center"/>
          </w:tcPr>
          <w:p w14:paraId="1B11933F" w14:textId="329B08CF" w:rsidR="005A652B" w:rsidRPr="00F75EEA" w:rsidRDefault="005A652B" w:rsidP="0041567A">
            <w:pPr>
              <w:rPr>
                <w:rFonts w:asciiTheme="minorHAnsi" w:eastAsia="Calibri" w:hAnsiTheme="minorHAnsi" w:cs="Calibri"/>
                <w:sz w:val="22"/>
                <w:szCs w:val="22"/>
              </w:rPr>
            </w:pPr>
            <w:r w:rsidRPr="00F75EEA">
              <w:rPr>
                <w:rFonts w:asciiTheme="minorHAnsi" w:hAnsiTheme="minorHAnsi"/>
                <w:color w:val="000000"/>
                <w:sz w:val="22"/>
                <w:szCs w:val="22"/>
              </w:rPr>
              <w:t xml:space="preserve">Be able to </w:t>
            </w:r>
            <w:r w:rsidR="0041567A">
              <w:rPr>
                <w:rFonts w:asciiTheme="minorHAnsi" w:hAnsiTheme="minorHAnsi"/>
                <w:color w:val="000000"/>
                <w:sz w:val="22"/>
                <w:szCs w:val="22"/>
              </w:rPr>
              <w:t>edit my vehicle registration or contact details</w:t>
            </w:r>
          </w:p>
        </w:tc>
        <w:tc>
          <w:tcPr>
            <w:tcW w:w="2410" w:type="dxa"/>
            <w:vAlign w:val="center"/>
          </w:tcPr>
          <w:p w14:paraId="0C4A999B" w14:textId="4AAF2D4D" w:rsidR="005A652B" w:rsidRPr="00F75EEA" w:rsidRDefault="0041567A" w:rsidP="005A652B">
            <w:pPr>
              <w:rPr>
                <w:rFonts w:asciiTheme="minorHAnsi" w:eastAsia="Calibri" w:hAnsiTheme="minorHAnsi" w:cs="Calibri"/>
                <w:sz w:val="22"/>
                <w:szCs w:val="22"/>
              </w:rPr>
            </w:pPr>
            <w:r>
              <w:rPr>
                <w:rFonts w:asciiTheme="minorHAnsi" w:hAnsiTheme="minorHAnsi"/>
                <w:color w:val="000000"/>
                <w:sz w:val="22"/>
                <w:szCs w:val="22"/>
              </w:rPr>
              <w:t xml:space="preserve">I can ensure the correct information is displayed </w:t>
            </w:r>
          </w:p>
        </w:tc>
        <w:tc>
          <w:tcPr>
            <w:tcW w:w="3827" w:type="dxa"/>
            <w:vAlign w:val="center"/>
          </w:tcPr>
          <w:p w14:paraId="3CD88CDD" w14:textId="77777777" w:rsidR="00AE51B2" w:rsidRDefault="00AE51B2" w:rsidP="009C0ECA">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Pop-up to appear on click (or on selection of cell)</w:t>
            </w:r>
          </w:p>
          <w:p w14:paraId="3D376EBF" w14:textId="77777777" w:rsidR="005A652B" w:rsidRDefault="009C0ECA" w:rsidP="009C0ECA">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Existing employees will have information already stored with an autocomplete function applied to each key stroke</w:t>
            </w:r>
          </w:p>
          <w:p w14:paraId="12A06D5B" w14:textId="77777777" w:rsidR="009C0ECA" w:rsidRDefault="009C0ECA" w:rsidP="009C0ECA">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Phone number and Registration number fields are editable</w:t>
            </w:r>
          </w:p>
          <w:p w14:paraId="63EA4DD4" w14:textId="77777777" w:rsidR="009C0ECA" w:rsidRDefault="009C0ECA" w:rsidP="009C0ECA">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lastRenderedPageBreak/>
              <w:t xml:space="preserve">Updated Phone number and Registration fields will override information previously stored </w:t>
            </w:r>
          </w:p>
          <w:p w14:paraId="4BF0FC21" w14:textId="22F1762B" w:rsidR="00EE61F1" w:rsidRDefault="00EE61F1" w:rsidP="00EE61F1">
            <w:pPr>
              <w:pStyle w:val="ListParagraph"/>
              <w:numPr>
                <w:ilvl w:val="0"/>
                <w:numId w:val="40"/>
              </w:numPr>
              <w:rPr>
                <w:rFonts w:asciiTheme="minorHAnsi" w:eastAsia="Calibri" w:hAnsiTheme="minorHAnsi" w:cs="Calibri"/>
                <w:szCs w:val="22"/>
              </w:rPr>
            </w:pPr>
            <w:r>
              <w:rPr>
                <w:rFonts w:asciiTheme="minorHAnsi" w:eastAsia="Calibri" w:hAnsiTheme="minorHAnsi" w:cs="Calibri"/>
                <w:szCs w:val="22"/>
              </w:rPr>
              <w:t xml:space="preserve"> Save button enabled once all fields are filled out</w:t>
            </w:r>
          </w:p>
          <w:p w14:paraId="24F37EE4" w14:textId="23E1A7DC" w:rsidR="00EE61F1" w:rsidRPr="009C0ECA" w:rsidRDefault="00EE61F1" w:rsidP="00EE61F1">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 xml:space="preserve">Screen navigates back to landing page </w:t>
            </w:r>
          </w:p>
        </w:tc>
      </w:tr>
      <w:tr w:rsidR="00487743" w:rsidRPr="00F75EEA" w14:paraId="167C061D" w14:textId="77777777" w:rsidTr="008940C9">
        <w:trPr>
          <w:trHeight w:val="576"/>
        </w:trPr>
        <w:tc>
          <w:tcPr>
            <w:tcW w:w="988" w:type="dxa"/>
            <w:vAlign w:val="center"/>
          </w:tcPr>
          <w:p w14:paraId="61D7888F" w14:textId="12B0485C" w:rsidR="00487743" w:rsidRDefault="00DE1904" w:rsidP="005A652B">
            <w:pPr>
              <w:rPr>
                <w:rFonts w:asciiTheme="minorHAnsi" w:eastAsia="Calibri" w:hAnsiTheme="minorHAnsi" w:cs="Calibri"/>
                <w:sz w:val="22"/>
                <w:szCs w:val="22"/>
              </w:rPr>
            </w:pPr>
            <w:r>
              <w:rPr>
                <w:rFonts w:asciiTheme="minorHAnsi" w:eastAsia="Calibri" w:hAnsiTheme="minorHAnsi" w:cs="Calibri"/>
                <w:sz w:val="22"/>
                <w:szCs w:val="22"/>
              </w:rPr>
              <w:lastRenderedPageBreak/>
              <w:t>Park App</w:t>
            </w:r>
          </w:p>
        </w:tc>
        <w:tc>
          <w:tcPr>
            <w:tcW w:w="567" w:type="dxa"/>
            <w:vAlign w:val="center"/>
          </w:tcPr>
          <w:p w14:paraId="249EB6D5" w14:textId="2896451E" w:rsidR="00487743" w:rsidRDefault="00487743" w:rsidP="005A652B">
            <w:pPr>
              <w:rPr>
                <w:rFonts w:asciiTheme="minorHAnsi" w:hAnsiTheme="minorHAnsi"/>
                <w:color w:val="000000"/>
                <w:sz w:val="22"/>
                <w:szCs w:val="22"/>
              </w:rPr>
            </w:pPr>
            <w:r>
              <w:rPr>
                <w:rFonts w:asciiTheme="minorHAnsi" w:hAnsiTheme="minorHAnsi"/>
                <w:color w:val="000000"/>
                <w:sz w:val="22"/>
                <w:szCs w:val="22"/>
              </w:rPr>
              <w:t>008</w:t>
            </w:r>
          </w:p>
        </w:tc>
        <w:tc>
          <w:tcPr>
            <w:tcW w:w="1417" w:type="dxa"/>
            <w:vAlign w:val="center"/>
          </w:tcPr>
          <w:p w14:paraId="77D8DDE5" w14:textId="27E6665E" w:rsidR="00487743" w:rsidRPr="00F75EEA" w:rsidRDefault="00487743" w:rsidP="005A652B">
            <w:pPr>
              <w:rPr>
                <w:rFonts w:asciiTheme="minorHAnsi" w:hAnsiTheme="minorHAnsi"/>
                <w:color w:val="000000"/>
                <w:sz w:val="22"/>
                <w:szCs w:val="22"/>
              </w:rPr>
            </w:pPr>
            <w:r>
              <w:rPr>
                <w:rFonts w:asciiTheme="minorHAnsi" w:hAnsiTheme="minorHAnsi"/>
                <w:color w:val="000000"/>
                <w:sz w:val="22"/>
                <w:szCs w:val="22"/>
              </w:rPr>
              <w:t>System</w:t>
            </w:r>
          </w:p>
        </w:tc>
        <w:tc>
          <w:tcPr>
            <w:tcW w:w="2126" w:type="dxa"/>
            <w:vAlign w:val="center"/>
          </w:tcPr>
          <w:p w14:paraId="55C59632" w14:textId="610A7F79" w:rsidR="00487743" w:rsidRPr="00F75EEA" w:rsidRDefault="00487743" w:rsidP="0041567A">
            <w:pPr>
              <w:rPr>
                <w:rFonts w:asciiTheme="minorHAnsi" w:hAnsiTheme="minorHAnsi"/>
                <w:color w:val="000000"/>
                <w:sz w:val="22"/>
                <w:szCs w:val="22"/>
              </w:rPr>
            </w:pPr>
            <w:r>
              <w:rPr>
                <w:rFonts w:asciiTheme="minorHAnsi" w:hAnsiTheme="minorHAnsi"/>
                <w:color w:val="000000"/>
                <w:sz w:val="22"/>
                <w:szCs w:val="22"/>
              </w:rPr>
              <w:t>Reset car park view at 12 midnight</w:t>
            </w:r>
          </w:p>
        </w:tc>
        <w:tc>
          <w:tcPr>
            <w:tcW w:w="2410" w:type="dxa"/>
            <w:vAlign w:val="center"/>
          </w:tcPr>
          <w:p w14:paraId="181FEDAF" w14:textId="7ED0C1AB" w:rsidR="00487743" w:rsidRDefault="00487743" w:rsidP="005A652B">
            <w:pPr>
              <w:rPr>
                <w:rFonts w:asciiTheme="minorHAnsi" w:hAnsiTheme="minorHAnsi"/>
                <w:color w:val="000000"/>
                <w:sz w:val="22"/>
                <w:szCs w:val="22"/>
              </w:rPr>
            </w:pPr>
            <w:r>
              <w:rPr>
                <w:rFonts w:asciiTheme="minorHAnsi" w:hAnsiTheme="minorHAnsi"/>
                <w:color w:val="000000"/>
                <w:sz w:val="22"/>
                <w:szCs w:val="22"/>
              </w:rPr>
              <w:t xml:space="preserve">The car park </w:t>
            </w:r>
            <w:r w:rsidR="00472B6E">
              <w:rPr>
                <w:rFonts w:asciiTheme="minorHAnsi" w:hAnsiTheme="minorHAnsi"/>
                <w:color w:val="000000"/>
                <w:sz w:val="22"/>
                <w:szCs w:val="22"/>
              </w:rPr>
              <w:t>is free and ready to use the next day</w:t>
            </w:r>
          </w:p>
        </w:tc>
        <w:tc>
          <w:tcPr>
            <w:tcW w:w="3827" w:type="dxa"/>
            <w:vAlign w:val="center"/>
          </w:tcPr>
          <w:p w14:paraId="3163217A" w14:textId="77777777" w:rsidR="00487743" w:rsidRDefault="00472B6E" w:rsidP="00472B6E">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All parked cars are removed from the animated car park plan</w:t>
            </w:r>
          </w:p>
          <w:p w14:paraId="1BEE0D2C" w14:textId="0F322FF9" w:rsidR="00472B6E" w:rsidRDefault="00472B6E" w:rsidP="00472B6E">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System to loop around any vehicles flagged as ‘pool car’</w:t>
            </w:r>
          </w:p>
        </w:tc>
      </w:tr>
    </w:tbl>
    <w:p w14:paraId="1B692171" w14:textId="63FF020E" w:rsidR="00B377F0" w:rsidRPr="00F75EEA" w:rsidRDefault="00B377F0" w:rsidP="00203E32">
      <w:pPr>
        <w:pStyle w:val="Heading1"/>
        <w:rPr>
          <w:rFonts w:asciiTheme="minorHAnsi" w:hAnsiTheme="minorHAnsi"/>
        </w:rPr>
      </w:pPr>
      <w:bookmarkStart w:id="39" w:name="_Toc468801256"/>
      <w:r w:rsidRPr="00F75EEA">
        <w:rPr>
          <w:rFonts w:asciiTheme="minorHAnsi" w:hAnsiTheme="minorHAnsi"/>
        </w:rPr>
        <w:t xml:space="preserve">3.2 </w:t>
      </w:r>
      <w:bookmarkEnd w:id="39"/>
      <w:r w:rsidR="00D43769">
        <w:rPr>
          <w:rFonts w:asciiTheme="minorHAnsi" w:hAnsiTheme="minorHAnsi"/>
        </w:rPr>
        <w:t>Park App- Registered User</w:t>
      </w:r>
    </w:p>
    <w:p w14:paraId="25FCD957" w14:textId="77777777" w:rsidR="00B377F0" w:rsidRPr="00F75EEA" w:rsidRDefault="00B377F0" w:rsidP="00B377F0">
      <w:pPr>
        <w:pStyle w:val="Heading2"/>
        <w:rPr>
          <w:rFonts w:asciiTheme="minorHAnsi" w:hAnsiTheme="minorHAnsi"/>
        </w:rPr>
      </w:pPr>
      <w:bookmarkStart w:id="40" w:name="_Toc468801257"/>
      <w:r w:rsidRPr="00F75EEA">
        <w:rPr>
          <w:rFonts w:asciiTheme="minorHAnsi" w:hAnsiTheme="minorHAnsi"/>
        </w:rPr>
        <w:t>3.2.1 Overview</w:t>
      </w:r>
      <w:bookmarkEnd w:id="40"/>
    </w:p>
    <w:p w14:paraId="39F02D58" w14:textId="0E0E4B21" w:rsidR="00B377F0" w:rsidRPr="00F75EEA" w:rsidRDefault="00D43769" w:rsidP="00B377F0">
      <w:pPr>
        <w:rPr>
          <w:rFonts w:asciiTheme="minorHAnsi" w:eastAsiaTheme="minorHAnsi" w:hAnsiTheme="minorHAnsi" w:cs="Calibri-Light"/>
          <w:sz w:val="22"/>
          <w:szCs w:val="22"/>
        </w:rPr>
      </w:pPr>
      <w:r>
        <w:rPr>
          <w:rFonts w:asciiTheme="minorHAnsi" w:hAnsiTheme="minorHAnsi"/>
          <w:sz w:val="22"/>
          <w:szCs w:val="22"/>
        </w:rPr>
        <w:t xml:space="preserve">As well as being an open application, the ‘Park App’ will also have added functionality based on permissions when a registered user accesses the application using their credentials. The following user stories narrates the requirements in the case where an employee accesses the application </w:t>
      </w:r>
      <w:r w:rsidR="00A26F5E">
        <w:rPr>
          <w:rFonts w:asciiTheme="minorHAnsi" w:hAnsiTheme="minorHAnsi"/>
          <w:sz w:val="22"/>
          <w:szCs w:val="22"/>
        </w:rPr>
        <w:t>using their credentials.</w:t>
      </w:r>
    </w:p>
    <w:p w14:paraId="009B025B" w14:textId="55B60119" w:rsidR="00652662" w:rsidRPr="00F75EEA" w:rsidRDefault="00B377F0" w:rsidP="00C8443E">
      <w:pPr>
        <w:pStyle w:val="Heading2"/>
        <w:rPr>
          <w:rFonts w:asciiTheme="minorHAnsi" w:hAnsiTheme="minorHAnsi"/>
        </w:rPr>
      </w:pPr>
      <w:bookmarkStart w:id="41" w:name="_Toc468801258"/>
      <w:r w:rsidRPr="00F75EEA">
        <w:rPr>
          <w:rFonts w:asciiTheme="minorHAnsi" w:hAnsiTheme="minorHAnsi"/>
        </w:rPr>
        <w:t>3.2.2 Functional Requirements</w:t>
      </w:r>
      <w:bookmarkEnd w:id="41"/>
    </w:p>
    <w:tbl>
      <w:tblPr>
        <w:tblStyle w:val="TableGrid"/>
        <w:tblpPr w:leftFromText="180" w:rightFromText="180" w:vertAnchor="text" w:horzAnchor="margin" w:tblpXSpec="center" w:tblpY="97"/>
        <w:tblW w:w="11335" w:type="dxa"/>
        <w:tblLayout w:type="fixed"/>
        <w:tblLook w:val="04A0" w:firstRow="1" w:lastRow="0" w:firstColumn="1" w:lastColumn="0" w:noHBand="0" w:noVBand="1"/>
      </w:tblPr>
      <w:tblGrid>
        <w:gridCol w:w="1129"/>
        <w:gridCol w:w="709"/>
        <w:gridCol w:w="1276"/>
        <w:gridCol w:w="1843"/>
        <w:gridCol w:w="2551"/>
        <w:gridCol w:w="3827"/>
      </w:tblGrid>
      <w:tr w:rsidR="00652662" w:rsidRPr="00F75EEA" w14:paraId="5D5952F3" w14:textId="77777777" w:rsidTr="00510405">
        <w:trPr>
          <w:trHeight w:val="576"/>
        </w:trPr>
        <w:tc>
          <w:tcPr>
            <w:tcW w:w="1129" w:type="dxa"/>
          </w:tcPr>
          <w:p w14:paraId="3EC5AFDD" w14:textId="77777777" w:rsidR="00652662" w:rsidRPr="00F75EEA" w:rsidRDefault="00652662" w:rsidP="00C65814">
            <w:pPr>
              <w:rPr>
                <w:rFonts w:asciiTheme="minorHAnsi" w:hAnsiTheme="minorHAnsi"/>
                <w:b/>
                <w:sz w:val="22"/>
                <w:szCs w:val="22"/>
              </w:rPr>
            </w:pPr>
            <w:r w:rsidRPr="00F75EEA">
              <w:rPr>
                <w:rFonts w:asciiTheme="minorHAnsi" w:eastAsia="Calibri" w:hAnsiTheme="minorHAnsi" w:cs="Calibri"/>
                <w:b/>
                <w:bCs/>
                <w:sz w:val="22"/>
                <w:szCs w:val="22"/>
              </w:rPr>
              <w:t xml:space="preserve">Theme </w:t>
            </w:r>
          </w:p>
        </w:tc>
        <w:tc>
          <w:tcPr>
            <w:tcW w:w="709" w:type="dxa"/>
          </w:tcPr>
          <w:p w14:paraId="40F88EDF" w14:textId="77777777" w:rsidR="00652662" w:rsidRPr="00F75EEA" w:rsidRDefault="00652662" w:rsidP="00C65814">
            <w:pPr>
              <w:rPr>
                <w:rFonts w:asciiTheme="minorHAnsi" w:hAnsiTheme="minorHAnsi"/>
                <w:b/>
                <w:sz w:val="22"/>
                <w:szCs w:val="22"/>
              </w:rPr>
            </w:pPr>
            <w:r w:rsidRPr="00F75EEA">
              <w:rPr>
                <w:rFonts w:asciiTheme="minorHAnsi" w:eastAsia="Calibri" w:hAnsiTheme="minorHAnsi" w:cs="Calibri"/>
                <w:b/>
                <w:bCs/>
                <w:sz w:val="22"/>
                <w:szCs w:val="22"/>
              </w:rPr>
              <w:t>us-ID</w:t>
            </w:r>
          </w:p>
        </w:tc>
        <w:tc>
          <w:tcPr>
            <w:tcW w:w="1276" w:type="dxa"/>
          </w:tcPr>
          <w:p w14:paraId="1A8DD5D5" w14:textId="77777777" w:rsidR="00652662" w:rsidRPr="00F75EEA" w:rsidRDefault="00652662" w:rsidP="00C65814">
            <w:pPr>
              <w:rPr>
                <w:rFonts w:asciiTheme="minorHAnsi" w:hAnsiTheme="minorHAnsi"/>
                <w:b/>
                <w:sz w:val="22"/>
                <w:szCs w:val="22"/>
              </w:rPr>
            </w:pPr>
            <w:r w:rsidRPr="00F75EEA">
              <w:rPr>
                <w:rFonts w:asciiTheme="minorHAnsi" w:eastAsia="Calibri" w:hAnsiTheme="minorHAnsi" w:cs="Calibri"/>
                <w:b/>
                <w:bCs/>
                <w:sz w:val="22"/>
                <w:szCs w:val="22"/>
              </w:rPr>
              <w:t>As a/ an</w:t>
            </w:r>
          </w:p>
        </w:tc>
        <w:tc>
          <w:tcPr>
            <w:tcW w:w="1843" w:type="dxa"/>
          </w:tcPr>
          <w:p w14:paraId="4E511788" w14:textId="77777777" w:rsidR="00652662" w:rsidRPr="00F75EEA" w:rsidRDefault="00652662" w:rsidP="00C65814">
            <w:pPr>
              <w:rPr>
                <w:rFonts w:asciiTheme="minorHAnsi" w:hAnsiTheme="minorHAnsi"/>
                <w:b/>
                <w:sz w:val="22"/>
                <w:szCs w:val="22"/>
              </w:rPr>
            </w:pPr>
            <w:r w:rsidRPr="00F75EEA">
              <w:rPr>
                <w:rFonts w:asciiTheme="minorHAnsi" w:eastAsia="Calibri" w:hAnsiTheme="minorHAnsi" w:cs="Calibri"/>
                <w:b/>
                <w:bCs/>
                <w:sz w:val="22"/>
                <w:szCs w:val="22"/>
              </w:rPr>
              <w:t>I want to…</w:t>
            </w:r>
          </w:p>
        </w:tc>
        <w:tc>
          <w:tcPr>
            <w:tcW w:w="2551" w:type="dxa"/>
          </w:tcPr>
          <w:p w14:paraId="18009D5E" w14:textId="77777777" w:rsidR="00652662" w:rsidRPr="00F75EEA" w:rsidRDefault="00652662" w:rsidP="00C65814">
            <w:pPr>
              <w:rPr>
                <w:rFonts w:asciiTheme="minorHAnsi" w:hAnsiTheme="minorHAnsi"/>
                <w:b/>
                <w:sz w:val="22"/>
                <w:szCs w:val="22"/>
              </w:rPr>
            </w:pPr>
            <w:r w:rsidRPr="00F75EEA">
              <w:rPr>
                <w:rFonts w:asciiTheme="minorHAnsi" w:eastAsia="Calibri" w:hAnsiTheme="minorHAnsi" w:cs="Calibri"/>
                <w:b/>
                <w:bCs/>
                <w:sz w:val="22"/>
                <w:szCs w:val="22"/>
              </w:rPr>
              <w:t>So that…</w:t>
            </w:r>
          </w:p>
        </w:tc>
        <w:tc>
          <w:tcPr>
            <w:tcW w:w="3827" w:type="dxa"/>
          </w:tcPr>
          <w:p w14:paraId="6AA1D445" w14:textId="77777777" w:rsidR="00652662" w:rsidRPr="00F75EEA" w:rsidRDefault="00652662" w:rsidP="00C65814">
            <w:pPr>
              <w:rPr>
                <w:rFonts w:asciiTheme="minorHAnsi" w:hAnsiTheme="minorHAnsi"/>
                <w:b/>
                <w:sz w:val="22"/>
                <w:szCs w:val="22"/>
              </w:rPr>
            </w:pPr>
            <w:r w:rsidRPr="00F75EEA">
              <w:rPr>
                <w:rFonts w:asciiTheme="minorHAnsi" w:eastAsia="Calibri" w:hAnsiTheme="minorHAnsi" w:cs="Calibri"/>
                <w:b/>
                <w:bCs/>
                <w:sz w:val="22"/>
                <w:szCs w:val="22"/>
              </w:rPr>
              <w:t>Acceptance criteria</w:t>
            </w:r>
          </w:p>
        </w:tc>
      </w:tr>
      <w:tr w:rsidR="00652662" w:rsidRPr="00F75EEA" w14:paraId="3B36C2AD" w14:textId="77777777" w:rsidTr="00510405">
        <w:trPr>
          <w:trHeight w:val="576"/>
        </w:trPr>
        <w:tc>
          <w:tcPr>
            <w:tcW w:w="1129" w:type="dxa"/>
            <w:vAlign w:val="center"/>
          </w:tcPr>
          <w:p w14:paraId="46D02618" w14:textId="054ED00D" w:rsidR="00652662" w:rsidRPr="00F75EEA" w:rsidRDefault="00510405" w:rsidP="00730A5F">
            <w:pPr>
              <w:jc w:val="center"/>
              <w:rPr>
                <w:rFonts w:asciiTheme="minorHAnsi" w:hAnsiTheme="minorHAnsi"/>
                <w:sz w:val="22"/>
                <w:szCs w:val="22"/>
              </w:rPr>
            </w:pPr>
            <w:r>
              <w:rPr>
                <w:rFonts w:asciiTheme="minorHAnsi" w:hAnsiTheme="minorHAnsi"/>
                <w:color w:val="000000"/>
                <w:sz w:val="22"/>
                <w:szCs w:val="22"/>
              </w:rPr>
              <w:t>Mobile Device: (</w:t>
            </w:r>
            <w:r w:rsidR="00D43769">
              <w:rPr>
                <w:rFonts w:asciiTheme="minorHAnsi" w:hAnsiTheme="minorHAnsi"/>
                <w:color w:val="000000"/>
                <w:sz w:val="22"/>
                <w:szCs w:val="22"/>
              </w:rPr>
              <w:t>App in a Wrap</w:t>
            </w:r>
            <w:r>
              <w:rPr>
                <w:rFonts w:asciiTheme="minorHAnsi" w:hAnsiTheme="minorHAnsi"/>
                <w:color w:val="000000"/>
                <w:sz w:val="22"/>
                <w:szCs w:val="22"/>
              </w:rPr>
              <w:t>)</w:t>
            </w:r>
          </w:p>
        </w:tc>
        <w:tc>
          <w:tcPr>
            <w:tcW w:w="709" w:type="dxa"/>
            <w:vAlign w:val="center"/>
          </w:tcPr>
          <w:p w14:paraId="3A523D30" w14:textId="77777777" w:rsidR="00652662" w:rsidRPr="00F75EEA" w:rsidRDefault="00652662" w:rsidP="00730A5F">
            <w:pPr>
              <w:jc w:val="center"/>
              <w:rPr>
                <w:rFonts w:asciiTheme="minorHAnsi" w:hAnsiTheme="minorHAnsi"/>
                <w:sz w:val="22"/>
                <w:szCs w:val="22"/>
              </w:rPr>
            </w:pPr>
            <w:r w:rsidRPr="00F75EEA">
              <w:rPr>
                <w:rFonts w:asciiTheme="minorHAnsi" w:hAnsiTheme="minorHAnsi"/>
                <w:color w:val="000000"/>
                <w:sz w:val="22"/>
                <w:szCs w:val="22"/>
              </w:rPr>
              <w:t>001</w:t>
            </w:r>
          </w:p>
        </w:tc>
        <w:tc>
          <w:tcPr>
            <w:tcW w:w="1276" w:type="dxa"/>
            <w:vAlign w:val="center"/>
          </w:tcPr>
          <w:p w14:paraId="00022572" w14:textId="08FB2025" w:rsidR="00652662" w:rsidRPr="00F75EEA" w:rsidRDefault="00510405" w:rsidP="00730A5F">
            <w:pPr>
              <w:jc w:val="center"/>
              <w:rPr>
                <w:rFonts w:asciiTheme="minorHAnsi" w:hAnsiTheme="minorHAnsi"/>
                <w:sz w:val="22"/>
                <w:szCs w:val="22"/>
              </w:rPr>
            </w:pPr>
            <w:r>
              <w:rPr>
                <w:rFonts w:asciiTheme="minorHAnsi" w:hAnsiTheme="minorHAnsi"/>
                <w:color w:val="000000"/>
                <w:sz w:val="22"/>
                <w:szCs w:val="22"/>
              </w:rPr>
              <w:t>Registered User</w:t>
            </w:r>
          </w:p>
        </w:tc>
        <w:tc>
          <w:tcPr>
            <w:tcW w:w="1843" w:type="dxa"/>
            <w:vAlign w:val="center"/>
          </w:tcPr>
          <w:p w14:paraId="6D633312" w14:textId="1F04CE60" w:rsidR="00652662" w:rsidRPr="00F75EEA" w:rsidRDefault="000360CF" w:rsidP="00730A5F">
            <w:pPr>
              <w:jc w:val="center"/>
              <w:rPr>
                <w:rFonts w:asciiTheme="minorHAnsi" w:hAnsiTheme="minorHAnsi"/>
                <w:sz w:val="22"/>
                <w:szCs w:val="22"/>
              </w:rPr>
            </w:pPr>
            <w:r w:rsidRPr="00F75EEA">
              <w:rPr>
                <w:rFonts w:asciiTheme="minorHAnsi" w:hAnsiTheme="minorHAnsi"/>
                <w:color w:val="000000"/>
                <w:sz w:val="22"/>
                <w:szCs w:val="22"/>
              </w:rPr>
              <w:t xml:space="preserve">Be presented with </w:t>
            </w:r>
            <w:r w:rsidRPr="00B37196">
              <w:rPr>
                <w:rFonts w:asciiTheme="minorHAnsi" w:hAnsiTheme="minorHAnsi"/>
                <w:sz w:val="22"/>
                <w:szCs w:val="22"/>
              </w:rPr>
              <w:t xml:space="preserve"> </w:t>
            </w:r>
            <w:r>
              <w:rPr>
                <w:rFonts w:asciiTheme="minorHAnsi" w:hAnsiTheme="minorHAnsi"/>
                <w:sz w:val="22"/>
                <w:szCs w:val="22"/>
              </w:rPr>
              <w:t xml:space="preserve">an </w:t>
            </w:r>
            <w:r w:rsidRPr="00B37196">
              <w:rPr>
                <w:rFonts w:asciiTheme="minorHAnsi" w:hAnsiTheme="minorHAnsi"/>
                <w:sz w:val="22"/>
                <w:szCs w:val="22"/>
              </w:rPr>
              <w:t>animated plan of the car park</w:t>
            </w:r>
            <w:r w:rsidRPr="00F75EEA">
              <w:rPr>
                <w:rFonts w:asciiTheme="minorHAnsi" w:hAnsiTheme="minorHAnsi"/>
                <w:color w:val="000000"/>
                <w:sz w:val="22"/>
                <w:szCs w:val="22"/>
              </w:rPr>
              <w:t xml:space="preserve"> </w:t>
            </w:r>
            <w:r>
              <w:rPr>
                <w:rFonts w:asciiTheme="minorHAnsi" w:hAnsiTheme="minorHAnsi"/>
                <w:color w:val="000000"/>
                <w:sz w:val="22"/>
                <w:szCs w:val="22"/>
              </w:rPr>
              <w:t>once the application icon is selected on my mobile device</w:t>
            </w:r>
          </w:p>
        </w:tc>
        <w:tc>
          <w:tcPr>
            <w:tcW w:w="2551" w:type="dxa"/>
            <w:vAlign w:val="center"/>
          </w:tcPr>
          <w:p w14:paraId="11AB1D46" w14:textId="10AC1A2F" w:rsidR="00652662" w:rsidRPr="00F75EEA" w:rsidRDefault="000360CF" w:rsidP="00730A5F">
            <w:pPr>
              <w:jc w:val="center"/>
              <w:rPr>
                <w:rFonts w:asciiTheme="minorHAnsi" w:hAnsiTheme="minorHAnsi"/>
                <w:sz w:val="22"/>
                <w:szCs w:val="22"/>
              </w:rPr>
            </w:pPr>
            <w:r w:rsidRPr="00F75EEA">
              <w:rPr>
                <w:rFonts w:asciiTheme="minorHAnsi" w:hAnsiTheme="minorHAnsi"/>
                <w:color w:val="000000"/>
                <w:sz w:val="22"/>
                <w:szCs w:val="22"/>
              </w:rPr>
              <w:t xml:space="preserve">I </w:t>
            </w:r>
            <w:r>
              <w:rPr>
                <w:rFonts w:asciiTheme="minorHAnsi" w:hAnsiTheme="minorHAnsi"/>
                <w:color w:val="000000"/>
                <w:sz w:val="22"/>
                <w:szCs w:val="22"/>
              </w:rPr>
              <w:t>am able to notify others that my vehicle has occupied a particular car park space</w:t>
            </w:r>
          </w:p>
        </w:tc>
        <w:tc>
          <w:tcPr>
            <w:tcW w:w="3827" w:type="dxa"/>
            <w:vAlign w:val="center"/>
          </w:tcPr>
          <w:p w14:paraId="37D050B2" w14:textId="092A71EA" w:rsidR="000360CF" w:rsidRDefault="000360CF" w:rsidP="00730A5F">
            <w:pPr>
              <w:pStyle w:val="ListParagraph"/>
              <w:numPr>
                <w:ilvl w:val="0"/>
                <w:numId w:val="39"/>
              </w:numPr>
              <w:jc w:val="center"/>
              <w:rPr>
                <w:rFonts w:asciiTheme="minorHAnsi" w:hAnsiTheme="minorHAnsi"/>
                <w:szCs w:val="22"/>
              </w:rPr>
            </w:pPr>
            <w:r>
              <w:rPr>
                <w:rFonts w:asciiTheme="minorHAnsi" w:hAnsiTheme="minorHAnsi"/>
                <w:szCs w:val="22"/>
              </w:rPr>
              <w:t>Animated plan of FSI’s car park</w:t>
            </w:r>
          </w:p>
          <w:p w14:paraId="6C8EBEB3" w14:textId="45E9DD01" w:rsidR="00652662" w:rsidRPr="00F75EEA" w:rsidRDefault="00652662" w:rsidP="00730A5F">
            <w:pPr>
              <w:jc w:val="center"/>
              <w:rPr>
                <w:rFonts w:asciiTheme="minorHAnsi" w:hAnsiTheme="minorHAnsi"/>
                <w:sz w:val="22"/>
                <w:szCs w:val="22"/>
              </w:rPr>
            </w:pPr>
          </w:p>
        </w:tc>
      </w:tr>
      <w:tr w:rsidR="00510405" w:rsidRPr="00F75EEA" w14:paraId="6A602CF4" w14:textId="77777777" w:rsidTr="00A34B56">
        <w:trPr>
          <w:trHeight w:val="576"/>
        </w:trPr>
        <w:tc>
          <w:tcPr>
            <w:tcW w:w="1129" w:type="dxa"/>
            <w:vAlign w:val="center"/>
          </w:tcPr>
          <w:p w14:paraId="12343FD4" w14:textId="268793AF" w:rsidR="00510405" w:rsidRDefault="00510405" w:rsidP="00730A5F">
            <w:pPr>
              <w:jc w:val="center"/>
              <w:rPr>
                <w:rFonts w:asciiTheme="minorHAnsi" w:hAnsiTheme="minorHAnsi"/>
                <w:color w:val="000000"/>
                <w:sz w:val="22"/>
                <w:szCs w:val="22"/>
              </w:rPr>
            </w:pPr>
            <w:r>
              <w:rPr>
                <w:rFonts w:asciiTheme="minorHAnsi" w:hAnsiTheme="minorHAnsi"/>
                <w:color w:val="000000"/>
                <w:sz w:val="22"/>
                <w:szCs w:val="22"/>
              </w:rPr>
              <w:t>All Mobile Devices</w:t>
            </w:r>
          </w:p>
        </w:tc>
        <w:tc>
          <w:tcPr>
            <w:tcW w:w="709" w:type="dxa"/>
            <w:vAlign w:val="center"/>
          </w:tcPr>
          <w:p w14:paraId="79816F58" w14:textId="27B791CA" w:rsidR="00510405" w:rsidRPr="00F75EEA" w:rsidRDefault="00510405" w:rsidP="00730A5F">
            <w:pPr>
              <w:jc w:val="center"/>
              <w:rPr>
                <w:rFonts w:asciiTheme="minorHAnsi" w:hAnsiTheme="minorHAnsi"/>
                <w:color w:val="000000"/>
                <w:sz w:val="22"/>
                <w:szCs w:val="22"/>
              </w:rPr>
            </w:pPr>
            <w:r>
              <w:rPr>
                <w:rFonts w:asciiTheme="minorHAnsi" w:hAnsiTheme="minorHAnsi"/>
                <w:color w:val="000000"/>
                <w:sz w:val="22"/>
                <w:szCs w:val="22"/>
              </w:rPr>
              <w:t>002</w:t>
            </w:r>
          </w:p>
        </w:tc>
        <w:tc>
          <w:tcPr>
            <w:tcW w:w="1276" w:type="dxa"/>
          </w:tcPr>
          <w:p w14:paraId="7599802C" w14:textId="1C8C2E72" w:rsidR="00510405" w:rsidRPr="00F75EEA" w:rsidRDefault="00510405" w:rsidP="00730A5F">
            <w:pPr>
              <w:jc w:val="center"/>
              <w:rPr>
                <w:rFonts w:asciiTheme="minorHAnsi" w:hAnsiTheme="minorHAnsi"/>
                <w:color w:val="000000"/>
                <w:sz w:val="22"/>
                <w:szCs w:val="22"/>
              </w:rPr>
            </w:pPr>
            <w:r w:rsidRPr="00FE7E76">
              <w:rPr>
                <w:rFonts w:asciiTheme="minorHAnsi" w:hAnsiTheme="minorHAnsi"/>
                <w:color w:val="000000"/>
                <w:sz w:val="22"/>
                <w:szCs w:val="22"/>
              </w:rPr>
              <w:t>Registered User</w:t>
            </w:r>
          </w:p>
        </w:tc>
        <w:tc>
          <w:tcPr>
            <w:tcW w:w="1843" w:type="dxa"/>
            <w:vAlign w:val="center"/>
          </w:tcPr>
          <w:p w14:paraId="1CD705E8" w14:textId="700AC944" w:rsidR="00510405" w:rsidRPr="00F75EEA" w:rsidRDefault="00510405" w:rsidP="00730A5F">
            <w:pPr>
              <w:jc w:val="center"/>
              <w:rPr>
                <w:rFonts w:asciiTheme="minorHAnsi" w:hAnsiTheme="minorHAnsi"/>
                <w:color w:val="000000"/>
                <w:sz w:val="22"/>
                <w:szCs w:val="22"/>
              </w:rPr>
            </w:pPr>
            <w:r w:rsidRPr="00F75EEA">
              <w:rPr>
                <w:rFonts w:asciiTheme="minorHAnsi" w:hAnsiTheme="minorHAnsi"/>
                <w:color w:val="000000"/>
                <w:sz w:val="22"/>
                <w:szCs w:val="22"/>
              </w:rPr>
              <w:t xml:space="preserve">Be presented with </w:t>
            </w:r>
            <w:r w:rsidRPr="00B37196">
              <w:rPr>
                <w:rFonts w:asciiTheme="minorHAnsi" w:hAnsiTheme="minorHAnsi"/>
                <w:sz w:val="22"/>
                <w:szCs w:val="22"/>
              </w:rPr>
              <w:t xml:space="preserve"> </w:t>
            </w:r>
            <w:r>
              <w:rPr>
                <w:rFonts w:asciiTheme="minorHAnsi" w:hAnsiTheme="minorHAnsi"/>
                <w:sz w:val="22"/>
                <w:szCs w:val="22"/>
              </w:rPr>
              <w:t xml:space="preserve">an </w:t>
            </w:r>
            <w:r w:rsidRPr="00B37196">
              <w:rPr>
                <w:rFonts w:asciiTheme="minorHAnsi" w:hAnsiTheme="minorHAnsi"/>
                <w:sz w:val="22"/>
                <w:szCs w:val="22"/>
              </w:rPr>
              <w:t>animated plan of the car park</w:t>
            </w:r>
            <w:r w:rsidRPr="00F75EEA">
              <w:rPr>
                <w:rFonts w:asciiTheme="minorHAnsi" w:hAnsiTheme="minorHAnsi"/>
                <w:color w:val="000000"/>
                <w:sz w:val="22"/>
                <w:szCs w:val="22"/>
              </w:rPr>
              <w:t xml:space="preserve"> </w:t>
            </w:r>
            <w:r>
              <w:rPr>
                <w:rFonts w:asciiTheme="minorHAnsi" w:hAnsiTheme="minorHAnsi"/>
                <w:color w:val="000000"/>
                <w:sz w:val="22"/>
                <w:szCs w:val="22"/>
              </w:rPr>
              <w:t>once my credentials have been inserted</w:t>
            </w:r>
          </w:p>
        </w:tc>
        <w:tc>
          <w:tcPr>
            <w:tcW w:w="2551" w:type="dxa"/>
            <w:vAlign w:val="center"/>
          </w:tcPr>
          <w:p w14:paraId="000A5ABE" w14:textId="3EAF9DC7" w:rsidR="00510405" w:rsidRPr="00F75EEA" w:rsidRDefault="00510405" w:rsidP="00730A5F">
            <w:pPr>
              <w:jc w:val="center"/>
              <w:rPr>
                <w:rFonts w:asciiTheme="minorHAnsi" w:hAnsiTheme="minorHAnsi"/>
                <w:color w:val="000000"/>
                <w:sz w:val="22"/>
                <w:szCs w:val="22"/>
              </w:rPr>
            </w:pPr>
            <w:r w:rsidRPr="00F75EEA">
              <w:rPr>
                <w:rFonts w:asciiTheme="minorHAnsi" w:hAnsiTheme="minorHAnsi"/>
                <w:color w:val="000000"/>
                <w:sz w:val="22"/>
                <w:szCs w:val="22"/>
              </w:rPr>
              <w:t xml:space="preserve">I </w:t>
            </w:r>
            <w:r>
              <w:rPr>
                <w:rFonts w:asciiTheme="minorHAnsi" w:hAnsiTheme="minorHAnsi"/>
                <w:color w:val="000000"/>
                <w:sz w:val="22"/>
                <w:szCs w:val="22"/>
              </w:rPr>
              <w:t>am able to notify others that my vehicle has occupied a particular car park space</w:t>
            </w:r>
          </w:p>
        </w:tc>
        <w:tc>
          <w:tcPr>
            <w:tcW w:w="3827" w:type="dxa"/>
            <w:vAlign w:val="center"/>
          </w:tcPr>
          <w:p w14:paraId="22F92B18" w14:textId="77777777" w:rsidR="00510405" w:rsidRDefault="00510405" w:rsidP="00730A5F">
            <w:pPr>
              <w:pStyle w:val="ListParagraph"/>
              <w:jc w:val="center"/>
              <w:rPr>
                <w:rFonts w:asciiTheme="minorHAnsi" w:hAnsiTheme="minorHAnsi"/>
                <w:szCs w:val="22"/>
              </w:rPr>
            </w:pPr>
          </w:p>
          <w:p w14:paraId="7244B02F" w14:textId="77777777" w:rsidR="00510405" w:rsidRDefault="00510405" w:rsidP="00730A5F">
            <w:pPr>
              <w:pStyle w:val="ListParagraph"/>
              <w:numPr>
                <w:ilvl w:val="0"/>
                <w:numId w:val="39"/>
              </w:numPr>
              <w:jc w:val="center"/>
              <w:rPr>
                <w:rFonts w:asciiTheme="minorHAnsi" w:hAnsiTheme="minorHAnsi"/>
                <w:szCs w:val="22"/>
              </w:rPr>
            </w:pPr>
            <w:r>
              <w:rPr>
                <w:rFonts w:asciiTheme="minorHAnsi" w:hAnsiTheme="minorHAnsi"/>
                <w:szCs w:val="22"/>
              </w:rPr>
              <w:t>Animated plan of FSI’s car park</w:t>
            </w:r>
          </w:p>
          <w:p w14:paraId="2847ED1D" w14:textId="77777777" w:rsidR="00510405" w:rsidRDefault="00510405" w:rsidP="00730A5F">
            <w:pPr>
              <w:pStyle w:val="ListParagraph"/>
              <w:jc w:val="center"/>
              <w:rPr>
                <w:rFonts w:asciiTheme="minorHAnsi" w:hAnsiTheme="minorHAnsi"/>
                <w:szCs w:val="22"/>
              </w:rPr>
            </w:pPr>
          </w:p>
        </w:tc>
      </w:tr>
      <w:tr w:rsidR="00510405" w:rsidRPr="00F75EEA" w14:paraId="7893DF8C" w14:textId="77777777" w:rsidTr="00A34B56">
        <w:trPr>
          <w:trHeight w:val="576"/>
        </w:trPr>
        <w:tc>
          <w:tcPr>
            <w:tcW w:w="1129" w:type="dxa"/>
          </w:tcPr>
          <w:p w14:paraId="0E4031BD" w14:textId="01E33439" w:rsidR="00510405" w:rsidRDefault="00510405" w:rsidP="00730A5F">
            <w:pPr>
              <w:jc w:val="center"/>
              <w:rPr>
                <w:rFonts w:asciiTheme="minorHAnsi" w:hAnsiTheme="minorHAnsi"/>
                <w:color w:val="000000"/>
                <w:sz w:val="22"/>
                <w:szCs w:val="22"/>
              </w:rPr>
            </w:pPr>
            <w:r w:rsidRPr="00ED61C3">
              <w:rPr>
                <w:rFonts w:asciiTheme="minorHAnsi" w:hAnsiTheme="minorHAnsi"/>
                <w:color w:val="000000"/>
                <w:sz w:val="22"/>
                <w:szCs w:val="22"/>
              </w:rPr>
              <w:t>All Mobile Devices</w:t>
            </w:r>
          </w:p>
        </w:tc>
        <w:tc>
          <w:tcPr>
            <w:tcW w:w="709" w:type="dxa"/>
            <w:vAlign w:val="center"/>
          </w:tcPr>
          <w:p w14:paraId="4FC0E7BE" w14:textId="49E22267" w:rsidR="00510405" w:rsidRDefault="00510405" w:rsidP="00730A5F">
            <w:pPr>
              <w:jc w:val="center"/>
              <w:rPr>
                <w:rFonts w:asciiTheme="minorHAnsi" w:hAnsiTheme="minorHAnsi"/>
                <w:color w:val="000000"/>
                <w:sz w:val="22"/>
                <w:szCs w:val="22"/>
              </w:rPr>
            </w:pPr>
            <w:r>
              <w:rPr>
                <w:rFonts w:asciiTheme="minorHAnsi" w:hAnsiTheme="minorHAnsi"/>
                <w:color w:val="000000"/>
                <w:sz w:val="22"/>
                <w:szCs w:val="22"/>
              </w:rPr>
              <w:t>003</w:t>
            </w:r>
          </w:p>
        </w:tc>
        <w:tc>
          <w:tcPr>
            <w:tcW w:w="1276" w:type="dxa"/>
          </w:tcPr>
          <w:p w14:paraId="368733D3" w14:textId="1E62B836" w:rsidR="00510405" w:rsidRPr="00F75EEA" w:rsidRDefault="00510405" w:rsidP="00730A5F">
            <w:pPr>
              <w:jc w:val="center"/>
              <w:rPr>
                <w:rFonts w:asciiTheme="minorHAnsi" w:hAnsiTheme="minorHAnsi"/>
                <w:color w:val="000000"/>
                <w:sz w:val="22"/>
                <w:szCs w:val="22"/>
              </w:rPr>
            </w:pPr>
            <w:r w:rsidRPr="00FE7E76">
              <w:rPr>
                <w:rFonts w:asciiTheme="minorHAnsi" w:hAnsiTheme="minorHAnsi"/>
                <w:color w:val="000000"/>
                <w:sz w:val="22"/>
                <w:szCs w:val="22"/>
              </w:rPr>
              <w:t>Registered User</w:t>
            </w:r>
          </w:p>
        </w:tc>
        <w:tc>
          <w:tcPr>
            <w:tcW w:w="1843" w:type="dxa"/>
            <w:vAlign w:val="center"/>
          </w:tcPr>
          <w:p w14:paraId="7BDBEA49" w14:textId="3B78BBFC" w:rsidR="00510405" w:rsidRPr="00F75EEA" w:rsidRDefault="00510405" w:rsidP="00730A5F">
            <w:pPr>
              <w:jc w:val="center"/>
              <w:rPr>
                <w:rFonts w:asciiTheme="minorHAnsi" w:hAnsiTheme="minorHAnsi"/>
                <w:color w:val="000000"/>
                <w:sz w:val="22"/>
                <w:szCs w:val="22"/>
              </w:rPr>
            </w:pPr>
            <w:r w:rsidRPr="00F75EEA">
              <w:rPr>
                <w:rFonts w:asciiTheme="minorHAnsi" w:hAnsiTheme="minorHAnsi"/>
                <w:color w:val="000000"/>
                <w:sz w:val="22"/>
                <w:szCs w:val="22"/>
              </w:rPr>
              <w:t xml:space="preserve">Be </w:t>
            </w:r>
            <w:r>
              <w:rPr>
                <w:rFonts w:asciiTheme="minorHAnsi" w:hAnsiTheme="minorHAnsi"/>
                <w:color w:val="000000"/>
                <w:sz w:val="22"/>
                <w:szCs w:val="22"/>
              </w:rPr>
              <w:t>able to select a clickable section within the car park plan</w:t>
            </w:r>
          </w:p>
        </w:tc>
        <w:tc>
          <w:tcPr>
            <w:tcW w:w="2551" w:type="dxa"/>
            <w:vAlign w:val="center"/>
          </w:tcPr>
          <w:p w14:paraId="3EB7DB0B" w14:textId="21D095AE" w:rsidR="00510405" w:rsidRPr="00F75EEA" w:rsidRDefault="00510405" w:rsidP="00730A5F">
            <w:pPr>
              <w:jc w:val="center"/>
              <w:rPr>
                <w:rFonts w:asciiTheme="minorHAnsi" w:hAnsiTheme="minorHAnsi"/>
                <w:color w:val="000000"/>
                <w:sz w:val="22"/>
                <w:szCs w:val="22"/>
              </w:rPr>
            </w:pPr>
            <w:r w:rsidRPr="00F75EEA">
              <w:rPr>
                <w:rFonts w:asciiTheme="minorHAnsi" w:hAnsiTheme="minorHAnsi"/>
                <w:color w:val="000000"/>
                <w:sz w:val="22"/>
                <w:szCs w:val="22"/>
              </w:rPr>
              <w:t xml:space="preserve">I </w:t>
            </w:r>
            <w:r>
              <w:rPr>
                <w:rFonts w:asciiTheme="minorHAnsi" w:hAnsiTheme="minorHAnsi"/>
                <w:color w:val="000000"/>
                <w:sz w:val="22"/>
                <w:szCs w:val="22"/>
              </w:rPr>
              <w:t>am able to notify others that my vehicle has occupied a particular car park space</w:t>
            </w:r>
          </w:p>
        </w:tc>
        <w:tc>
          <w:tcPr>
            <w:tcW w:w="3827" w:type="dxa"/>
            <w:vAlign w:val="center"/>
          </w:tcPr>
          <w:p w14:paraId="65852EFF" w14:textId="68D839CD" w:rsidR="00510405" w:rsidRDefault="00510405" w:rsidP="00AD5F3B">
            <w:pPr>
              <w:pStyle w:val="ListParagraph"/>
              <w:numPr>
                <w:ilvl w:val="0"/>
                <w:numId w:val="39"/>
              </w:numPr>
              <w:rPr>
                <w:rFonts w:asciiTheme="minorHAnsi" w:hAnsiTheme="minorHAnsi"/>
                <w:szCs w:val="22"/>
              </w:rPr>
            </w:pPr>
            <w:r>
              <w:rPr>
                <w:rFonts w:asciiTheme="minorHAnsi" w:hAnsiTheme="minorHAnsi"/>
                <w:szCs w:val="22"/>
              </w:rPr>
              <w:t>Selected cell automatically populated with user’s details</w:t>
            </w:r>
          </w:p>
          <w:p w14:paraId="2E5B1DD2" w14:textId="6EED488A" w:rsidR="00510405" w:rsidRDefault="00AD5F3B" w:rsidP="00AD5F3B">
            <w:pPr>
              <w:pStyle w:val="ListParagraph"/>
              <w:numPr>
                <w:ilvl w:val="0"/>
                <w:numId w:val="39"/>
              </w:numPr>
              <w:rPr>
                <w:rFonts w:asciiTheme="minorHAnsi" w:hAnsiTheme="minorHAnsi"/>
                <w:szCs w:val="22"/>
              </w:rPr>
            </w:pPr>
            <w:r>
              <w:rPr>
                <w:rFonts w:asciiTheme="minorHAnsi" w:eastAsia="Calibri" w:hAnsiTheme="minorHAnsi" w:cs="Calibri"/>
                <w:szCs w:val="22"/>
              </w:rPr>
              <w:t xml:space="preserve">First time users will be presented with a pop-up giving </w:t>
            </w:r>
            <w:r>
              <w:rPr>
                <w:rFonts w:asciiTheme="minorHAnsi" w:eastAsia="Calibri" w:hAnsiTheme="minorHAnsi" w:cs="Calibri"/>
                <w:szCs w:val="22"/>
              </w:rPr>
              <w:lastRenderedPageBreak/>
              <w:t>the user the ability</w:t>
            </w:r>
            <w:r w:rsidRPr="00A97C8B">
              <w:rPr>
                <w:rFonts w:asciiTheme="minorHAnsi" w:eastAsia="Calibri" w:hAnsiTheme="minorHAnsi" w:cs="Calibri"/>
                <w:szCs w:val="22"/>
              </w:rPr>
              <w:t xml:space="preserve"> to insert his/her name</w:t>
            </w:r>
            <w:r>
              <w:rPr>
                <w:rFonts w:asciiTheme="minorHAnsi" w:eastAsia="Calibri" w:hAnsiTheme="minorHAnsi" w:cs="Calibri"/>
                <w:szCs w:val="22"/>
              </w:rPr>
              <w:t>, number and registration</w:t>
            </w:r>
            <w:r w:rsidRPr="00A97C8B">
              <w:rPr>
                <w:rFonts w:asciiTheme="minorHAnsi" w:eastAsia="Calibri" w:hAnsiTheme="minorHAnsi" w:cs="Calibri"/>
                <w:szCs w:val="22"/>
              </w:rPr>
              <w:t xml:space="preserve"> in the textbox</w:t>
            </w:r>
            <w:r>
              <w:rPr>
                <w:rFonts w:asciiTheme="minorHAnsi" w:eastAsia="Calibri" w:hAnsiTheme="minorHAnsi" w:cs="Calibri"/>
                <w:szCs w:val="22"/>
              </w:rPr>
              <w:t xml:space="preserve"> fields</w:t>
            </w:r>
            <w:r>
              <w:rPr>
                <w:rFonts w:asciiTheme="minorHAnsi" w:hAnsiTheme="minorHAnsi"/>
                <w:szCs w:val="22"/>
              </w:rPr>
              <w:t xml:space="preserve"> </w:t>
            </w:r>
          </w:p>
        </w:tc>
      </w:tr>
      <w:tr w:rsidR="00510405" w:rsidRPr="00F75EEA" w14:paraId="4F431A9A" w14:textId="77777777" w:rsidTr="00A34B56">
        <w:trPr>
          <w:trHeight w:val="576"/>
        </w:trPr>
        <w:tc>
          <w:tcPr>
            <w:tcW w:w="1129" w:type="dxa"/>
            <w:vAlign w:val="center"/>
          </w:tcPr>
          <w:p w14:paraId="05C50FA0" w14:textId="1E9ECD0D" w:rsidR="00510405" w:rsidRDefault="00510405" w:rsidP="00730A5F">
            <w:pPr>
              <w:jc w:val="center"/>
              <w:rPr>
                <w:rFonts w:asciiTheme="minorHAnsi" w:hAnsiTheme="minorHAnsi"/>
                <w:color w:val="000000"/>
                <w:sz w:val="22"/>
                <w:szCs w:val="22"/>
              </w:rPr>
            </w:pPr>
            <w:r>
              <w:rPr>
                <w:rFonts w:asciiTheme="minorHAnsi" w:hAnsiTheme="minorHAnsi"/>
                <w:color w:val="000000"/>
                <w:sz w:val="22"/>
                <w:szCs w:val="22"/>
              </w:rPr>
              <w:lastRenderedPageBreak/>
              <w:t>All Mobile Devices</w:t>
            </w:r>
          </w:p>
        </w:tc>
        <w:tc>
          <w:tcPr>
            <w:tcW w:w="709" w:type="dxa"/>
            <w:vAlign w:val="center"/>
          </w:tcPr>
          <w:p w14:paraId="73F518BB" w14:textId="639A2799" w:rsidR="00510405" w:rsidRDefault="00510405" w:rsidP="00730A5F">
            <w:pPr>
              <w:jc w:val="center"/>
              <w:rPr>
                <w:rFonts w:asciiTheme="minorHAnsi" w:hAnsiTheme="minorHAnsi"/>
                <w:color w:val="000000"/>
                <w:sz w:val="22"/>
                <w:szCs w:val="22"/>
              </w:rPr>
            </w:pPr>
            <w:r>
              <w:rPr>
                <w:rFonts w:asciiTheme="minorHAnsi" w:hAnsiTheme="minorHAnsi"/>
                <w:color w:val="000000"/>
                <w:sz w:val="22"/>
                <w:szCs w:val="22"/>
              </w:rPr>
              <w:t>004</w:t>
            </w:r>
          </w:p>
        </w:tc>
        <w:tc>
          <w:tcPr>
            <w:tcW w:w="1276" w:type="dxa"/>
          </w:tcPr>
          <w:p w14:paraId="1CC2B333" w14:textId="4C41C423" w:rsidR="00510405" w:rsidRDefault="00510405" w:rsidP="00730A5F">
            <w:pPr>
              <w:jc w:val="center"/>
              <w:rPr>
                <w:rFonts w:asciiTheme="minorHAnsi" w:hAnsiTheme="minorHAnsi"/>
                <w:color w:val="000000"/>
                <w:sz w:val="22"/>
                <w:szCs w:val="22"/>
              </w:rPr>
            </w:pPr>
            <w:r w:rsidRPr="00FE7E76">
              <w:rPr>
                <w:rFonts w:asciiTheme="minorHAnsi" w:hAnsiTheme="minorHAnsi"/>
                <w:color w:val="000000"/>
                <w:sz w:val="22"/>
                <w:szCs w:val="22"/>
              </w:rPr>
              <w:t>Registered User</w:t>
            </w:r>
          </w:p>
        </w:tc>
        <w:tc>
          <w:tcPr>
            <w:tcW w:w="1843" w:type="dxa"/>
            <w:vAlign w:val="center"/>
          </w:tcPr>
          <w:p w14:paraId="74616957" w14:textId="1CC395C5" w:rsidR="00510405" w:rsidRPr="00F75EEA" w:rsidRDefault="00510405" w:rsidP="00730A5F">
            <w:pPr>
              <w:jc w:val="center"/>
              <w:rPr>
                <w:rFonts w:asciiTheme="minorHAnsi" w:hAnsiTheme="minorHAnsi"/>
                <w:color w:val="000000"/>
                <w:sz w:val="22"/>
                <w:szCs w:val="22"/>
              </w:rPr>
            </w:pPr>
            <w:r w:rsidRPr="00F75EEA">
              <w:rPr>
                <w:rFonts w:asciiTheme="minorHAnsi" w:hAnsiTheme="minorHAnsi"/>
                <w:color w:val="000000"/>
                <w:sz w:val="22"/>
                <w:szCs w:val="22"/>
              </w:rPr>
              <w:t xml:space="preserve">Be able to </w:t>
            </w:r>
            <w:r>
              <w:rPr>
                <w:rFonts w:asciiTheme="minorHAnsi" w:hAnsiTheme="minorHAnsi"/>
                <w:color w:val="000000"/>
                <w:sz w:val="22"/>
                <w:szCs w:val="22"/>
              </w:rPr>
              <w:t>edit my vehicle registration or contact details</w:t>
            </w:r>
          </w:p>
        </w:tc>
        <w:tc>
          <w:tcPr>
            <w:tcW w:w="2551" w:type="dxa"/>
            <w:vAlign w:val="center"/>
          </w:tcPr>
          <w:p w14:paraId="58132930" w14:textId="4A2E504E" w:rsidR="00510405" w:rsidRPr="00F75EEA" w:rsidRDefault="00510405" w:rsidP="00730A5F">
            <w:pPr>
              <w:jc w:val="center"/>
              <w:rPr>
                <w:rFonts w:asciiTheme="minorHAnsi" w:hAnsiTheme="minorHAnsi"/>
                <w:color w:val="000000"/>
                <w:sz w:val="22"/>
                <w:szCs w:val="22"/>
              </w:rPr>
            </w:pPr>
            <w:r>
              <w:rPr>
                <w:rFonts w:asciiTheme="minorHAnsi" w:hAnsiTheme="minorHAnsi"/>
                <w:color w:val="000000"/>
                <w:sz w:val="22"/>
                <w:szCs w:val="22"/>
              </w:rPr>
              <w:t>I can ensure the correct information is displayed</w:t>
            </w:r>
          </w:p>
        </w:tc>
        <w:tc>
          <w:tcPr>
            <w:tcW w:w="3827" w:type="dxa"/>
            <w:vAlign w:val="center"/>
          </w:tcPr>
          <w:p w14:paraId="3AAC9CD7" w14:textId="77777777" w:rsidR="00510405" w:rsidRDefault="00510405" w:rsidP="0058122F">
            <w:pPr>
              <w:pStyle w:val="ListParagraph"/>
              <w:numPr>
                <w:ilvl w:val="0"/>
                <w:numId w:val="39"/>
              </w:numPr>
              <w:rPr>
                <w:rFonts w:asciiTheme="minorHAnsi" w:hAnsiTheme="minorHAnsi"/>
                <w:szCs w:val="22"/>
              </w:rPr>
            </w:pPr>
            <w:r>
              <w:rPr>
                <w:rFonts w:asciiTheme="minorHAnsi" w:hAnsiTheme="minorHAnsi"/>
                <w:szCs w:val="22"/>
              </w:rPr>
              <w:t>Reselect space occupied by same user and be presented with a pop-up screen titled ‘Edit Contact Details’</w:t>
            </w:r>
          </w:p>
          <w:p w14:paraId="05616A93" w14:textId="77777777" w:rsidR="00510405" w:rsidRDefault="00510405" w:rsidP="0058122F">
            <w:pPr>
              <w:pStyle w:val="ListParagraph"/>
              <w:numPr>
                <w:ilvl w:val="0"/>
                <w:numId w:val="39"/>
              </w:numPr>
              <w:rPr>
                <w:rFonts w:asciiTheme="minorHAnsi" w:eastAsia="Calibri" w:hAnsiTheme="minorHAnsi" w:cs="Calibri"/>
                <w:szCs w:val="22"/>
              </w:rPr>
            </w:pPr>
            <w:r>
              <w:rPr>
                <w:rFonts w:asciiTheme="minorHAnsi" w:eastAsia="Calibri" w:hAnsiTheme="minorHAnsi" w:cs="Calibri"/>
                <w:szCs w:val="22"/>
              </w:rPr>
              <w:t>Phone number and Registration number fields are editable</w:t>
            </w:r>
          </w:p>
          <w:p w14:paraId="7A1B51DD" w14:textId="77777777" w:rsidR="00510405" w:rsidRPr="00730A5F" w:rsidRDefault="00510405" w:rsidP="0058122F">
            <w:pPr>
              <w:pStyle w:val="ListParagraph"/>
              <w:numPr>
                <w:ilvl w:val="0"/>
                <w:numId w:val="39"/>
              </w:numPr>
              <w:rPr>
                <w:rFonts w:asciiTheme="minorHAnsi" w:hAnsiTheme="minorHAnsi"/>
                <w:szCs w:val="22"/>
              </w:rPr>
            </w:pPr>
            <w:r>
              <w:rPr>
                <w:rFonts w:asciiTheme="minorHAnsi" w:eastAsia="Calibri" w:hAnsiTheme="minorHAnsi" w:cs="Calibri"/>
                <w:szCs w:val="22"/>
              </w:rPr>
              <w:t>Updated Phone number and Registration fields will override information previously stored</w:t>
            </w:r>
          </w:p>
          <w:p w14:paraId="721FF691" w14:textId="7F72BEB3" w:rsidR="00730A5F" w:rsidRDefault="00730A5F" w:rsidP="0058122F">
            <w:pPr>
              <w:pStyle w:val="ListParagraph"/>
              <w:numPr>
                <w:ilvl w:val="0"/>
                <w:numId w:val="39"/>
              </w:numPr>
              <w:rPr>
                <w:rFonts w:asciiTheme="minorHAnsi" w:hAnsiTheme="minorHAnsi"/>
                <w:szCs w:val="22"/>
              </w:rPr>
            </w:pPr>
            <w:r>
              <w:rPr>
                <w:rFonts w:asciiTheme="minorHAnsi" w:eastAsia="Calibri" w:hAnsiTheme="minorHAnsi" w:cs="Calibri"/>
                <w:szCs w:val="22"/>
              </w:rPr>
              <w:t>2 Hardcoded buttons ‘Save’ ‘Remove Car’</w:t>
            </w:r>
          </w:p>
        </w:tc>
      </w:tr>
      <w:tr w:rsidR="00510405" w:rsidRPr="00F75EEA" w14:paraId="2C3F8E06" w14:textId="77777777" w:rsidTr="00A34B56">
        <w:trPr>
          <w:trHeight w:val="576"/>
        </w:trPr>
        <w:tc>
          <w:tcPr>
            <w:tcW w:w="1129" w:type="dxa"/>
            <w:vAlign w:val="center"/>
          </w:tcPr>
          <w:p w14:paraId="1582CD71" w14:textId="77134B63" w:rsidR="00510405" w:rsidRDefault="00510405" w:rsidP="00730A5F">
            <w:pPr>
              <w:jc w:val="center"/>
              <w:rPr>
                <w:rFonts w:asciiTheme="minorHAnsi" w:hAnsiTheme="minorHAnsi"/>
                <w:color w:val="000000"/>
                <w:sz w:val="22"/>
                <w:szCs w:val="22"/>
              </w:rPr>
            </w:pPr>
            <w:r>
              <w:rPr>
                <w:rFonts w:asciiTheme="minorHAnsi" w:hAnsiTheme="minorHAnsi"/>
                <w:color w:val="000000"/>
                <w:sz w:val="22"/>
                <w:szCs w:val="22"/>
              </w:rPr>
              <w:t>All Mobile Devices</w:t>
            </w:r>
          </w:p>
        </w:tc>
        <w:tc>
          <w:tcPr>
            <w:tcW w:w="709" w:type="dxa"/>
            <w:vAlign w:val="center"/>
          </w:tcPr>
          <w:p w14:paraId="56103839" w14:textId="0C340968" w:rsidR="00510405" w:rsidRDefault="00510405" w:rsidP="00730A5F">
            <w:pPr>
              <w:jc w:val="center"/>
              <w:rPr>
                <w:rFonts w:asciiTheme="minorHAnsi" w:hAnsiTheme="minorHAnsi"/>
                <w:color w:val="000000"/>
                <w:sz w:val="22"/>
                <w:szCs w:val="22"/>
              </w:rPr>
            </w:pPr>
            <w:r>
              <w:rPr>
                <w:rFonts w:asciiTheme="minorHAnsi" w:hAnsiTheme="minorHAnsi"/>
                <w:color w:val="000000"/>
                <w:sz w:val="22"/>
                <w:szCs w:val="22"/>
              </w:rPr>
              <w:t>005</w:t>
            </w:r>
          </w:p>
        </w:tc>
        <w:tc>
          <w:tcPr>
            <w:tcW w:w="1276" w:type="dxa"/>
          </w:tcPr>
          <w:p w14:paraId="4749CA2F" w14:textId="120E485C" w:rsidR="00510405" w:rsidRDefault="00510405" w:rsidP="00730A5F">
            <w:pPr>
              <w:jc w:val="center"/>
              <w:rPr>
                <w:rFonts w:asciiTheme="minorHAnsi" w:hAnsiTheme="minorHAnsi"/>
                <w:color w:val="000000"/>
                <w:sz w:val="22"/>
                <w:szCs w:val="22"/>
              </w:rPr>
            </w:pPr>
            <w:r w:rsidRPr="00FE7E76">
              <w:rPr>
                <w:rFonts w:asciiTheme="minorHAnsi" w:hAnsiTheme="minorHAnsi"/>
                <w:color w:val="000000"/>
                <w:sz w:val="22"/>
                <w:szCs w:val="22"/>
              </w:rPr>
              <w:t>Registered User</w:t>
            </w:r>
          </w:p>
        </w:tc>
        <w:tc>
          <w:tcPr>
            <w:tcW w:w="1843" w:type="dxa"/>
            <w:vAlign w:val="center"/>
          </w:tcPr>
          <w:p w14:paraId="74DE40FE" w14:textId="6DCB8A36" w:rsidR="00510405" w:rsidRPr="00F75EEA" w:rsidRDefault="00510405" w:rsidP="00730A5F">
            <w:pPr>
              <w:jc w:val="center"/>
              <w:rPr>
                <w:rFonts w:asciiTheme="minorHAnsi" w:hAnsiTheme="minorHAnsi"/>
                <w:color w:val="000000"/>
                <w:sz w:val="22"/>
                <w:szCs w:val="22"/>
              </w:rPr>
            </w:pPr>
            <w:r>
              <w:rPr>
                <w:rFonts w:asciiTheme="minorHAnsi" w:hAnsiTheme="minorHAnsi"/>
                <w:color w:val="000000"/>
                <w:sz w:val="22"/>
                <w:szCs w:val="22"/>
              </w:rPr>
              <w:t>Be able to see a tick box to indicate a pool car</w:t>
            </w:r>
          </w:p>
        </w:tc>
        <w:tc>
          <w:tcPr>
            <w:tcW w:w="2551" w:type="dxa"/>
            <w:vAlign w:val="center"/>
          </w:tcPr>
          <w:p w14:paraId="0D703AE6" w14:textId="53D4DA5D" w:rsidR="00510405" w:rsidRDefault="00510405" w:rsidP="00730A5F">
            <w:pPr>
              <w:jc w:val="center"/>
              <w:rPr>
                <w:rFonts w:asciiTheme="minorHAnsi" w:hAnsiTheme="minorHAnsi"/>
                <w:color w:val="000000"/>
                <w:sz w:val="22"/>
                <w:szCs w:val="22"/>
              </w:rPr>
            </w:pPr>
            <w:r>
              <w:rPr>
                <w:rFonts w:asciiTheme="minorHAnsi" w:hAnsiTheme="minorHAnsi"/>
                <w:color w:val="000000"/>
                <w:sz w:val="22"/>
                <w:szCs w:val="22"/>
              </w:rPr>
              <w:t>I can indicate that the car I’ve parked is a pool car</w:t>
            </w:r>
          </w:p>
        </w:tc>
        <w:tc>
          <w:tcPr>
            <w:tcW w:w="3827" w:type="dxa"/>
            <w:vAlign w:val="center"/>
          </w:tcPr>
          <w:p w14:paraId="27CA1720" w14:textId="77777777" w:rsidR="00510405" w:rsidRDefault="00510405" w:rsidP="00730A5F">
            <w:pPr>
              <w:pStyle w:val="ListParagraph"/>
              <w:numPr>
                <w:ilvl w:val="0"/>
                <w:numId w:val="41"/>
              </w:numPr>
              <w:jc w:val="center"/>
              <w:rPr>
                <w:rFonts w:asciiTheme="minorHAnsi" w:eastAsia="Calibri" w:hAnsiTheme="minorHAnsi" w:cs="Calibri"/>
                <w:szCs w:val="22"/>
              </w:rPr>
            </w:pPr>
            <w:r>
              <w:rPr>
                <w:rFonts w:asciiTheme="minorHAnsi" w:eastAsia="Calibri" w:hAnsiTheme="minorHAnsi" w:cs="Calibri"/>
                <w:szCs w:val="22"/>
              </w:rPr>
              <w:t>Once the pool car tick box is selected, the registration field is grey out.</w:t>
            </w:r>
          </w:p>
          <w:p w14:paraId="25904F51" w14:textId="77777777" w:rsidR="00510405" w:rsidRDefault="00510405" w:rsidP="00730A5F">
            <w:pPr>
              <w:pStyle w:val="ListParagraph"/>
              <w:jc w:val="center"/>
              <w:rPr>
                <w:rFonts w:asciiTheme="minorHAnsi" w:hAnsiTheme="minorHAnsi"/>
                <w:szCs w:val="22"/>
              </w:rPr>
            </w:pPr>
          </w:p>
        </w:tc>
      </w:tr>
      <w:tr w:rsidR="00730A5F" w:rsidRPr="00F75EEA" w14:paraId="4DF30462" w14:textId="77777777" w:rsidTr="00A34B56">
        <w:trPr>
          <w:trHeight w:val="576"/>
        </w:trPr>
        <w:tc>
          <w:tcPr>
            <w:tcW w:w="1129" w:type="dxa"/>
            <w:vAlign w:val="center"/>
          </w:tcPr>
          <w:p w14:paraId="6A70C08B" w14:textId="3E5A1DF0" w:rsidR="00730A5F" w:rsidRDefault="00730A5F" w:rsidP="00730A5F">
            <w:pPr>
              <w:jc w:val="center"/>
              <w:rPr>
                <w:rFonts w:asciiTheme="minorHAnsi" w:hAnsiTheme="minorHAnsi"/>
                <w:color w:val="000000"/>
                <w:sz w:val="22"/>
                <w:szCs w:val="22"/>
              </w:rPr>
            </w:pPr>
            <w:r>
              <w:rPr>
                <w:rFonts w:asciiTheme="minorHAnsi" w:hAnsiTheme="minorHAnsi"/>
                <w:color w:val="000000"/>
                <w:sz w:val="22"/>
                <w:szCs w:val="22"/>
              </w:rPr>
              <w:t>All Mobile Devices</w:t>
            </w:r>
          </w:p>
        </w:tc>
        <w:tc>
          <w:tcPr>
            <w:tcW w:w="709" w:type="dxa"/>
            <w:vAlign w:val="center"/>
          </w:tcPr>
          <w:p w14:paraId="029781E5" w14:textId="08B55B95" w:rsidR="00730A5F" w:rsidRDefault="00EC194F" w:rsidP="00730A5F">
            <w:pPr>
              <w:jc w:val="center"/>
              <w:rPr>
                <w:rFonts w:asciiTheme="minorHAnsi" w:hAnsiTheme="minorHAnsi"/>
                <w:color w:val="000000"/>
                <w:sz w:val="22"/>
                <w:szCs w:val="22"/>
              </w:rPr>
            </w:pPr>
            <w:r>
              <w:rPr>
                <w:rFonts w:asciiTheme="minorHAnsi" w:hAnsiTheme="minorHAnsi"/>
                <w:color w:val="000000"/>
                <w:sz w:val="22"/>
                <w:szCs w:val="22"/>
              </w:rPr>
              <w:t>006</w:t>
            </w:r>
          </w:p>
        </w:tc>
        <w:tc>
          <w:tcPr>
            <w:tcW w:w="1276" w:type="dxa"/>
          </w:tcPr>
          <w:p w14:paraId="095EE92A" w14:textId="57DD2887" w:rsidR="00730A5F" w:rsidRPr="00FE7E76" w:rsidRDefault="00730A5F" w:rsidP="00730A5F">
            <w:pPr>
              <w:jc w:val="center"/>
              <w:rPr>
                <w:rFonts w:asciiTheme="minorHAnsi" w:hAnsiTheme="minorHAnsi"/>
                <w:color w:val="000000"/>
                <w:sz w:val="22"/>
                <w:szCs w:val="22"/>
              </w:rPr>
            </w:pPr>
            <w:r w:rsidRPr="00FE7E76">
              <w:rPr>
                <w:rFonts w:asciiTheme="minorHAnsi" w:hAnsiTheme="minorHAnsi"/>
                <w:color w:val="000000"/>
                <w:sz w:val="22"/>
                <w:szCs w:val="22"/>
              </w:rPr>
              <w:t>Registered User</w:t>
            </w:r>
          </w:p>
        </w:tc>
        <w:tc>
          <w:tcPr>
            <w:tcW w:w="1843" w:type="dxa"/>
            <w:vAlign w:val="center"/>
          </w:tcPr>
          <w:p w14:paraId="1923A1DE" w14:textId="0243760C" w:rsidR="00730A5F" w:rsidRDefault="00730A5F" w:rsidP="00730A5F">
            <w:pPr>
              <w:jc w:val="center"/>
              <w:rPr>
                <w:rFonts w:asciiTheme="minorHAnsi" w:hAnsiTheme="minorHAnsi"/>
                <w:color w:val="000000"/>
                <w:sz w:val="22"/>
                <w:szCs w:val="22"/>
              </w:rPr>
            </w:pPr>
            <w:r>
              <w:rPr>
                <w:rFonts w:asciiTheme="minorHAnsi" w:hAnsiTheme="minorHAnsi"/>
                <w:color w:val="000000"/>
                <w:sz w:val="22"/>
                <w:szCs w:val="22"/>
              </w:rPr>
              <w:t>Be able to reselect a space already filled by another user</w:t>
            </w:r>
          </w:p>
        </w:tc>
        <w:tc>
          <w:tcPr>
            <w:tcW w:w="2551" w:type="dxa"/>
            <w:vAlign w:val="center"/>
          </w:tcPr>
          <w:p w14:paraId="07056F33" w14:textId="5049E12D" w:rsidR="00730A5F" w:rsidRDefault="00730A5F" w:rsidP="00730A5F">
            <w:pPr>
              <w:jc w:val="center"/>
              <w:rPr>
                <w:rFonts w:asciiTheme="minorHAnsi" w:hAnsiTheme="minorHAnsi"/>
                <w:color w:val="000000"/>
                <w:sz w:val="22"/>
                <w:szCs w:val="22"/>
              </w:rPr>
            </w:pPr>
            <w:r w:rsidRPr="00F75EEA">
              <w:rPr>
                <w:rFonts w:asciiTheme="minorHAnsi" w:hAnsiTheme="minorHAnsi"/>
                <w:color w:val="000000"/>
                <w:sz w:val="22"/>
                <w:szCs w:val="22"/>
              </w:rPr>
              <w:t xml:space="preserve">I </w:t>
            </w:r>
            <w:r>
              <w:rPr>
                <w:rFonts w:asciiTheme="minorHAnsi" w:hAnsiTheme="minorHAnsi"/>
                <w:color w:val="000000"/>
                <w:sz w:val="22"/>
                <w:szCs w:val="22"/>
              </w:rPr>
              <w:t>can override the information currently in the space I have actually parked in with the correct details or remove a vehicle no longer parked in the space selected.</w:t>
            </w:r>
          </w:p>
        </w:tc>
        <w:tc>
          <w:tcPr>
            <w:tcW w:w="3827" w:type="dxa"/>
            <w:vAlign w:val="center"/>
          </w:tcPr>
          <w:p w14:paraId="6390797F" w14:textId="77777777" w:rsidR="00047EF7" w:rsidRDefault="00047EF7" w:rsidP="00047EF7">
            <w:pPr>
              <w:pStyle w:val="ListParagraph"/>
              <w:numPr>
                <w:ilvl w:val="0"/>
                <w:numId w:val="41"/>
              </w:numPr>
              <w:rPr>
                <w:rFonts w:asciiTheme="minorHAnsi" w:eastAsia="Calibri" w:hAnsiTheme="minorHAnsi" w:cs="Calibri"/>
                <w:szCs w:val="22"/>
              </w:rPr>
            </w:pPr>
            <w:r>
              <w:rPr>
                <w:rFonts w:asciiTheme="minorHAnsi" w:eastAsia="Calibri" w:hAnsiTheme="minorHAnsi" w:cs="Calibri"/>
                <w:szCs w:val="22"/>
              </w:rPr>
              <w:t>Pop-up to appear on click (or on selection of cell) with following placeholder in text box:</w:t>
            </w:r>
          </w:p>
          <w:p w14:paraId="3891E8A9" w14:textId="77777777" w:rsidR="00047EF7" w:rsidRDefault="00047EF7" w:rsidP="00047EF7">
            <w:pPr>
              <w:pStyle w:val="ListParagraph"/>
              <w:rPr>
                <w:rFonts w:asciiTheme="minorHAnsi" w:eastAsia="Calibri" w:hAnsiTheme="minorHAnsi" w:cs="Calibri"/>
                <w:szCs w:val="22"/>
              </w:rPr>
            </w:pPr>
            <w:r>
              <w:rPr>
                <w:rFonts w:asciiTheme="minorHAnsi" w:eastAsia="Calibri" w:hAnsiTheme="minorHAnsi" w:cs="Calibri"/>
                <w:szCs w:val="22"/>
              </w:rPr>
              <w:t>-Name</w:t>
            </w:r>
          </w:p>
          <w:p w14:paraId="509767F8" w14:textId="77777777" w:rsidR="00047EF7" w:rsidRDefault="00047EF7" w:rsidP="00047EF7">
            <w:pPr>
              <w:pStyle w:val="ListParagraph"/>
              <w:rPr>
                <w:rFonts w:asciiTheme="minorHAnsi" w:eastAsia="Calibri" w:hAnsiTheme="minorHAnsi" w:cs="Calibri"/>
                <w:szCs w:val="22"/>
              </w:rPr>
            </w:pPr>
            <w:r>
              <w:rPr>
                <w:rFonts w:asciiTheme="minorHAnsi" w:eastAsia="Calibri" w:hAnsiTheme="minorHAnsi" w:cs="Calibri"/>
                <w:szCs w:val="22"/>
              </w:rPr>
              <w:t>-Number</w:t>
            </w:r>
          </w:p>
          <w:p w14:paraId="5B7C875C" w14:textId="77777777" w:rsidR="00047EF7" w:rsidRPr="00AE51B2" w:rsidRDefault="00047EF7" w:rsidP="00047EF7">
            <w:pPr>
              <w:pStyle w:val="ListParagraph"/>
              <w:rPr>
                <w:rFonts w:asciiTheme="minorHAnsi" w:eastAsia="Calibri" w:hAnsiTheme="minorHAnsi" w:cs="Calibri"/>
                <w:szCs w:val="22"/>
              </w:rPr>
            </w:pPr>
            <w:r>
              <w:rPr>
                <w:rFonts w:asciiTheme="minorHAnsi" w:eastAsia="Calibri" w:hAnsiTheme="minorHAnsi" w:cs="Calibri"/>
                <w:szCs w:val="22"/>
              </w:rPr>
              <w:t>-Registration</w:t>
            </w:r>
          </w:p>
          <w:p w14:paraId="7687AC89" w14:textId="5361AE56" w:rsidR="00730A5F" w:rsidRDefault="00047EF7" w:rsidP="00047EF7">
            <w:pPr>
              <w:pStyle w:val="ListParagraph"/>
              <w:rPr>
                <w:rFonts w:asciiTheme="minorHAnsi" w:eastAsia="Calibri" w:hAnsiTheme="minorHAnsi" w:cs="Calibri"/>
                <w:szCs w:val="22"/>
              </w:rPr>
            </w:pPr>
            <w:r>
              <w:rPr>
                <w:rFonts w:asciiTheme="minorHAnsi" w:eastAsia="Calibri" w:hAnsiTheme="minorHAnsi" w:cs="Calibri"/>
                <w:szCs w:val="22"/>
              </w:rPr>
              <w:t>2 Hardcoded buttons ‘Replace Car’ ‘Remove Car’</w:t>
            </w:r>
          </w:p>
        </w:tc>
      </w:tr>
    </w:tbl>
    <w:p w14:paraId="4B9D7606" w14:textId="72C59463" w:rsidR="005E1031" w:rsidRDefault="00DE1904" w:rsidP="005E1031">
      <w:pPr>
        <w:pStyle w:val="Heading1"/>
        <w:rPr>
          <w:rFonts w:asciiTheme="minorHAnsi" w:hAnsiTheme="minorHAnsi"/>
        </w:rPr>
      </w:pPr>
      <w:bookmarkStart w:id="42" w:name="_Toc468801264"/>
      <w:r w:rsidRPr="00F75EEA">
        <w:rPr>
          <w:rFonts w:asciiTheme="minorHAnsi" w:hAnsiTheme="minorHAnsi"/>
        </w:rPr>
        <w:t xml:space="preserve">4.0 </w:t>
      </w:r>
      <w:r>
        <w:rPr>
          <w:rFonts w:asciiTheme="minorHAnsi" w:hAnsiTheme="minorHAnsi"/>
        </w:rPr>
        <w:t>Design Screens</w:t>
      </w:r>
      <w:r w:rsidRPr="00F75EEA">
        <w:rPr>
          <w:rFonts w:asciiTheme="minorHAnsi" w:hAnsiTheme="minorHAnsi"/>
        </w:rPr>
        <w:t xml:space="preserve"> </w:t>
      </w:r>
    </w:p>
    <w:p w14:paraId="20DA9825" w14:textId="7FB3CB2D" w:rsidR="005E1031" w:rsidRDefault="005E1031" w:rsidP="005E1031">
      <w:pPr>
        <w:rPr>
          <w:rFonts w:asciiTheme="minorHAnsi" w:eastAsia="Calibri" w:hAnsiTheme="minorHAnsi" w:cs="Calibri"/>
          <w:sz w:val="22"/>
          <w:szCs w:val="22"/>
        </w:rPr>
      </w:pPr>
      <w:r w:rsidRPr="00EF7373">
        <w:rPr>
          <w:rFonts w:asciiTheme="minorHAnsi" w:eastAsia="Calibri" w:hAnsiTheme="minorHAnsi" w:cs="Calibri"/>
          <w:sz w:val="22"/>
          <w:szCs w:val="22"/>
        </w:rPr>
        <w:t>The following screens represe</w:t>
      </w:r>
      <w:r w:rsidR="00EF7373" w:rsidRPr="00EF7373">
        <w:rPr>
          <w:rFonts w:asciiTheme="minorHAnsi" w:eastAsia="Calibri" w:hAnsiTheme="minorHAnsi" w:cs="Calibri"/>
          <w:sz w:val="22"/>
          <w:szCs w:val="22"/>
        </w:rPr>
        <w:t>nt the application UI when accessing it via a kiosk as a guest user or via a mobile (or desktop) as a registered user.</w:t>
      </w:r>
    </w:p>
    <w:p w14:paraId="122E659E" w14:textId="7ED3CE89" w:rsidR="005345E8" w:rsidRDefault="005345E8" w:rsidP="005345E8">
      <w:pPr>
        <w:pStyle w:val="Heading2"/>
      </w:pPr>
      <w:r>
        <w:t>4.1 Kiosk</w:t>
      </w:r>
    </w:p>
    <w:p w14:paraId="0F6F1413" w14:textId="5E0BAE10" w:rsidR="0011260F" w:rsidRDefault="0011260F" w:rsidP="0011260F">
      <w:pPr>
        <w:rPr>
          <w:rFonts w:asciiTheme="minorHAnsi" w:eastAsia="Calibri" w:hAnsiTheme="minorHAnsi" w:cs="Calibri"/>
          <w:sz w:val="22"/>
          <w:szCs w:val="22"/>
        </w:rPr>
      </w:pPr>
      <w:r w:rsidRPr="0011260F">
        <w:rPr>
          <w:rFonts w:asciiTheme="minorHAnsi" w:eastAsia="Calibri" w:hAnsiTheme="minorHAnsi" w:cs="Calibri"/>
          <w:sz w:val="22"/>
          <w:szCs w:val="22"/>
        </w:rPr>
        <w:t xml:space="preserve">Screen 1 will be the landing page to the application (the application will always be redirected to this page </w:t>
      </w:r>
      <w:r>
        <w:rPr>
          <w:rFonts w:asciiTheme="minorHAnsi" w:eastAsia="Calibri" w:hAnsiTheme="minorHAnsi" w:cs="Calibri"/>
          <w:sz w:val="22"/>
          <w:szCs w:val="22"/>
        </w:rPr>
        <w:t>after &gt;5mins inactivity or when a user has concluded interaction with the application).</w:t>
      </w:r>
    </w:p>
    <w:p w14:paraId="799319ED" w14:textId="77777777" w:rsidR="00D90786" w:rsidRDefault="00D90786" w:rsidP="005E1031">
      <w:pPr>
        <w:rPr>
          <w:rFonts w:asciiTheme="minorHAnsi" w:eastAsia="Calibri" w:hAnsiTheme="minorHAnsi" w:cs="Calibri"/>
          <w:sz w:val="22"/>
          <w:szCs w:val="22"/>
        </w:rPr>
      </w:pPr>
    </w:p>
    <w:p w14:paraId="0C5C253F" w14:textId="77777777" w:rsidR="00EE61F1" w:rsidRDefault="00EE61F1" w:rsidP="005E1031">
      <w:pPr>
        <w:rPr>
          <w:rFonts w:asciiTheme="minorHAnsi" w:eastAsia="Calibri" w:hAnsiTheme="minorHAnsi" w:cs="Calibri"/>
          <w:sz w:val="16"/>
          <w:szCs w:val="16"/>
        </w:rPr>
      </w:pPr>
    </w:p>
    <w:p w14:paraId="6D8A477A" w14:textId="77777777" w:rsidR="00EE61F1" w:rsidRDefault="00EE61F1" w:rsidP="005E1031">
      <w:pPr>
        <w:rPr>
          <w:rFonts w:asciiTheme="minorHAnsi" w:eastAsia="Calibri" w:hAnsiTheme="minorHAnsi" w:cs="Calibri"/>
          <w:sz w:val="16"/>
          <w:szCs w:val="16"/>
        </w:rPr>
      </w:pPr>
    </w:p>
    <w:p w14:paraId="4DBBFBDE" w14:textId="77777777" w:rsidR="00EE61F1" w:rsidRDefault="00EE61F1" w:rsidP="005E1031">
      <w:pPr>
        <w:rPr>
          <w:rFonts w:asciiTheme="minorHAnsi" w:eastAsia="Calibri" w:hAnsiTheme="minorHAnsi" w:cs="Calibri"/>
          <w:sz w:val="16"/>
          <w:szCs w:val="16"/>
        </w:rPr>
      </w:pPr>
    </w:p>
    <w:p w14:paraId="5204333C" w14:textId="18016374" w:rsidR="000C42DD" w:rsidRDefault="000C42DD" w:rsidP="005E1031">
      <w:pPr>
        <w:rPr>
          <w:rFonts w:asciiTheme="minorHAnsi" w:eastAsia="Calibri" w:hAnsiTheme="minorHAnsi" w:cs="Calibri"/>
          <w:sz w:val="16"/>
          <w:szCs w:val="16"/>
        </w:rPr>
      </w:pPr>
    </w:p>
    <w:p w14:paraId="68F0436B" w14:textId="77777777" w:rsidR="0058122F" w:rsidRDefault="0058122F" w:rsidP="005E1031">
      <w:pPr>
        <w:rPr>
          <w:rFonts w:asciiTheme="minorHAnsi" w:eastAsia="Calibri" w:hAnsiTheme="minorHAnsi" w:cs="Calibri"/>
          <w:sz w:val="16"/>
          <w:szCs w:val="16"/>
        </w:rPr>
      </w:pPr>
    </w:p>
    <w:p w14:paraId="330E1717" w14:textId="64575FB2" w:rsidR="00D90786" w:rsidRDefault="00D90786" w:rsidP="005E1031">
      <w:pPr>
        <w:rPr>
          <w:rFonts w:asciiTheme="minorHAnsi" w:eastAsia="Calibri" w:hAnsiTheme="minorHAnsi" w:cs="Calibri"/>
          <w:sz w:val="22"/>
          <w:szCs w:val="22"/>
        </w:rPr>
      </w:pPr>
      <w:r>
        <w:rPr>
          <w:rFonts w:asciiTheme="minorHAnsi" w:eastAsia="Calibri" w:hAnsiTheme="minorHAnsi" w:cs="Calibri"/>
          <w:sz w:val="16"/>
          <w:szCs w:val="16"/>
        </w:rPr>
        <w:lastRenderedPageBreak/>
        <w:t>Screen</w:t>
      </w:r>
      <w:r w:rsidR="003C322D">
        <w:rPr>
          <w:rFonts w:asciiTheme="minorHAnsi" w:eastAsia="Calibri" w:hAnsiTheme="minorHAnsi" w:cs="Calibri"/>
          <w:sz w:val="16"/>
          <w:szCs w:val="16"/>
        </w:rPr>
        <w:t xml:space="preserve"> </w:t>
      </w:r>
      <w:r>
        <w:rPr>
          <w:rFonts w:asciiTheme="minorHAnsi" w:eastAsia="Calibri" w:hAnsiTheme="minorHAnsi" w:cs="Calibri"/>
          <w:sz w:val="16"/>
          <w:szCs w:val="16"/>
        </w:rPr>
        <w:t xml:space="preserve">1                                                                                              </w:t>
      </w:r>
    </w:p>
    <w:p w14:paraId="74F58415" w14:textId="4CF76449" w:rsidR="003C322D" w:rsidRDefault="005345E8" w:rsidP="005E1031">
      <w:pPr>
        <w:rPr>
          <w:noProof/>
          <w:lang w:eastAsia="en-GB"/>
        </w:rPr>
      </w:pPr>
      <w:r>
        <w:rPr>
          <w:noProof/>
          <w:lang w:eastAsia="en-GB"/>
        </w:rPr>
        <w:drawing>
          <wp:inline distT="0" distB="0" distL="0" distR="0" wp14:anchorId="57ED4CAF" wp14:editId="140BADBE">
            <wp:extent cx="2240280" cy="250488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0955" cy="2528005"/>
                    </a:xfrm>
                    <a:prstGeom prst="rect">
                      <a:avLst/>
                    </a:prstGeom>
                  </pic:spPr>
                </pic:pic>
              </a:graphicData>
            </a:graphic>
          </wp:inline>
        </w:drawing>
      </w:r>
      <w:r w:rsidR="00375DAC">
        <w:rPr>
          <w:noProof/>
          <w:lang w:eastAsia="en-GB"/>
        </w:rPr>
        <w:t xml:space="preserve">  </w:t>
      </w:r>
      <w:r w:rsidR="00D90786">
        <w:rPr>
          <w:noProof/>
          <w:lang w:eastAsia="en-GB"/>
        </w:rPr>
        <w:t xml:space="preserve">   </w:t>
      </w:r>
      <w:r w:rsidR="00375DAC">
        <w:rPr>
          <w:noProof/>
          <w:lang w:eastAsia="en-GB"/>
        </w:rPr>
        <w:t xml:space="preserve">  </w:t>
      </w:r>
    </w:p>
    <w:p w14:paraId="280C45D9" w14:textId="3D6C05D6" w:rsidR="00475A10" w:rsidRDefault="00475A10" w:rsidP="00475A10">
      <w:pPr>
        <w:pStyle w:val="Heading2"/>
      </w:pPr>
      <w:r>
        <w:t>4.1</w:t>
      </w:r>
      <w:r w:rsidR="000C42DD">
        <w:t>.1</w:t>
      </w:r>
      <w:r>
        <w:t xml:space="preserve"> Kiosk- Employee</w:t>
      </w:r>
    </w:p>
    <w:p w14:paraId="311217B4" w14:textId="53AFCE69" w:rsidR="00475A10" w:rsidRPr="00A97C8B" w:rsidRDefault="00475A10" w:rsidP="00475A10">
      <w:pPr>
        <w:rPr>
          <w:rFonts w:asciiTheme="minorHAnsi" w:eastAsia="Calibri" w:hAnsiTheme="minorHAnsi" w:cs="Calibri"/>
          <w:sz w:val="22"/>
          <w:szCs w:val="22"/>
        </w:rPr>
      </w:pPr>
      <w:r w:rsidRPr="00A97C8B">
        <w:rPr>
          <w:rFonts w:asciiTheme="minorHAnsi" w:eastAsia="Calibri" w:hAnsiTheme="minorHAnsi" w:cs="Calibri"/>
          <w:sz w:val="22"/>
          <w:szCs w:val="22"/>
        </w:rPr>
        <w:t>Sc</w:t>
      </w:r>
      <w:r w:rsidR="00A97C8B" w:rsidRPr="00A97C8B">
        <w:rPr>
          <w:rFonts w:asciiTheme="minorHAnsi" w:eastAsia="Calibri" w:hAnsiTheme="minorHAnsi" w:cs="Calibri"/>
          <w:sz w:val="22"/>
          <w:szCs w:val="22"/>
        </w:rPr>
        <w:t xml:space="preserve">reen </w:t>
      </w:r>
      <w:r w:rsidR="0028715E">
        <w:rPr>
          <w:rFonts w:asciiTheme="minorHAnsi" w:eastAsia="Calibri" w:hAnsiTheme="minorHAnsi" w:cs="Calibri"/>
          <w:sz w:val="22"/>
          <w:szCs w:val="22"/>
        </w:rPr>
        <w:t>E</w:t>
      </w:r>
      <w:r w:rsidR="00A97C8B" w:rsidRPr="00A97C8B">
        <w:rPr>
          <w:rFonts w:asciiTheme="minorHAnsi" w:eastAsia="Calibri" w:hAnsiTheme="minorHAnsi" w:cs="Calibri"/>
          <w:sz w:val="22"/>
          <w:szCs w:val="22"/>
        </w:rPr>
        <w:t>2 is an animated plan of the car park with clickable cells in which the user (in this case employee) can select to represent where their car is parked</w:t>
      </w:r>
      <w:r w:rsidR="0028715E">
        <w:rPr>
          <w:rFonts w:asciiTheme="minorHAnsi" w:eastAsia="Calibri" w:hAnsiTheme="minorHAnsi" w:cs="Calibri"/>
          <w:sz w:val="22"/>
          <w:szCs w:val="22"/>
        </w:rPr>
        <w:t xml:space="preserve"> (the greyed out cells are unclickable)</w:t>
      </w:r>
      <w:r w:rsidR="00A97C8B" w:rsidRPr="00A97C8B">
        <w:rPr>
          <w:rFonts w:asciiTheme="minorHAnsi" w:eastAsia="Calibri" w:hAnsiTheme="minorHAnsi" w:cs="Calibri"/>
          <w:sz w:val="22"/>
          <w:szCs w:val="22"/>
        </w:rPr>
        <w:t>. Screen</w:t>
      </w:r>
      <w:r w:rsidR="0028715E">
        <w:rPr>
          <w:rFonts w:asciiTheme="minorHAnsi" w:eastAsia="Calibri" w:hAnsiTheme="minorHAnsi" w:cs="Calibri"/>
          <w:sz w:val="22"/>
          <w:szCs w:val="22"/>
        </w:rPr>
        <w:t xml:space="preserve"> E3</w:t>
      </w:r>
      <w:r w:rsidR="00A97C8B" w:rsidRPr="00A97C8B">
        <w:rPr>
          <w:rFonts w:asciiTheme="minorHAnsi" w:eastAsia="Calibri" w:hAnsiTheme="minorHAnsi" w:cs="Calibri"/>
          <w:sz w:val="22"/>
          <w:szCs w:val="22"/>
        </w:rPr>
        <w:t xml:space="preserve"> is a pop-up which will appear once the cell is selected whereby the user (employee) will be able to insert his/her name</w:t>
      </w:r>
      <w:r w:rsidR="0028715E">
        <w:rPr>
          <w:rFonts w:asciiTheme="minorHAnsi" w:eastAsia="Calibri" w:hAnsiTheme="minorHAnsi" w:cs="Calibri"/>
          <w:sz w:val="22"/>
          <w:szCs w:val="22"/>
        </w:rPr>
        <w:t>, number and registration</w:t>
      </w:r>
      <w:r w:rsidR="00A97C8B" w:rsidRPr="00A97C8B">
        <w:rPr>
          <w:rFonts w:asciiTheme="minorHAnsi" w:eastAsia="Calibri" w:hAnsiTheme="minorHAnsi" w:cs="Calibri"/>
          <w:sz w:val="22"/>
          <w:szCs w:val="22"/>
        </w:rPr>
        <w:t xml:space="preserve"> in the textbox</w:t>
      </w:r>
      <w:r w:rsidR="0028715E">
        <w:rPr>
          <w:rFonts w:asciiTheme="minorHAnsi" w:eastAsia="Calibri" w:hAnsiTheme="minorHAnsi" w:cs="Calibri"/>
          <w:sz w:val="22"/>
          <w:szCs w:val="22"/>
        </w:rPr>
        <w:t xml:space="preserve"> fields</w:t>
      </w:r>
      <w:r w:rsidR="00A97C8B" w:rsidRPr="00A97C8B">
        <w:rPr>
          <w:rFonts w:asciiTheme="minorHAnsi" w:eastAsia="Calibri" w:hAnsiTheme="minorHAnsi" w:cs="Calibri"/>
          <w:sz w:val="22"/>
          <w:szCs w:val="22"/>
        </w:rPr>
        <w:t>. In the case where this is a first time user, the system will store the information inserted. Users (employees) who have used the application before will be presented with the auto-complete once the user selects the correct name, the rest of t</w:t>
      </w:r>
      <w:r w:rsidR="00EE61F1">
        <w:rPr>
          <w:rFonts w:asciiTheme="minorHAnsi" w:eastAsia="Calibri" w:hAnsiTheme="minorHAnsi" w:cs="Calibri"/>
          <w:sz w:val="22"/>
          <w:szCs w:val="22"/>
        </w:rPr>
        <w:t>he fields will be pre-populated and the application will navigate back to the landing page.</w:t>
      </w:r>
    </w:p>
    <w:p w14:paraId="2A69631E" w14:textId="77777777" w:rsidR="00475A10" w:rsidRDefault="00475A10" w:rsidP="005E1031">
      <w:pPr>
        <w:rPr>
          <w:rFonts w:asciiTheme="minorHAnsi" w:eastAsia="Calibri" w:hAnsiTheme="minorHAnsi" w:cs="Calibri"/>
          <w:sz w:val="16"/>
          <w:szCs w:val="16"/>
        </w:rPr>
      </w:pPr>
    </w:p>
    <w:p w14:paraId="100D1429" w14:textId="1F94D4D0" w:rsidR="00E756E3" w:rsidRPr="003463A7" w:rsidRDefault="00475A10" w:rsidP="005E1031">
      <w:pPr>
        <w:rPr>
          <w:noProof/>
          <w:sz w:val="16"/>
          <w:szCs w:val="16"/>
          <w:lang w:eastAsia="en-GB"/>
        </w:rPr>
      </w:pPr>
      <w:r>
        <w:rPr>
          <w:rFonts w:asciiTheme="minorHAnsi" w:eastAsia="Calibri" w:hAnsiTheme="minorHAnsi" w:cs="Calibri"/>
          <w:sz w:val="16"/>
          <w:szCs w:val="16"/>
        </w:rPr>
        <w:t xml:space="preserve">Screen </w:t>
      </w:r>
      <w:r w:rsidR="0028715E">
        <w:rPr>
          <w:rFonts w:asciiTheme="minorHAnsi" w:eastAsia="Calibri" w:hAnsiTheme="minorHAnsi" w:cs="Calibri"/>
          <w:sz w:val="16"/>
          <w:szCs w:val="16"/>
        </w:rPr>
        <w:t>E</w:t>
      </w:r>
      <w:r>
        <w:rPr>
          <w:rFonts w:asciiTheme="minorHAnsi" w:eastAsia="Calibri" w:hAnsiTheme="minorHAnsi" w:cs="Calibri"/>
          <w:sz w:val="16"/>
          <w:szCs w:val="16"/>
        </w:rPr>
        <w:t xml:space="preserve">2   </w:t>
      </w:r>
      <w:r w:rsidR="00A97C8B">
        <w:rPr>
          <w:rFonts w:asciiTheme="minorHAnsi" w:eastAsia="Calibri" w:hAnsiTheme="minorHAnsi" w:cs="Calibri"/>
          <w:sz w:val="16"/>
          <w:szCs w:val="16"/>
        </w:rPr>
        <w:t xml:space="preserve">                                                                                              Screen </w:t>
      </w:r>
      <w:r w:rsidR="0028715E">
        <w:rPr>
          <w:rFonts w:asciiTheme="minorHAnsi" w:eastAsia="Calibri" w:hAnsiTheme="minorHAnsi" w:cs="Calibri"/>
          <w:sz w:val="16"/>
          <w:szCs w:val="16"/>
        </w:rPr>
        <w:t>E</w:t>
      </w:r>
      <w:r w:rsidR="00A97C8B">
        <w:rPr>
          <w:rFonts w:asciiTheme="minorHAnsi" w:eastAsia="Calibri" w:hAnsiTheme="minorHAnsi" w:cs="Calibri"/>
          <w:sz w:val="16"/>
          <w:szCs w:val="16"/>
        </w:rPr>
        <w:t>3</w:t>
      </w:r>
    </w:p>
    <w:p w14:paraId="0F0FD684" w14:textId="77777777" w:rsidR="0058122F" w:rsidRDefault="00475A10" w:rsidP="005E1031">
      <w:pPr>
        <w:rPr>
          <w:noProof/>
          <w:lang w:eastAsia="en-GB"/>
        </w:rPr>
      </w:pPr>
      <w:r>
        <w:rPr>
          <w:noProof/>
          <w:lang w:eastAsia="en-GB"/>
        </w:rPr>
        <w:drawing>
          <wp:inline distT="0" distB="0" distL="0" distR="0" wp14:anchorId="31CCD900" wp14:editId="01D4DBCD">
            <wp:extent cx="2293620" cy="2346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3500" cy="2366662"/>
                    </a:xfrm>
                    <a:prstGeom prst="rect">
                      <a:avLst/>
                    </a:prstGeom>
                  </pic:spPr>
                </pic:pic>
              </a:graphicData>
            </a:graphic>
          </wp:inline>
        </w:drawing>
      </w:r>
      <w:r>
        <w:rPr>
          <w:noProof/>
          <w:lang w:eastAsia="en-GB"/>
        </w:rPr>
        <w:t xml:space="preserve">     </w:t>
      </w:r>
      <w:r w:rsidR="00A97C8B">
        <w:rPr>
          <w:noProof/>
          <w:lang w:eastAsia="en-GB"/>
        </w:rPr>
        <w:drawing>
          <wp:inline distT="0" distB="0" distL="0" distR="0" wp14:anchorId="2CF4870E" wp14:editId="3BEDFDED">
            <wp:extent cx="2331720" cy="2329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75" cy="2359717"/>
                    </a:xfrm>
                    <a:prstGeom prst="rect">
                      <a:avLst/>
                    </a:prstGeom>
                  </pic:spPr>
                </pic:pic>
              </a:graphicData>
            </a:graphic>
          </wp:inline>
        </w:drawing>
      </w:r>
      <w:r>
        <w:rPr>
          <w:noProof/>
          <w:lang w:eastAsia="en-GB"/>
        </w:rPr>
        <w:t xml:space="preserve"> </w:t>
      </w:r>
      <w:r w:rsidR="003C322D">
        <w:rPr>
          <w:noProof/>
          <w:lang w:eastAsia="en-GB"/>
        </w:rPr>
        <w:t xml:space="preserve">  </w:t>
      </w:r>
    </w:p>
    <w:p w14:paraId="73AFA748" w14:textId="6DA5493C" w:rsidR="004932F9" w:rsidRPr="0058122F" w:rsidRDefault="001F709A" w:rsidP="005E1031">
      <w:pPr>
        <w:rPr>
          <w:noProof/>
          <w:lang w:eastAsia="en-GB"/>
        </w:rPr>
      </w:pPr>
      <w:r>
        <w:rPr>
          <w:rFonts w:asciiTheme="minorHAnsi" w:eastAsia="Calibri" w:hAnsiTheme="minorHAnsi" w:cs="Calibri"/>
          <w:sz w:val="22"/>
          <w:szCs w:val="22"/>
        </w:rPr>
        <w:t>I</w:t>
      </w:r>
      <w:r w:rsidR="004932F9" w:rsidRPr="001F709A">
        <w:rPr>
          <w:rFonts w:asciiTheme="minorHAnsi" w:eastAsia="Calibri" w:hAnsiTheme="minorHAnsi" w:cs="Calibri"/>
          <w:sz w:val="22"/>
          <w:szCs w:val="22"/>
        </w:rPr>
        <w:t xml:space="preserve">n addition to parking their own car, a user (employee) can also remove a vehicle or park a pool car. Screen </w:t>
      </w:r>
      <w:r w:rsidR="0028715E">
        <w:rPr>
          <w:rFonts w:asciiTheme="minorHAnsi" w:eastAsia="Calibri" w:hAnsiTheme="minorHAnsi" w:cs="Calibri"/>
          <w:sz w:val="22"/>
          <w:szCs w:val="22"/>
        </w:rPr>
        <w:t>E</w:t>
      </w:r>
      <w:r w:rsidR="004932F9" w:rsidRPr="001F709A">
        <w:rPr>
          <w:rFonts w:asciiTheme="minorHAnsi" w:eastAsia="Calibri" w:hAnsiTheme="minorHAnsi" w:cs="Calibri"/>
          <w:sz w:val="22"/>
          <w:szCs w:val="22"/>
        </w:rPr>
        <w:t>4 represents when a user is parking a pool car (the registration field is greyed out once the pool car tick</w:t>
      </w:r>
      <w:r w:rsidR="00AD5F3B">
        <w:rPr>
          <w:rFonts w:asciiTheme="minorHAnsi" w:eastAsia="Calibri" w:hAnsiTheme="minorHAnsi" w:cs="Calibri"/>
          <w:sz w:val="22"/>
          <w:szCs w:val="22"/>
        </w:rPr>
        <w:t>-</w:t>
      </w:r>
      <w:r w:rsidR="004932F9" w:rsidRPr="001F709A">
        <w:rPr>
          <w:rFonts w:asciiTheme="minorHAnsi" w:eastAsia="Calibri" w:hAnsiTheme="minorHAnsi" w:cs="Calibri"/>
          <w:sz w:val="22"/>
          <w:szCs w:val="22"/>
        </w:rPr>
        <w:t xml:space="preserve">box is selected) whilst screen </w:t>
      </w:r>
      <w:r w:rsidR="0028715E">
        <w:rPr>
          <w:rFonts w:asciiTheme="minorHAnsi" w:eastAsia="Calibri" w:hAnsiTheme="minorHAnsi" w:cs="Calibri"/>
          <w:sz w:val="22"/>
          <w:szCs w:val="22"/>
        </w:rPr>
        <w:t>E</w:t>
      </w:r>
      <w:r w:rsidR="004932F9" w:rsidRPr="001F709A">
        <w:rPr>
          <w:rFonts w:asciiTheme="minorHAnsi" w:eastAsia="Calibri" w:hAnsiTheme="minorHAnsi" w:cs="Calibri"/>
          <w:sz w:val="22"/>
          <w:szCs w:val="22"/>
        </w:rPr>
        <w:t>5 represents an event where the user s</w:t>
      </w:r>
      <w:r w:rsidRPr="001F709A">
        <w:rPr>
          <w:rFonts w:asciiTheme="minorHAnsi" w:eastAsia="Calibri" w:hAnsiTheme="minorHAnsi" w:cs="Calibri"/>
          <w:sz w:val="22"/>
          <w:szCs w:val="22"/>
        </w:rPr>
        <w:t>elects a pre-parked car and is presented with an option to ‘remove’ or ‘replace’ a car on click of either button.</w:t>
      </w:r>
    </w:p>
    <w:p w14:paraId="40BC324D" w14:textId="77777777" w:rsidR="001F709A" w:rsidRDefault="001F709A" w:rsidP="005E1031">
      <w:pPr>
        <w:rPr>
          <w:rFonts w:asciiTheme="minorHAnsi" w:eastAsia="Calibri" w:hAnsiTheme="minorHAnsi" w:cs="Calibri"/>
          <w:sz w:val="16"/>
          <w:szCs w:val="16"/>
        </w:rPr>
      </w:pPr>
    </w:p>
    <w:p w14:paraId="2AE9A826" w14:textId="19E7D252" w:rsidR="001F709A" w:rsidRPr="001F709A" w:rsidRDefault="001F709A" w:rsidP="005E1031">
      <w:pPr>
        <w:rPr>
          <w:rFonts w:asciiTheme="minorHAnsi" w:eastAsia="Calibri" w:hAnsiTheme="minorHAnsi" w:cs="Calibri"/>
          <w:sz w:val="16"/>
          <w:szCs w:val="16"/>
        </w:rPr>
      </w:pPr>
      <w:r>
        <w:rPr>
          <w:rFonts w:asciiTheme="minorHAnsi" w:eastAsia="Calibri" w:hAnsiTheme="minorHAnsi" w:cs="Calibri"/>
          <w:sz w:val="16"/>
          <w:szCs w:val="16"/>
        </w:rPr>
        <w:t xml:space="preserve">Screen </w:t>
      </w:r>
      <w:r w:rsidR="0028715E">
        <w:rPr>
          <w:rFonts w:asciiTheme="minorHAnsi" w:eastAsia="Calibri" w:hAnsiTheme="minorHAnsi" w:cs="Calibri"/>
          <w:sz w:val="16"/>
          <w:szCs w:val="16"/>
        </w:rPr>
        <w:t>E</w:t>
      </w:r>
      <w:r>
        <w:rPr>
          <w:rFonts w:asciiTheme="minorHAnsi" w:eastAsia="Calibri" w:hAnsiTheme="minorHAnsi" w:cs="Calibri"/>
          <w:sz w:val="16"/>
          <w:szCs w:val="16"/>
        </w:rPr>
        <w:t xml:space="preserve">4                                                                                                    Screen </w:t>
      </w:r>
      <w:r w:rsidR="0028715E">
        <w:rPr>
          <w:rFonts w:asciiTheme="minorHAnsi" w:eastAsia="Calibri" w:hAnsiTheme="minorHAnsi" w:cs="Calibri"/>
          <w:sz w:val="16"/>
          <w:szCs w:val="16"/>
        </w:rPr>
        <w:t>E</w:t>
      </w:r>
      <w:r>
        <w:rPr>
          <w:rFonts w:asciiTheme="minorHAnsi" w:eastAsia="Calibri" w:hAnsiTheme="minorHAnsi" w:cs="Calibri"/>
          <w:sz w:val="16"/>
          <w:szCs w:val="16"/>
        </w:rPr>
        <w:t>5</w:t>
      </w:r>
    </w:p>
    <w:p w14:paraId="3CFEC485" w14:textId="6363FDAD" w:rsidR="001F709A" w:rsidRDefault="001F709A" w:rsidP="005E1031">
      <w:pPr>
        <w:rPr>
          <w:noProof/>
          <w:lang w:eastAsia="en-GB"/>
        </w:rPr>
      </w:pPr>
      <w:r>
        <w:rPr>
          <w:noProof/>
          <w:lang w:eastAsia="en-GB"/>
        </w:rPr>
        <w:drawing>
          <wp:inline distT="0" distB="0" distL="0" distR="0" wp14:anchorId="07CDC2C5" wp14:editId="327AAA5C">
            <wp:extent cx="2504354" cy="2560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1123" cy="2587458"/>
                    </a:xfrm>
                    <a:prstGeom prst="rect">
                      <a:avLst/>
                    </a:prstGeom>
                  </pic:spPr>
                </pic:pic>
              </a:graphicData>
            </a:graphic>
          </wp:inline>
        </w:drawing>
      </w:r>
      <w:r>
        <w:rPr>
          <w:noProof/>
          <w:lang w:eastAsia="en-GB"/>
        </w:rPr>
        <w:t xml:space="preserve">   </w:t>
      </w:r>
      <w:r>
        <w:rPr>
          <w:noProof/>
          <w:lang w:eastAsia="en-GB"/>
        </w:rPr>
        <w:drawing>
          <wp:inline distT="0" distB="0" distL="0" distR="0" wp14:anchorId="0E07CFD6" wp14:editId="74B9274B">
            <wp:extent cx="2492895" cy="25450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7655" cy="2560149"/>
                    </a:xfrm>
                    <a:prstGeom prst="rect">
                      <a:avLst/>
                    </a:prstGeom>
                  </pic:spPr>
                </pic:pic>
              </a:graphicData>
            </a:graphic>
          </wp:inline>
        </w:drawing>
      </w:r>
    </w:p>
    <w:p w14:paraId="72FBB21C" w14:textId="447D13B3" w:rsidR="000C42DD" w:rsidRDefault="000C42DD" w:rsidP="000C42DD">
      <w:pPr>
        <w:pStyle w:val="Heading2"/>
      </w:pPr>
      <w:r>
        <w:t>4.1.2 Kiosk- Visitor</w:t>
      </w:r>
    </w:p>
    <w:p w14:paraId="7100D1AC" w14:textId="453B6EA3" w:rsidR="0028715E" w:rsidRPr="0028715E" w:rsidRDefault="0028715E" w:rsidP="0028715E">
      <w:r w:rsidRPr="00A97C8B">
        <w:rPr>
          <w:rFonts w:asciiTheme="minorHAnsi" w:eastAsia="Calibri" w:hAnsiTheme="minorHAnsi" w:cs="Calibri"/>
          <w:sz w:val="22"/>
          <w:szCs w:val="22"/>
        </w:rPr>
        <w:t xml:space="preserve">Screen </w:t>
      </w:r>
      <w:r w:rsidR="0043408D">
        <w:rPr>
          <w:rFonts w:asciiTheme="minorHAnsi" w:eastAsia="Calibri" w:hAnsiTheme="minorHAnsi" w:cs="Calibri"/>
          <w:sz w:val="22"/>
          <w:szCs w:val="22"/>
        </w:rPr>
        <w:t>V</w:t>
      </w:r>
      <w:r w:rsidRPr="00A97C8B">
        <w:rPr>
          <w:rFonts w:asciiTheme="minorHAnsi" w:eastAsia="Calibri" w:hAnsiTheme="minorHAnsi" w:cs="Calibri"/>
          <w:sz w:val="22"/>
          <w:szCs w:val="22"/>
        </w:rPr>
        <w:t xml:space="preserve">2 is an animated plan of the car park with clickable cells in which the user (in this case </w:t>
      </w:r>
      <w:r w:rsidR="0043408D">
        <w:rPr>
          <w:rFonts w:asciiTheme="minorHAnsi" w:eastAsia="Calibri" w:hAnsiTheme="minorHAnsi" w:cs="Calibri"/>
          <w:sz w:val="22"/>
          <w:szCs w:val="22"/>
        </w:rPr>
        <w:t>a Visitor</w:t>
      </w:r>
      <w:r w:rsidRPr="00A97C8B">
        <w:rPr>
          <w:rFonts w:asciiTheme="minorHAnsi" w:eastAsia="Calibri" w:hAnsiTheme="minorHAnsi" w:cs="Calibri"/>
          <w:sz w:val="22"/>
          <w:szCs w:val="22"/>
        </w:rPr>
        <w:t>) can select to represent where their car is parked</w:t>
      </w:r>
      <w:r>
        <w:rPr>
          <w:rFonts w:asciiTheme="minorHAnsi" w:eastAsia="Calibri" w:hAnsiTheme="minorHAnsi" w:cs="Calibri"/>
          <w:sz w:val="22"/>
          <w:szCs w:val="22"/>
        </w:rPr>
        <w:t xml:space="preserve"> (the greyed out cells are unclickable)</w:t>
      </w:r>
      <w:r w:rsidRPr="00A97C8B">
        <w:rPr>
          <w:rFonts w:asciiTheme="minorHAnsi" w:eastAsia="Calibri" w:hAnsiTheme="minorHAnsi" w:cs="Calibri"/>
          <w:sz w:val="22"/>
          <w:szCs w:val="22"/>
        </w:rPr>
        <w:t>. Screen</w:t>
      </w:r>
      <w:r w:rsidR="0043408D">
        <w:rPr>
          <w:rFonts w:asciiTheme="minorHAnsi" w:eastAsia="Calibri" w:hAnsiTheme="minorHAnsi" w:cs="Calibri"/>
          <w:sz w:val="22"/>
          <w:szCs w:val="22"/>
        </w:rPr>
        <w:t xml:space="preserve"> V3</w:t>
      </w:r>
      <w:r w:rsidRPr="00A97C8B">
        <w:rPr>
          <w:rFonts w:asciiTheme="minorHAnsi" w:eastAsia="Calibri" w:hAnsiTheme="minorHAnsi" w:cs="Calibri"/>
          <w:sz w:val="22"/>
          <w:szCs w:val="22"/>
        </w:rPr>
        <w:t xml:space="preserve"> is a pop-up which will appear once the cell is selected whereby the user (</w:t>
      </w:r>
      <w:r w:rsidR="0043408D">
        <w:rPr>
          <w:rFonts w:asciiTheme="minorHAnsi" w:eastAsia="Calibri" w:hAnsiTheme="minorHAnsi" w:cs="Calibri"/>
          <w:sz w:val="22"/>
          <w:szCs w:val="22"/>
        </w:rPr>
        <w:t>visitor</w:t>
      </w:r>
      <w:r w:rsidRPr="00A97C8B">
        <w:rPr>
          <w:rFonts w:asciiTheme="minorHAnsi" w:eastAsia="Calibri" w:hAnsiTheme="minorHAnsi" w:cs="Calibri"/>
          <w:sz w:val="22"/>
          <w:szCs w:val="22"/>
        </w:rPr>
        <w:t>) will be able to insert his/her name</w:t>
      </w:r>
      <w:r>
        <w:rPr>
          <w:rFonts w:asciiTheme="minorHAnsi" w:eastAsia="Calibri" w:hAnsiTheme="minorHAnsi" w:cs="Calibri"/>
          <w:sz w:val="22"/>
          <w:szCs w:val="22"/>
        </w:rPr>
        <w:t>, number and registration</w:t>
      </w:r>
      <w:r w:rsidRPr="00A97C8B">
        <w:rPr>
          <w:rFonts w:asciiTheme="minorHAnsi" w:eastAsia="Calibri" w:hAnsiTheme="minorHAnsi" w:cs="Calibri"/>
          <w:sz w:val="22"/>
          <w:szCs w:val="22"/>
        </w:rPr>
        <w:t xml:space="preserve"> in the textbox</w:t>
      </w:r>
      <w:r>
        <w:rPr>
          <w:rFonts w:asciiTheme="minorHAnsi" w:eastAsia="Calibri" w:hAnsiTheme="minorHAnsi" w:cs="Calibri"/>
          <w:sz w:val="22"/>
          <w:szCs w:val="22"/>
        </w:rPr>
        <w:t xml:space="preserve"> fields</w:t>
      </w:r>
      <w:r w:rsidR="0043408D">
        <w:rPr>
          <w:rFonts w:asciiTheme="minorHAnsi" w:eastAsia="Calibri" w:hAnsiTheme="minorHAnsi" w:cs="Calibri"/>
          <w:sz w:val="22"/>
          <w:szCs w:val="22"/>
        </w:rPr>
        <w:t xml:space="preserve"> (this information is never saved)</w:t>
      </w:r>
      <w:r w:rsidR="00E14CE1">
        <w:rPr>
          <w:rFonts w:asciiTheme="minorHAnsi" w:eastAsia="Calibri" w:hAnsiTheme="minorHAnsi" w:cs="Calibri"/>
          <w:sz w:val="22"/>
          <w:szCs w:val="22"/>
        </w:rPr>
        <w:t>. Once the information is filled out, the application will navigate back to the landing page.</w:t>
      </w:r>
      <w:r w:rsidR="00021E23">
        <w:rPr>
          <w:rFonts w:asciiTheme="minorHAnsi" w:eastAsia="Calibri" w:hAnsiTheme="minorHAnsi" w:cs="Calibri"/>
          <w:sz w:val="22"/>
          <w:szCs w:val="22"/>
        </w:rPr>
        <w:t xml:space="preserve"> Screen V4 is a pop-up which will appear once a ‘Visitor’ reselects a space already occupied and wishes to replace it with their information or wishes to remove the vehicle.</w:t>
      </w:r>
    </w:p>
    <w:p w14:paraId="3E1283EA" w14:textId="77777777" w:rsidR="0058122F" w:rsidRDefault="0058122F" w:rsidP="005E1031">
      <w:pPr>
        <w:rPr>
          <w:rFonts w:asciiTheme="minorHAnsi" w:eastAsia="Calibri" w:hAnsiTheme="minorHAnsi" w:cs="Calibri"/>
          <w:sz w:val="16"/>
          <w:szCs w:val="16"/>
        </w:rPr>
      </w:pPr>
    </w:p>
    <w:p w14:paraId="2BAAF641" w14:textId="1A69A821" w:rsidR="000845A2" w:rsidRPr="0058122F" w:rsidRDefault="000845A2" w:rsidP="005E1031">
      <w:pPr>
        <w:rPr>
          <w:rFonts w:asciiTheme="minorHAnsi" w:eastAsia="Calibri" w:hAnsiTheme="minorHAnsi" w:cs="Calibri"/>
          <w:sz w:val="16"/>
          <w:szCs w:val="16"/>
        </w:rPr>
      </w:pPr>
      <w:r w:rsidRPr="0058122F">
        <w:rPr>
          <w:rFonts w:asciiTheme="minorHAnsi" w:eastAsia="Calibri" w:hAnsiTheme="minorHAnsi" w:cs="Calibri"/>
          <w:sz w:val="16"/>
          <w:szCs w:val="16"/>
        </w:rPr>
        <w:t xml:space="preserve">Screen </w:t>
      </w:r>
      <w:r w:rsidR="0043408D" w:rsidRPr="0058122F">
        <w:rPr>
          <w:rFonts w:asciiTheme="minorHAnsi" w:eastAsia="Calibri" w:hAnsiTheme="minorHAnsi" w:cs="Calibri"/>
          <w:sz w:val="16"/>
          <w:szCs w:val="16"/>
        </w:rPr>
        <w:t>V2                                                                            Screen V3</w:t>
      </w:r>
    </w:p>
    <w:p w14:paraId="4B9D344C" w14:textId="44566914" w:rsidR="000845A2" w:rsidRDefault="000845A2" w:rsidP="005E1031">
      <w:pPr>
        <w:rPr>
          <w:noProof/>
          <w:lang w:eastAsia="en-GB"/>
        </w:rPr>
      </w:pPr>
      <w:r>
        <w:rPr>
          <w:noProof/>
          <w:lang w:eastAsia="en-GB"/>
        </w:rPr>
        <w:drawing>
          <wp:inline distT="0" distB="0" distL="0" distR="0" wp14:anchorId="14F3697C" wp14:editId="5FE6E192">
            <wp:extent cx="2263140" cy="229172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4783" cy="2313644"/>
                    </a:xfrm>
                    <a:prstGeom prst="rect">
                      <a:avLst/>
                    </a:prstGeom>
                  </pic:spPr>
                </pic:pic>
              </a:graphicData>
            </a:graphic>
          </wp:inline>
        </w:drawing>
      </w:r>
      <w:r w:rsidR="0043408D">
        <w:rPr>
          <w:noProof/>
          <w:lang w:eastAsia="en-GB"/>
        </w:rPr>
        <w:t xml:space="preserve">     </w:t>
      </w:r>
      <w:r w:rsidR="0043408D">
        <w:rPr>
          <w:noProof/>
          <w:lang w:eastAsia="en-GB"/>
        </w:rPr>
        <w:drawing>
          <wp:inline distT="0" distB="0" distL="0" distR="0" wp14:anchorId="65BD3994" wp14:editId="1DAECFDF">
            <wp:extent cx="2225040" cy="2262517"/>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0526" cy="2288432"/>
                    </a:xfrm>
                    <a:prstGeom prst="rect">
                      <a:avLst/>
                    </a:prstGeom>
                  </pic:spPr>
                </pic:pic>
              </a:graphicData>
            </a:graphic>
          </wp:inline>
        </w:drawing>
      </w:r>
    </w:p>
    <w:p w14:paraId="658823D2" w14:textId="4C55E2D5" w:rsidR="00716383" w:rsidRDefault="00716383" w:rsidP="005E1031">
      <w:pPr>
        <w:rPr>
          <w:noProof/>
          <w:lang w:eastAsia="en-GB"/>
        </w:rPr>
      </w:pPr>
    </w:p>
    <w:p w14:paraId="67E742D6" w14:textId="77777777" w:rsidR="00013112" w:rsidRDefault="00013112" w:rsidP="005E1031">
      <w:pPr>
        <w:rPr>
          <w:rFonts w:asciiTheme="minorHAnsi" w:hAnsiTheme="minorHAnsi"/>
          <w:noProof/>
          <w:sz w:val="16"/>
          <w:szCs w:val="16"/>
          <w:lang w:eastAsia="en-GB"/>
        </w:rPr>
      </w:pPr>
    </w:p>
    <w:p w14:paraId="36E2116D" w14:textId="77777777" w:rsidR="00013112" w:rsidRDefault="00013112" w:rsidP="005E1031">
      <w:pPr>
        <w:rPr>
          <w:rFonts w:asciiTheme="minorHAnsi" w:hAnsiTheme="minorHAnsi"/>
          <w:noProof/>
          <w:sz w:val="16"/>
          <w:szCs w:val="16"/>
          <w:lang w:eastAsia="en-GB"/>
        </w:rPr>
      </w:pPr>
    </w:p>
    <w:p w14:paraId="19C35A44" w14:textId="77777777" w:rsidR="00013112" w:rsidRDefault="00013112" w:rsidP="005E1031">
      <w:pPr>
        <w:rPr>
          <w:rFonts w:asciiTheme="minorHAnsi" w:hAnsiTheme="minorHAnsi"/>
          <w:noProof/>
          <w:sz w:val="16"/>
          <w:szCs w:val="16"/>
          <w:lang w:eastAsia="en-GB"/>
        </w:rPr>
      </w:pPr>
    </w:p>
    <w:p w14:paraId="750CD1FB" w14:textId="77777777" w:rsidR="00013112" w:rsidRDefault="00013112" w:rsidP="005E1031">
      <w:pPr>
        <w:rPr>
          <w:rFonts w:asciiTheme="minorHAnsi" w:hAnsiTheme="minorHAnsi"/>
          <w:noProof/>
          <w:sz w:val="16"/>
          <w:szCs w:val="16"/>
          <w:lang w:eastAsia="en-GB"/>
        </w:rPr>
      </w:pPr>
    </w:p>
    <w:p w14:paraId="5F4A90BB" w14:textId="2DFBFB3D" w:rsidR="00013112" w:rsidRDefault="00013112" w:rsidP="005E1031">
      <w:pPr>
        <w:rPr>
          <w:rFonts w:asciiTheme="minorHAnsi" w:hAnsiTheme="minorHAnsi"/>
          <w:noProof/>
          <w:sz w:val="16"/>
          <w:szCs w:val="16"/>
          <w:lang w:eastAsia="en-GB"/>
        </w:rPr>
      </w:pPr>
      <w:r w:rsidRPr="00013112">
        <w:rPr>
          <w:rFonts w:asciiTheme="minorHAnsi" w:hAnsiTheme="minorHAnsi"/>
          <w:noProof/>
          <w:sz w:val="16"/>
          <w:szCs w:val="16"/>
          <w:lang w:eastAsia="en-GB"/>
        </w:rPr>
        <w:lastRenderedPageBreak/>
        <w:t>Screen V4</w:t>
      </w:r>
    </w:p>
    <w:p w14:paraId="3D539E18" w14:textId="28FA5396" w:rsidR="00013112" w:rsidRPr="00013112" w:rsidRDefault="00013112" w:rsidP="005E1031">
      <w:pPr>
        <w:rPr>
          <w:rFonts w:asciiTheme="minorHAnsi" w:hAnsiTheme="minorHAnsi"/>
          <w:noProof/>
          <w:sz w:val="16"/>
          <w:szCs w:val="16"/>
          <w:lang w:eastAsia="en-GB"/>
        </w:rPr>
      </w:pPr>
      <w:r>
        <w:rPr>
          <w:noProof/>
          <w:lang w:eastAsia="en-GB"/>
        </w:rPr>
        <w:drawing>
          <wp:inline distT="0" distB="0" distL="0" distR="0" wp14:anchorId="26657869" wp14:editId="39FE3295">
            <wp:extent cx="2685447" cy="27203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497" cy="2730521"/>
                    </a:xfrm>
                    <a:prstGeom prst="rect">
                      <a:avLst/>
                    </a:prstGeom>
                  </pic:spPr>
                </pic:pic>
              </a:graphicData>
            </a:graphic>
          </wp:inline>
        </w:drawing>
      </w:r>
    </w:p>
    <w:p w14:paraId="2E991065" w14:textId="02B03B3E" w:rsidR="00E562DA" w:rsidRDefault="00E562DA" w:rsidP="00E562DA">
      <w:pPr>
        <w:pStyle w:val="Heading2"/>
      </w:pPr>
      <w:r>
        <w:t xml:space="preserve">4.2 Registered User </w:t>
      </w:r>
    </w:p>
    <w:p w14:paraId="5490A6A5" w14:textId="010DD47A" w:rsidR="00E562DA" w:rsidRDefault="00E562DA" w:rsidP="008F7E7C">
      <w:pPr>
        <w:rPr>
          <w:rFonts w:asciiTheme="minorHAnsi" w:eastAsia="Calibri" w:hAnsiTheme="minorHAnsi" w:cs="Calibri"/>
          <w:sz w:val="22"/>
          <w:szCs w:val="22"/>
        </w:rPr>
      </w:pPr>
      <w:r w:rsidRPr="00E562DA">
        <w:rPr>
          <w:rFonts w:asciiTheme="minorHAnsi" w:eastAsia="Calibri" w:hAnsiTheme="minorHAnsi" w:cs="Calibri"/>
          <w:sz w:val="22"/>
          <w:szCs w:val="22"/>
        </w:rPr>
        <w:t>When a user uses the ‘Park App’ from a device using his/her username and password</w:t>
      </w:r>
      <w:r>
        <w:rPr>
          <w:rFonts w:asciiTheme="minorHAnsi" w:eastAsia="Calibri" w:hAnsiTheme="minorHAnsi" w:cs="Calibri"/>
          <w:sz w:val="22"/>
          <w:szCs w:val="22"/>
        </w:rPr>
        <w:t>, the user is insta</w:t>
      </w:r>
      <w:r w:rsidR="00F22B87">
        <w:rPr>
          <w:rFonts w:asciiTheme="minorHAnsi" w:eastAsia="Calibri" w:hAnsiTheme="minorHAnsi" w:cs="Calibri"/>
          <w:sz w:val="22"/>
          <w:szCs w:val="22"/>
        </w:rPr>
        <w:t>ntly presented with screen ‘E2’</w:t>
      </w:r>
      <w:r w:rsidR="008F7E7C">
        <w:rPr>
          <w:rFonts w:asciiTheme="minorHAnsi" w:eastAsia="Calibri" w:hAnsiTheme="minorHAnsi" w:cs="Calibri"/>
          <w:sz w:val="22"/>
          <w:szCs w:val="22"/>
        </w:rPr>
        <w:t xml:space="preserve"> </w:t>
      </w:r>
      <w:r>
        <w:rPr>
          <w:rFonts w:asciiTheme="minorHAnsi" w:eastAsia="Calibri" w:hAnsiTheme="minorHAnsi" w:cs="Calibri"/>
          <w:sz w:val="22"/>
          <w:szCs w:val="22"/>
        </w:rPr>
        <w:t>(animated carpark view</w:t>
      </w:r>
      <w:r w:rsidR="00B5763A">
        <w:rPr>
          <w:rFonts w:asciiTheme="minorHAnsi" w:eastAsia="Calibri" w:hAnsiTheme="minorHAnsi" w:cs="Calibri"/>
          <w:sz w:val="22"/>
          <w:szCs w:val="22"/>
        </w:rPr>
        <w:t xml:space="preserve">). </w:t>
      </w:r>
      <w:r w:rsidR="008F7E7C">
        <w:rPr>
          <w:rFonts w:asciiTheme="minorHAnsi" w:eastAsia="Calibri" w:hAnsiTheme="minorHAnsi" w:cs="Calibri"/>
          <w:sz w:val="22"/>
          <w:szCs w:val="22"/>
        </w:rPr>
        <w:t xml:space="preserve">First time users will be presented with Screen </w:t>
      </w:r>
      <w:r w:rsidR="00F22B87">
        <w:rPr>
          <w:rFonts w:asciiTheme="minorHAnsi" w:eastAsia="Calibri" w:hAnsiTheme="minorHAnsi" w:cs="Calibri"/>
          <w:sz w:val="22"/>
          <w:szCs w:val="22"/>
        </w:rPr>
        <w:t>R1</w:t>
      </w:r>
      <w:r w:rsidR="008F7E7C">
        <w:rPr>
          <w:rFonts w:asciiTheme="minorHAnsi" w:eastAsia="Calibri" w:hAnsiTheme="minorHAnsi" w:cs="Calibri"/>
          <w:sz w:val="22"/>
          <w:szCs w:val="22"/>
        </w:rPr>
        <w:t xml:space="preserve"> </w:t>
      </w:r>
      <w:r w:rsidR="00F22B87">
        <w:rPr>
          <w:rFonts w:asciiTheme="minorHAnsi" w:eastAsia="Calibri" w:hAnsiTheme="minorHAnsi" w:cs="Calibri"/>
          <w:sz w:val="22"/>
          <w:szCs w:val="22"/>
        </w:rPr>
        <w:t>with the ability</w:t>
      </w:r>
      <w:r w:rsidR="00F22B87" w:rsidRPr="00A97C8B">
        <w:rPr>
          <w:rFonts w:asciiTheme="minorHAnsi" w:eastAsia="Calibri" w:hAnsiTheme="minorHAnsi" w:cs="Calibri"/>
          <w:sz w:val="22"/>
          <w:szCs w:val="22"/>
        </w:rPr>
        <w:t xml:space="preserve"> to insert his/her name</w:t>
      </w:r>
      <w:r w:rsidR="00F22B87">
        <w:rPr>
          <w:rFonts w:asciiTheme="minorHAnsi" w:eastAsia="Calibri" w:hAnsiTheme="minorHAnsi" w:cs="Calibri"/>
          <w:sz w:val="22"/>
          <w:szCs w:val="22"/>
        </w:rPr>
        <w:t>, number and registration</w:t>
      </w:r>
      <w:r w:rsidR="00F22B87" w:rsidRPr="00A97C8B">
        <w:rPr>
          <w:rFonts w:asciiTheme="minorHAnsi" w:eastAsia="Calibri" w:hAnsiTheme="minorHAnsi" w:cs="Calibri"/>
          <w:sz w:val="22"/>
          <w:szCs w:val="22"/>
        </w:rPr>
        <w:t xml:space="preserve"> in the textbox</w:t>
      </w:r>
      <w:r w:rsidR="00F22B87">
        <w:rPr>
          <w:rFonts w:asciiTheme="minorHAnsi" w:eastAsia="Calibri" w:hAnsiTheme="minorHAnsi" w:cs="Calibri"/>
          <w:sz w:val="22"/>
          <w:szCs w:val="22"/>
        </w:rPr>
        <w:t xml:space="preserve"> fields</w:t>
      </w:r>
      <w:r w:rsidR="00F22B87" w:rsidRPr="00A97C8B">
        <w:rPr>
          <w:rFonts w:asciiTheme="minorHAnsi" w:eastAsia="Calibri" w:hAnsiTheme="minorHAnsi" w:cs="Calibri"/>
          <w:sz w:val="22"/>
          <w:szCs w:val="22"/>
        </w:rPr>
        <w:t>.</w:t>
      </w:r>
      <w:r w:rsidR="00F22B87">
        <w:rPr>
          <w:rFonts w:asciiTheme="minorHAnsi" w:eastAsia="Calibri" w:hAnsiTheme="minorHAnsi" w:cs="Calibri"/>
          <w:sz w:val="22"/>
          <w:szCs w:val="22"/>
        </w:rPr>
        <w:t xml:space="preserve"> This information will be stored against the user’s profile and the user will not require filing out the field again. </w:t>
      </w:r>
      <w:r w:rsidR="00B5763A">
        <w:rPr>
          <w:rFonts w:asciiTheme="minorHAnsi" w:eastAsia="Calibri" w:hAnsiTheme="minorHAnsi" w:cs="Calibri"/>
          <w:sz w:val="22"/>
          <w:szCs w:val="22"/>
        </w:rPr>
        <w:t xml:space="preserve">Once </w:t>
      </w:r>
      <w:r w:rsidR="008F7E7C">
        <w:rPr>
          <w:rFonts w:asciiTheme="minorHAnsi" w:eastAsia="Calibri" w:hAnsiTheme="minorHAnsi" w:cs="Calibri"/>
          <w:sz w:val="22"/>
          <w:szCs w:val="22"/>
        </w:rPr>
        <w:t>the user selects a blank space, his/her information is instantly placed on the cell selected. Screen E5 where</w:t>
      </w:r>
      <w:r w:rsidR="008F7E7C" w:rsidRPr="00A97C8B">
        <w:rPr>
          <w:rFonts w:asciiTheme="minorHAnsi" w:eastAsia="Calibri" w:hAnsiTheme="minorHAnsi" w:cs="Calibri"/>
          <w:sz w:val="22"/>
          <w:szCs w:val="22"/>
        </w:rPr>
        <w:t xml:space="preserve"> </w:t>
      </w:r>
      <w:r w:rsidR="00F22B87">
        <w:rPr>
          <w:rFonts w:asciiTheme="minorHAnsi" w:eastAsia="Calibri" w:hAnsiTheme="minorHAnsi" w:cs="Calibri"/>
          <w:sz w:val="22"/>
          <w:szCs w:val="22"/>
        </w:rPr>
        <w:t xml:space="preserve">a user selects a cell where another car is already in the space and the behaviour is identical to </w:t>
      </w:r>
      <w:r w:rsidR="00F22B87" w:rsidRPr="00F22B87">
        <w:rPr>
          <w:rFonts w:asciiTheme="minorHAnsi" w:eastAsia="Calibri" w:hAnsiTheme="minorHAnsi" w:cs="Calibri"/>
          <w:b/>
          <w:sz w:val="22"/>
          <w:szCs w:val="22"/>
        </w:rPr>
        <w:t xml:space="preserve">4.1.1 </w:t>
      </w:r>
      <w:r w:rsidR="00F22B87">
        <w:rPr>
          <w:rFonts w:asciiTheme="minorHAnsi" w:eastAsia="Calibri" w:hAnsiTheme="minorHAnsi" w:cs="Calibri"/>
          <w:b/>
          <w:sz w:val="22"/>
          <w:szCs w:val="22"/>
        </w:rPr>
        <w:t>Kiosk E</w:t>
      </w:r>
      <w:r w:rsidR="00F22B87" w:rsidRPr="00F22B87">
        <w:rPr>
          <w:rFonts w:asciiTheme="minorHAnsi" w:eastAsia="Calibri" w:hAnsiTheme="minorHAnsi" w:cs="Calibri"/>
          <w:b/>
          <w:sz w:val="22"/>
          <w:szCs w:val="22"/>
        </w:rPr>
        <w:t>mployee</w:t>
      </w:r>
      <w:r w:rsidR="00F22B87">
        <w:rPr>
          <w:rFonts w:asciiTheme="minorHAnsi" w:eastAsia="Calibri" w:hAnsiTheme="minorHAnsi" w:cs="Calibri"/>
          <w:sz w:val="22"/>
          <w:szCs w:val="22"/>
        </w:rPr>
        <w:t xml:space="preserve"> scenario. Screen R2 represents </w:t>
      </w:r>
      <w:r w:rsidR="00021E23">
        <w:rPr>
          <w:rFonts w:asciiTheme="minorHAnsi" w:eastAsia="Calibri" w:hAnsiTheme="minorHAnsi" w:cs="Calibri"/>
          <w:sz w:val="22"/>
          <w:szCs w:val="22"/>
        </w:rPr>
        <w:t>when a user reselects a parking space already occupied by same user. The user will have an option to ‘edit’ he/her information or ‘remove car’.</w:t>
      </w:r>
      <w:r w:rsidR="00F22B87">
        <w:rPr>
          <w:rFonts w:asciiTheme="minorHAnsi" w:eastAsia="Calibri" w:hAnsiTheme="minorHAnsi" w:cs="Calibri"/>
          <w:sz w:val="22"/>
          <w:szCs w:val="22"/>
        </w:rPr>
        <w:t xml:space="preserve"> </w:t>
      </w:r>
    </w:p>
    <w:p w14:paraId="73B71BFD" w14:textId="77777777" w:rsidR="00021E23" w:rsidRDefault="00021E23" w:rsidP="008F7E7C">
      <w:pPr>
        <w:rPr>
          <w:rFonts w:asciiTheme="minorHAnsi" w:eastAsia="Calibri" w:hAnsiTheme="minorHAnsi" w:cs="Calibri"/>
          <w:sz w:val="22"/>
          <w:szCs w:val="22"/>
        </w:rPr>
      </w:pPr>
    </w:p>
    <w:p w14:paraId="2EEFD4F9" w14:textId="74F8884C" w:rsidR="00F22B87" w:rsidRPr="00021E23" w:rsidRDefault="00021E23" w:rsidP="008F7E7C">
      <w:pPr>
        <w:rPr>
          <w:rFonts w:asciiTheme="minorHAnsi" w:eastAsia="Calibri" w:hAnsiTheme="minorHAnsi" w:cs="Calibri"/>
          <w:sz w:val="16"/>
          <w:szCs w:val="16"/>
        </w:rPr>
      </w:pPr>
      <w:r w:rsidRPr="00021E23">
        <w:rPr>
          <w:rFonts w:asciiTheme="minorHAnsi" w:eastAsia="Calibri" w:hAnsiTheme="minorHAnsi" w:cs="Calibri"/>
          <w:sz w:val="16"/>
          <w:szCs w:val="16"/>
        </w:rPr>
        <w:t>Screen R1                                                                    Screen R2</w:t>
      </w:r>
    </w:p>
    <w:p w14:paraId="1C376492" w14:textId="155030CA" w:rsidR="005345E8" w:rsidRPr="00FC3AF8" w:rsidRDefault="00021E23" w:rsidP="005E1031">
      <w:pPr>
        <w:rPr>
          <w:rFonts w:asciiTheme="minorHAnsi" w:eastAsia="Calibri" w:hAnsiTheme="minorHAnsi" w:cs="Calibri"/>
          <w:sz w:val="16"/>
          <w:szCs w:val="16"/>
        </w:rPr>
      </w:pPr>
      <w:r>
        <w:rPr>
          <w:rFonts w:asciiTheme="minorHAnsi" w:eastAsia="Calibri" w:hAnsiTheme="minorHAnsi" w:cs="Calibri"/>
          <w:sz w:val="16"/>
          <w:szCs w:val="16"/>
        </w:rPr>
        <w:t xml:space="preserve"> </w:t>
      </w:r>
      <w:r>
        <w:rPr>
          <w:rFonts w:asciiTheme="minorHAnsi" w:eastAsia="Calibri" w:hAnsiTheme="minorHAnsi" w:cs="Calibri"/>
          <w:noProof/>
          <w:sz w:val="22"/>
          <w:szCs w:val="22"/>
          <w:lang w:eastAsia="en-GB"/>
        </w:rPr>
        <w:drawing>
          <wp:inline distT="0" distB="0" distL="0" distR="0" wp14:anchorId="307821CA" wp14:editId="41EE7B2F">
            <wp:extent cx="2598420" cy="262091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9837" cy="2662692"/>
                    </a:xfrm>
                    <a:prstGeom prst="rect">
                      <a:avLst/>
                    </a:prstGeom>
                    <a:noFill/>
                    <a:ln>
                      <a:noFill/>
                    </a:ln>
                  </pic:spPr>
                </pic:pic>
              </a:graphicData>
            </a:graphic>
          </wp:inline>
        </w:drawing>
      </w:r>
      <w:r>
        <w:rPr>
          <w:rFonts w:asciiTheme="minorHAnsi" w:eastAsia="Calibri" w:hAnsiTheme="minorHAnsi" w:cs="Calibri"/>
          <w:sz w:val="16"/>
          <w:szCs w:val="16"/>
        </w:rPr>
        <w:t xml:space="preserve">   </w:t>
      </w:r>
      <w:r>
        <w:rPr>
          <w:noProof/>
          <w:lang w:eastAsia="en-GB"/>
        </w:rPr>
        <w:drawing>
          <wp:inline distT="0" distB="0" distL="0" distR="0" wp14:anchorId="37380A81" wp14:editId="7BF7D079">
            <wp:extent cx="2576189"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5024" cy="2686499"/>
                    </a:xfrm>
                    <a:prstGeom prst="rect">
                      <a:avLst/>
                    </a:prstGeom>
                  </pic:spPr>
                </pic:pic>
              </a:graphicData>
            </a:graphic>
          </wp:inline>
        </w:drawing>
      </w:r>
    </w:p>
    <w:p w14:paraId="3EBFD5BF" w14:textId="6D668B90" w:rsidR="00BC0D3C" w:rsidRPr="00F75EEA" w:rsidRDefault="00872AD4" w:rsidP="00872AD4">
      <w:pPr>
        <w:pStyle w:val="Heading1"/>
        <w:rPr>
          <w:rFonts w:asciiTheme="minorHAnsi" w:hAnsiTheme="minorHAnsi"/>
        </w:rPr>
      </w:pPr>
      <w:r w:rsidRPr="00F75EEA">
        <w:rPr>
          <w:rFonts w:asciiTheme="minorHAnsi" w:hAnsiTheme="minorHAnsi"/>
        </w:rPr>
        <w:lastRenderedPageBreak/>
        <w:t xml:space="preserve">4.0 </w:t>
      </w:r>
      <w:r w:rsidR="00BC0D3C" w:rsidRPr="00F75EEA">
        <w:rPr>
          <w:rFonts w:asciiTheme="minorHAnsi" w:hAnsiTheme="minorHAnsi"/>
        </w:rPr>
        <w:t>Application wide Specifications</w:t>
      </w:r>
      <w:bookmarkEnd w:id="42"/>
      <w:r w:rsidR="00BC0D3C" w:rsidRPr="00F75EEA">
        <w:rPr>
          <w:rFonts w:asciiTheme="minorHAnsi" w:hAnsiTheme="minorHAnsi"/>
        </w:rPr>
        <w:t xml:space="preserve"> </w:t>
      </w:r>
    </w:p>
    <w:p w14:paraId="09785853" w14:textId="7D3A6C00" w:rsidR="00BF49FA" w:rsidRPr="00F75EEA" w:rsidRDefault="00BF49FA" w:rsidP="00C47A1C">
      <w:pPr>
        <w:rPr>
          <w:rFonts w:asciiTheme="minorHAnsi" w:hAnsiTheme="minorHAnsi"/>
          <w:sz w:val="22"/>
          <w:szCs w:val="22"/>
        </w:rPr>
      </w:pPr>
      <w:r w:rsidRPr="00F75EEA">
        <w:rPr>
          <w:rFonts w:asciiTheme="minorHAnsi" w:eastAsia="Calibri" w:hAnsiTheme="minorHAnsi" w:cs="Calibri"/>
          <w:sz w:val="22"/>
          <w:szCs w:val="22"/>
        </w:rPr>
        <w:t xml:space="preserve">Devices – This application is </w:t>
      </w:r>
      <w:r w:rsidR="005345E8">
        <w:rPr>
          <w:rFonts w:asciiTheme="minorHAnsi" w:eastAsia="Calibri" w:hAnsiTheme="minorHAnsi" w:cs="Calibri"/>
          <w:sz w:val="22"/>
          <w:szCs w:val="22"/>
        </w:rPr>
        <w:t xml:space="preserve">specifically designed to be used on mobile </w:t>
      </w:r>
      <w:r w:rsidRPr="00F75EEA">
        <w:rPr>
          <w:rFonts w:asciiTheme="minorHAnsi" w:eastAsia="Calibri" w:hAnsiTheme="minorHAnsi" w:cs="Calibri"/>
          <w:sz w:val="22"/>
          <w:szCs w:val="22"/>
        </w:rPr>
        <w:t xml:space="preserve">devices </w:t>
      </w:r>
      <w:r w:rsidR="005345E8">
        <w:rPr>
          <w:rFonts w:asciiTheme="minorHAnsi" w:eastAsia="Calibri" w:hAnsiTheme="minorHAnsi" w:cs="Calibri"/>
          <w:sz w:val="22"/>
          <w:szCs w:val="22"/>
        </w:rPr>
        <w:t>such as</w:t>
      </w:r>
      <w:r w:rsidRPr="00F75EEA">
        <w:rPr>
          <w:rFonts w:asciiTheme="minorHAnsi" w:eastAsia="Calibri" w:hAnsiTheme="minorHAnsi" w:cs="Calibri"/>
          <w:sz w:val="22"/>
          <w:szCs w:val="22"/>
        </w:rPr>
        <w:t>, T</w:t>
      </w:r>
      <w:r w:rsidR="005345E8">
        <w:rPr>
          <w:rFonts w:asciiTheme="minorHAnsi" w:eastAsia="Calibri" w:hAnsiTheme="minorHAnsi" w:cs="Calibri"/>
          <w:sz w:val="22"/>
          <w:szCs w:val="22"/>
        </w:rPr>
        <w:t>ablets and Mobiles (but can also be used on a desktop).</w:t>
      </w:r>
    </w:p>
    <w:p w14:paraId="104B033E" w14:textId="310BB832" w:rsidR="00190408" w:rsidRDefault="00872AD4" w:rsidP="001F519D">
      <w:pPr>
        <w:pStyle w:val="Heading1"/>
        <w:rPr>
          <w:rFonts w:asciiTheme="minorHAnsi" w:hAnsiTheme="minorHAnsi"/>
        </w:rPr>
      </w:pPr>
      <w:bookmarkStart w:id="43" w:name="_Toc468801265"/>
      <w:r w:rsidRPr="00F75EEA">
        <w:rPr>
          <w:rFonts w:asciiTheme="minorHAnsi" w:hAnsiTheme="minorHAnsi"/>
        </w:rPr>
        <w:t xml:space="preserve">5.0 </w:t>
      </w:r>
      <w:r w:rsidR="00190408" w:rsidRPr="00F75EEA">
        <w:rPr>
          <w:rFonts w:asciiTheme="minorHAnsi" w:hAnsiTheme="minorHAnsi"/>
        </w:rPr>
        <w:t>User Journey</w:t>
      </w:r>
      <w:bookmarkEnd w:id="43"/>
    </w:p>
    <w:p w14:paraId="002C992D" w14:textId="77777777" w:rsidR="00EC2D86" w:rsidRDefault="00EC2D86" w:rsidP="00EC2D86">
      <w:pPr>
        <w:pStyle w:val="Heading2"/>
      </w:pPr>
      <w:r>
        <w:t>5.1 Kiosk</w:t>
      </w:r>
    </w:p>
    <w:p w14:paraId="42F39856" w14:textId="48ECF138" w:rsidR="000C771D" w:rsidRPr="00117584" w:rsidRDefault="00047EF7" w:rsidP="00117584">
      <w:pPr>
        <w:rPr>
          <w:rFonts w:asciiTheme="minorHAnsi" w:eastAsia="Calibri" w:hAnsiTheme="minorHAnsi" w:cs="Calibri"/>
          <w:sz w:val="22"/>
          <w:szCs w:val="22"/>
        </w:rPr>
      </w:pPr>
      <w:r w:rsidRPr="00047EF7">
        <w:rPr>
          <w:rFonts w:asciiTheme="minorHAnsi" w:eastAsia="Calibri" w:hAnsiTheme="minorHAnsi" w:cs="Calibri"/>
          <w:sz w:val="22"/>
          <w:szCs w:val="22"/>
        </w:rPr>
        <w:t>The following user journey narrates screen flows once an employee or visitor interacts with the Kiosk version of the application</w:t>
      </w:r>
      <w:r w:rsidR="00EC2D86" w:rsidRPr="00047EF7">
        <w:rPr>
          <w:rFonts w:asciiTheme="minorHAnsi" w:eastAsia="Calibri" w:hAnsiTheme="minorHAnsi" w:cs="Calibri"/>
          <w:sz w:val="22"/>
          <w:szCs w:val="22"/>
        </w:rPr>
        <w:t xml:space="preserve"> </w:t>
      </w:r>
    </w:p>
    <w:p w14:paraId="1F6D4C45" w14:textId="2334983C" w:rsidR="00190408" w:rsidRDefault="00190408" w:rsidP="00190408">
      <w:pPr>
        <w:rPr>
          <w:rFonts w:asciiTheme="minorHAnsi" w:hAnsiTheme="minorHAnsi"/>
        </w:rPr>
      </w:pPr>
    </w:p>
    <w:p w14:paraId="5F88E333" w14:textId="137E84EF" w:rsidR="00641FBD" w:rsidRDefault="00117584" w:rsidP="00117584">
      <w:pPr>
        <w:ind w:left="-1644"/>
        <w:rPr>
          <w:rFonts w:asciiTheme="minorHAnsi" w:hAnsiTheme="minorHAnsi"/>
        </w:rPr>
      </w:pPr>
      <w:r>
        <w:rPr>
          <w:noProof/>
          <w:lang w:eastAsia="en-GB"/>
        </w:rPr>
        <w:drawing>
          <wp:inline distT="0" distB="0" distL="0" distR="0" wp14:anchorId="4CDA6406" wp14:editId="3332D3BB">
            <wp:extent cx="7566481" cy="517352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93487" cy="5191987"/>
                    </a:xfrm>
                    <a:prstGeom prst="rect">
                      <a:avLst/>
                    </a:prstGeom>
                  </pic:spPr>
                </pic:pic>
              </a:graphicData>
            </a:graphic>
          </wp:inline>
        </w:drawing>
      </w:r>
    </w:p>
    <w:p w14:paraId="2DEC6A0F" w14:textId="49526E2C" w:rsidR="000C771D" w:rsidRDefault="000C771D" w:rsidP="000C771D">
      <w:pPr>
        <w:pStyle w:val="Heading2"/>
      </w:pPr>
      <w:r>
        <w:lastRenderedPageBreak/>
        <w:t>5.2 Registered User</w:t>
      </w:r>
    </w:p>
    <w:p w14:paraId="53F77515" w14:textId="10A8F706" w:rsidR="00641FBD" w:rsidRDefault="000C771D" w:rsidP="000C771D">
      <w:pPr>
        <w:rPr>
          <w:rFonts w:asciiTheme="minorHAnsi" w:eastAsia="Calibri" w:hAnsiTheme="minorHAnsi" w:cs="Calibri"/>
          <w:sz w:val="22"/>
          <w:szCs w:val="22"/>
        </w:rPr>
      </w:pPr>
      <w:r w:rsidRPr="00047EF7">
        <w:rPr>
          <w:rFonts w:asciiTheme="minorHAnsi" w:eastAsia="Calibri" w:hAnsiTheme="minorHAnsi" w:cs="Calibri"/>
          <w:sz w:val="22"/>
          <w:szCs w:val="22"/>
        </w:rPr>
        <w:t>The following user journ</w:t>
      </w:r>
      <w:r>
        <w:rPr>
          <w:rFonts w:asciiTheme="minorHAnsi" w:eastAsia="Calibri" w:hAnsiTheme="minorHAnsi" w:cs="Calibri"/>
          <w:sz w:val="22"/>
          <w:szCs w:val="22"/>
        </w:rPr>
        <w:t>ey narrates screen flows once an</w:t>
      </w:r>
      <w:r w:rsidRPr="00047EF7">
        <w:rPr>
          <w:rFonts w:asciiTheme="minorHAnsi" w:eastAsia="Calibri" w:hAnsiTheme="minorHAnsi" w:cs="Calibri"/>
          <w:sz w:val="22"/>
          <w:szCs w:val="22"/>
        </w:rPr>
        <w:t xml:space="preserve"> employee </w:t>
      </w:r>
      <w:r>
        <w:rPr>
          <w:rFonts w:asciiTheme="minorHAnsi" w:eastAsia="Calibri" w:hAnsiTheme="minorHAnsi" w:cs="Calibri"/>
          <w:sz w:val="22"/>
          <w:szCs w:val="22"/>
        </w:rPr>
        <w:t>uses his/her credentials to log onto the application</w:t>
      </w:r>
      <w:r w:rsidR="00641FBD">
        <w:rPr>
          <w:rFonts w:asciiTheme="minorHAnsi" w:eastAsia="Calibri" w:hAnsiTheme="minorHAnsi" w:cs="Calibri"/>
          <w:sz w:val="22"/>
          <w:szCs w:val="22"/>
        </w:rPr>
        <w:t xml:space="preserve"> via a mobile device (or desktop).</w:t>
      </w:r>
    </w:p>
    <w:p w14:paraId="41F0228B" w14:textId="42B810CB" w:rsidR="00641FBD" w:rsidRPr="00047EF7" w:rsidRDefault="00641FBD" w:rsidP="00641FBD">
      <w:pPr>
        <w:ind w:left="-2551"/>
        <w:rPr>
          <w:rFonts w:asciiTheme="minorHAnsi" w:eastAsia="Calibri" w:hAnsiTheme="minorHAnsi" w:cs="Calibri"/>
          <w:sz w:val="22"/>
          <w:szCs w:val="22"/>
        </w:rPr>
      </w:pPr>
      <w:r>
        <w:rPr>
          <w:noProof/>
          <w:lang w:eastAsia="en-GB"/>
        </w:rPr>
        <w:drawing>
          <wp:inline distT="0" distB="0" distL="0" distR="0" wp14:anchorId="2A69204D" wp14:editId="0D7513E5">
            <wp:extent cx="7330440" cy="728369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42657" cy="7295838"/>
                    </a:xfrm>
                    <a:prstGeom prst="rect">
                      <a:avLst/>
                    </a:prstGeom>
                  </pic:spPr>
                </pic:pic>
              </a:graphicData>
            </a:graphic>
          </wp:inline>
        </w:drawing>
      </w:r>
    </w:p>
    <w:p w14:paraId="3474FC89" w14:textId="77777777" w:rsidR="00190408" w:rsidRPr="00F75EEA" w:rsidRDefault="00190408" w:rsidP="00190408">
      <w:pPr>
        <w:rPr>
          <w:rFonts w:asciiTheme="minorHAnsi" w:hAnsiTheme="minorHAnsi"/>
        </w:rPr>
      </w:pPr>
    </w:p>
    <w:p w14:paraId="2EDC568F" w14:textId="5127B865" w:rsidR="004409FB" w:rsidRPr="00F75EEA" w:rsidRDefault="00872AD4" w:rsidP="001F519D">
      <w:pPr>
        <w:pStyle w:val="Heading1"/>
        <w:rPr>
          <w:rFonts w:asciiTheme="minorHAnsi" w:hAnsiTheme="minorHAnsi"/>
        </w:rPr>
      </w:pPr>
      <w:bookmarkStart w:id="44" w:name="_Toc468801266"/>
      <w:r w:rsidRPr="00F75EEA">
        <w:rPr>
          <w:rFonts w:asciiTheme="minorHAnsi" w:hAnsiTheme="minorHAnsi"/>
        </w:rPr>
        <w:t xml:space="preserve">6.0 </w:t>
      </w:r>
      <w:r w:rsidR="00190408" w:rsidRPr="00F75EEA">
        <w:rPr>
          <w:rFonts w:asciiTheme="minorHAnsi" w:hAnsiTheme="minorHAnsi"/>
        </w:rPr>
        <w:t>Data Model</w:t>
      </w:r>
      <w:bookmarkEnd w:id="44"/>
    </w:p>
    <w:p w14:paraId="3CEFD5A2" w14:textId="4347D8A9" w:rsidR="00190408" w:rsidRPr="00F75EEA" w:rsidRDefault="00EA63C0" w:rsidP="00190408">
      <w:pPr>
        <w:ind w:left="-1247"/>
        <w:rPr>
          <w:rFonts w:asciiTheme="minorHAnsi" w:hAnsiTheme="minorHAnsi"/>
        </w:rPr>
      </w:pPr>
      <w:r w:rsidRPr="00F75EEA">
        <w:rPr>
          <w:rFonts w:asciiTheme="minorHAnsi" w:hAnsiTheme="minorHAnsi"/>
        </w:rPr>
        <w:t>TO BE INCLUDED</w:t>
      </w:r>
    </w:p>
    <w:bookmarkEnd w:id="16"/>
    <w:p w14:paraId="0171AF63" w14:textId="0D9FACB1" w:rsidR="00543973" w:rsidRPr="00F75EEA" w:rsidRDefault="00543973" w:rsidP="00190408">
      <w:pPr>
        <w:rPr>
          <w:rFonts w:asciiTheme="minorHAnsi" w:hAnsiTheme="minorHAnsi"/>
        </w:rPr>
      </w:pPr>
    </w:p>
    <w:p w14:paraId="3FD625A1" w14:textId="77777777" w:rsidR="00190408" w:rsidRPr="00F75EEA" w:rsidRDefault="00190408" w:rsidP="00190408">
      <w:pPr>
        <w:rPr>
          <w:rFonts w:asciiTheme="minorHAnsi" w:hAnsiTheme="minorHAnsi"/>
        </w:rPr>
      </w:pPr>
    </w:p>
    <w:p w14:paraId="1272AB3C" w14:textId="6F2DB1F6" w:rsidR="00543973" w:rsidRPr="00F75EEA" w:rsidRDefault="00872AD4" w:rsidP="00385E60">
      <w:pPr>
        <w:pStyle w:val="Heading1"/>
        <w:rPr>
          <w:rFonts w:asciiTheme="minorHAnsi" w:hAnsiTheme="minorHAnsi"/>
        </w:rPr>
      </w:pPr>
      <w:bookmarkStart w:id="45" w:name="_Toc468801267"/>
      <w:r w:rsidRPr="00F75EEA">
        <w:rPr>
          <w:rFonts w:asciiTheme="minorHAnsi" w:hAnsiTheme="minorHAnsi"/>
        </w:rPr>
        <w:t xml:space="preserve">7.0 </w:t>
      </w:r>
      <w:r w:rsidR="00190408" w:rsidRPr="00F75EEA">
        <w:rPr>
          <w:rFonts w:asciiTheme="minorHAnsi" w:hAnsiTheme="minorHAnsi"/>
        </w:rPr>
        <w:t>Process Flow</w:t>
      </w:r>
      <w:bookmarkEnd w:id="45"/>
    </w:p>
    <w:p w14:paraId="13643F79" w14:textId="77777777" w:rsidR="00FE55E2" w:rsidRPr="00F75EEA" w:rsidRDefault="00FE55E2" w:rsidP="00FE55E2">
      <w:pPr>
        <w:ind w:left="-1247"/>
        <w:rPr>
          <w:rFonts w:asciiTheme="minorHAnsi" w:hAnsiTheme="minorHAnsi"/>
        </w:rPr>
      </w:pPr>
      <w:r w:rsidRPr="00F75EEA">
        <w:rPr>
          <w:rFonts w:asciiTheme="minorHAnsi" w:hAnsiTheme="minorHAnsi"/>
        </w:rPr>
        <w:t>TO BE INCLUDED</w:t>
      </w:r>
    </w:p>
    <w:p w14:paraId="35321713" w14:textId="77777777" w:rsidR="00F83416" w:rsidRPr="00F75EEA" w:rsidRDefault="00F83416" w:rsidP="00F83416">
      <w:pPr>
        <w:rPr>
          <w:rFonts w:asciiTheme="minorHAnsi" w:hAnsiTheme="minorHAnsi"/>
        </w:rPr>
      </w:pPr>
    </w:p>
    <w:p w14:paraId="2DF3D40C" w14:textId="77777777" w:rsidR="00F83416" w:rsidRPr="00F75EEA" w:rsidRDefault="00F83416">
      <w:pPr>
        <w:rPr>
          <w:rFonts w:asciiTheme="minorHAnsi" w:hAnsiTheme="minorHAnsi"/>
        </w:rPr>
      </w:pPr>
      <w:r w:rsidRPr="00F75EEA">
        <w:rPr>
          <w:rFonts w:asciiTheme="minorHAnsi" w:hAnsiTheme="minorHAnsi"/>
        </w:rPr>
        <w:br w:type="page"/>
      </w:r>
    </w:p>
    <w:p w14:paraId="1FD0148F" w14:textId="7EA99DB1" w:rsidR="007A1B47" w:rsidRPr="00F75EEA" w:rsidRDefault="00E1540F" w:rsidP="00F83416">
      <w:pPr>
        <w:pStyle w:val="Heading1"/>
        <w:rPr>
          <w:rFonts w:asciiTheme="minorHAnsi" w:hAnsiTheme="minorHAnsi"/>
        </w:rPr>
      </w:pPr>
      <w:bookmarkStart w:id="46" w:name="_Toc468801268"/>
      <w:r w:rsidRPr="00F75EEA">
        <w:rPr>
          <w:rFonts w:asciiTheme="minorHAnsi" w:hAnsiTheme="minorHAnsi"/>
        </w:rPr>
        <w:lastRenderedPageBreak/>
        <w:t xml:space="preserve">8.0 </w:t>
      </w:r>
      <w:r w:rsidR="1967B4CD" w:rsidRPr="00F75EEA">
        <w:rPr>
          <w:rFonts w:asciiTheme="minorHAnsi" w:hAnsiTheme="minorHAnsi"/>
        </w:rPr>
        <w:t>Appendix</w:t>
      </w:r>
      <w:bookmarkEnd w:id="46"/>
    </w:p>
    <w:p w14:paraId="7855C717" w14:textId="77777777" w:rsidR="00543973" w:rsidRPr="00F75EEA" w:rsidRDefault="00543973" w:rsidP="006E4E19">
      <w:pPr>
        <w:tabs>
          <w:tab w:val="left" w:pos="6180"/>
        </w:tabs>
        <w:rPr>
          <w:rFonts w:asciiTheme="minorHAnsi" w:hAnsiTheme="minorHAnsi"/>
          <w:b/>
          <w:color w:val="548DD4" w:themeColor="text2" w:themeTint="99"/>
          <w:sz w:val="22"/>
          <w:szCs w:val="22"/>
        </w:rPr>
      </w:pPr>
    </w:p>
    <w:sectPr w:rsidR="00543973" w:rsidRPr="00F75EEA" w:rsidSect="000C6C57">
      <w:headerReference w:type="default" r:id="rId27"/>
      <w:footerReference w:type="default" r:id="rId28"/>
      <w:pgSz w:w="11906" w:h="16838" w:code="9"/>
      <w:pgMar w:top="2155" w:right="1797" w:bottom="1440" w:left="1797" w:header="709" w:footer="16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CA098" w14:textId="77777777" w:rsidR="00A34B56" w:rsidRDefault="00A34B56">
      <w:r>
        <w:separator/>
      </w:r>
    </w:p>
  </w:endnote>
  <w:endnote w:type="continuationSeparator" w:id="0">
    <w:p w14:paraId="32A36944" w14:textId="77777777" w:rsidR="00A34B56" w:rsidRDefault="00A34B56">
      <w:r>
        <w:continuationSeparator/>
      </w:r>
    </w:p>
  </w:endnote>
  <w:endnote w:type="continuationNotice" w:id="1">
    <w:p w14:paraId="183402AF" w14:textId="77777777" w:rsidR="00A34B56" w:rsidRDefault="00A34B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otype Sorts">
    <w:altName w:val="Symbol"/>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Ligh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Calibri,Calibri-Light">
    <w:altName w:val="Times New Roman"/>
    <w:panose1 w:val="00000000000000000000"/>
    <w:charset w:val="00"/>
    <w:family w:val="roman"/>
    <w:notTrueType/>
    <w:pitch w:val="default"/>
  </w:font>
  <w:font w:name="Calibri,Calibri-Light">
    <w:altName w:val="Times New Roman"/>
    <w:panose1 w:val="00000000000000000000"/>
    <w:charset w:val="00"/>
    <w:family w:val="roman"/>
    <w:notTrueType/>
    <w:pitch w:val="default"/>
  </w:font>
  <w:font w:name="Calibri,Calibri,Batang">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4D978" w14:textId="77777777" w:rsidR="00A34B56" w:rsidRDefault="00A34B56" w:rsidP="004F4260">
    <w:pPr>
      <w:pStyle w:val="Footer"/>
      <w:ind w:left="180"/>
    </w:pPr>
    <w:r>
      <w:rPr>
        <w:noProof/>
        <w:lang w:eastAsia="en-GB"/>
      </w:rPr>
      <w:drawing>
        <wp:anchor distT="0" distB="0" distL="114300" distR="114300" simplePos="0" relativeHeight="251656192" behindDoc="0" locked="0" layoutInCell="1" allowOverlap="1" wp14:anchorId="55F7AA13" wp14:editId="19446D8D">
          <wp:simplePos x="0" y="0"/>
          <wp:positionH relativeFrom="column">
            <wp:posOffset>4078605</wp:posOffset>
          </wp:positionH>
          <wp:positionV relativeFrom="paragraph">
            <wp:posOffset>-391795</wp:posOffset>
          </wp:positionV>
          <wp:extent cx="2143125" cy="1495425"/>
          <wp:effectExtent l="19050" t="0" r="9525" b="0"/>
          <wp:wrapNone/>
          <wp:docPr id="27" name="Picture 2" descr="FSI LOGO MASTER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I LOGO MASTER (white).jpg"/>
                  <pic:cNvPicPr/>
                </pic:nvPicPr>
                <pic:blipFill>
                  <a:blip r:embed="rId1"/>
                  <a:stretch>
                    <a:fillRect/>
                  </a:stretch>
                </pic:blipFill>
                <pic:spPr>
                  <a:xfrm>
                    <a:off x="0" y="0"/>
                    <a:ext cx="2143125" cy="1495425"/>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8820085"/>
      <w:docPartObj>
        <w:docPartGallery w:val="Page Numbers (Bottom of Page)"/>
        <w:docPartUnique/>
      </w:docPartObj>
    </w:sdtPr>
    <w:sdtEndPr>
      <w:rPr>
        <w:noProof/>
      </w:rPr>
    </w:sdtEndPr>
    <w:sdtContent>
      <w:p w14:paraId="71DFDD98" w14:textId="04A5DD64" w:rsidR="00A34B56" w:rsidRDefault="00A34B56">
        <w:pPr>
          <w:pStyle w:val="Footer"/>
          <w:jc w:val="center"/>
        </w:pPr>
        <w:r>
          <w:rPr>
            <w:noProof/>
            <w:lang w:eastAsia="en-GB"/>
          </w:rPr>
          <mc:AlternateContent>
            <mc:Choice Requires="wps">
              <w:drawing>
                <wp:anchor distT="0" distB="0" distL="114300" distR="114300" simplePos="0" relativeHeight="251658240" behindDoc="0" locked="0" layoutInCell="1" allowOverlap="1" wp14:anchorId="46C1553E" wp14:editId="38E933D7">
                  <wp:simplePos x="0" y="0"/>
                  <wp:positionH relativeFrom="page">
                    <wp:align>left</wp:align>
                  </wp:positionH>
                  <wp:positionV relativeFrom="paragraph">
                    <wp:posOffset>170180</wp:posOffset>
                  </wp:positionV>
                  <wp:extent cx="7658100" cy="1318260"/>
                  <wp:effectExtent l="0" t="0" r="0" b="0"/>
                  <wp:wrapNone/>
                  <wp:docPr id="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318260"/>
                          </a:xfrm>
                          <a:prstGeom prst="rect">
                            <a:avLst/>
                          </a:prstGeom>
                          <a:solidFill>
                            <a:srgbClr val="0092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E21445" id="Rectangle 29" o:spid="_x0000_s1026" style="position:absolute;margin-left:0;margin-top:13.4pt;width:603pt;height:103.8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" fillcolor="#0092cf" stroked="f">
                  <w10:wrap anchorx="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617970B" wp14:editId="52737678">
                  <wp:simplePos x="0" y="0"/>
                  <wp:positionH relativeFrom="column">
                    <wp:posOffset>-749935</wp:posOffset>
                  </wp:positionH>
                  <wp:positionV relativeFrom="paragraph">
                    <wp:posOffset>492760</wp:posOffset>
                  </wp:positionV>
                  <wp:extent cx="1828800" cy="693420"/>
                  <wp:effectExtent l="0" t="2540" r="1905" b="0"/>
                  <wp:wrapNone/>
                  <wp:docPr id="4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93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2FBB6" w14:textId="77777777" w:rsidR="00A34B56" w:rsidRPr="00B37CB8" w:rsidRDefault="00A34B56" w:rsidP="0011205F">
                              <w:pPr>
                                <w:spacing w:line="360" w:lineRule="auto"/>
                                <w:rPr>
                                  <w:rFonts w:ascii="Verdana" w:hAnsi="Verdana" w:cs="Tahoma"/>
                                  <w:color w:val="FFFFFF" w:themeColor="background1"/>
                                  <w:sz w:val="18"/>
                                  <w:szCs w:val="18"/>
                                </w:rPr>
                              </w:pPr>
                              <w:r w:rsidRPr="00B37CB8">
                                <w:rPr>
                                  <w:rFonts w:ascii="Verdana" w:hAnsi="Verdana" w:cs="Tahoma"/>
                                  <w:color w:val="FFFFFF" w:themeColor="background1"/>
                                  <w:sz w:val="18"/>
                                  <w:szCs w:val="18"/>
                                </w:rPr>
                                <w:t>t: +44(0)1708 2519</w:t>
                              </w:r>
                              <w:r>
                                <w:rPr>
                                  <w:rFonts w:ascii="Verdana" w:hAnsi="Verdana" w:cs="Tahoma"/>
                                  <w:color w:val="FFFFFF" w:themeColor="background1"/>
                                  <w:sz w:val="18"/>
                                  <w:szCs w:val="18"/>
                                </w:rPr>
                                <w:t>70</w:t>
                              </w:r>
                            </w:p>
                            <w:p w14:paraId="672F45AA" w14:textId="77777777" w:rsidR="00A34B56" w:rsidRPr="00B37CB8" w:rsidRDefault="00A34B56" w:rsidP="0011205F">
                              <w:pPr>
                                <w:spacing w:line="360" w:lineRule="auto"/>
                                <w:rPr>
                                  <w:rFonts w:ascii="Verdana" w:hAnsi="Verdana" w:cs="Tahoma"/>
                                  <w:color w:val="FFFFFF" w:themeColor="background1"/>
                                  <w:sz w:val="18"/>
                                  <w:szCs w:val="18"/>
                                </w:rPr>
                              </w:pPr>
                              <w:r>
                                <w:rPr>
                                  <w:rFonts w:ascii="Verdana" w:hAnsi="Verdana" w:cs="Tahoma"/>
                                  <w:color w:val="FFFFFF" w:themeColor="background1"/>
                                  <w:sz w:val="18"/>
                                  <w:szCs w:val="18"/>
                                </w:rPr>
                                <w:t>e: info</w:t>
                              </w:r>
                              <w:r w:rsidRPr="00B37CB8">
                                <w:rPr>
                                  <w:rFonts w:ascii="Verdana" w:hAnsi="Verdana" w:cs="Tahoma"/>
                                  <w:color w:val="FFFFFF" w:themeColor="background1"/>
                                  <w:sz w:val="18"/>
                                  <w:szCs w:val="18"/>
                                </w:rPr>
                                <w:t>@fsifm.com</w:t>
                              </w:r>
                            </w:p>
                            <w:p w14:paraId="1B906EB7" w14:textId="77777777" w:rsidR="00A34B56" w:rsidRPr="00B37CB8" w:rsidRDefault="00A34B56" w:rsidP="0011205F">
                              <w:pPr>
                                <w:spacing w:line="360" w:lineRule="auto"/>
                                <w:rPr>
                                  <w:rFonts w:ascii="Verdana" w:hAnsi="Verdana" w:cs="Tahoma"/>
                                  <w:color w:val="FFFFFF" w:themeColor="background1"/>
                                  <w:sz w:val="18"/>
                                  <w:szCs w:val="18"/>
                                </w:rPr>
                              </w:pPr>
                              <w:r w:rsidRPr="00B37CB8">
                                <w:rPr>
                                  <w:rFonts w:ascii="Verdana" w:hAnsi="Verdana" w:cs="Tahoma"/>
                                  <w:color w:val="FFFFFF" w:themeColor="background1"/>
                                  <w:sz w:val="18"/>
                                  <w:szCs w:val="18"/>
                                </w:rPr>
                                <w:t>w: www.fsifm.com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17970B" id="_x0000_t202" coordsize="21600,21600" o:spt="202" path="m,l,21600r21600,l21600,xe">
                  <v:stroke joinstyle="miter"/>
                  <v:path gradientshapeok="t" o:connecttype="rect"/>
                </v:shapetype>
                <v:shape id="Text Box 32" o:spid="_x0000_s1031" type="#_x0000_t202" style="position:absolute;left:0;text-align:left;margin-left:-59.05pt;margin-top:38.8pt;width:2in;height:5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K+vAIAAMI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" filled="f" stroked="f">
                  <v:textbox>
                    <w:txbxContent>
                      <w:p w14:paraId="4572FBB6" w14:textId="77777777" w:rsidR="00A34B56" w:rsidRPr="00B37CB8" w:rsidRDefault="00A34B56" w:rsidP="0011205F">
                        <w:pPr>
                          <w:spacing w:line="360" w:lineRule="auto"/>
                          <w:rPr>
                            <w:rFonts w:ascii="Verdana" w:hAnsi="Verdana" w:cs="Tahoma"/>
                            <w:color w:val="FFFFFF" w:themeColor="background1"/>
                            <w:sz w:val="18"/>
                            <w:szCs w:val="18"/>
                          </w:rPr>
                        </w:pPr>
                        <w:r w:rsidRPr="00B37CB8">
                          <w:rPr>
                            <w:rFonts w:ascii="Verdana" w:hAnsi="Verdana" w:cs="Tahoma"/>
                            <w:color w:val="FFFFFF" w:themeColor="background1"/>
                            <w:sz w:val="18"/>
                            <w:szCs w:val="18"/>
                          </w:rPr>
                          <w:t>t: +44(0)1708 2519</w:t>
                        </w:r>
                        <w:r>
                          <w:rPr>
                            <w:rFonts w:ascii="Verdana" w:hAnsi="Verdana" w:cs="Tahoma"/>
                            <w:color w:val="FFFFFF" w:themeColor="background1"/>
                            <w:sz w:val="18"/>
                            <w:szCs w:val="18"/>
                          </w:rPr>
                          <w:t>70</w:t>
                        </w:r>
                      </w:p>
                      <w:p w14:paraId="672F45AA" w14:textId="77777777" w:rsidR="00A34B56" w:rsidRPr="00B37CB8" w:rsidRDefault="00A34B56" w:rsidP="0011205F">
                        <w:pPr>
                          <w:spacing w:line="360" w:lineRule="auto"/>
                          <w:rPr>
                            <w:rFonts w:ascii="Verdana" w:hAnsi="Verdana" w:cs="Tahoma"/>
                            <w:color w:val="FFFFFF" w:themeColor="background1"/>
                            <w:sz w:val="18"/>
                            <w:szCs w:val="18"/>
                          </w:rPr>
                        </w:pPr>
                        <w:r>
                          <w:rPr>
                            <w:rFonts w:ascii="Verdana" w:hAnsi="Verdana" w:cs="Tahoma"/>
                            <w:color w:val="FFFFFF" w:themeColor="background1"/>
                            <w:sz w:val="18"/>
                            <w:szCs w:val="18"/>
                          </w:rPr>
                          <w:t>e: info</w:t>
                        </w:r>
                        <w:r w:rsidRPr="00B37CB8">
                          <w:rPr>
                            <w:rFonts w:ascii="Verdana" w:hAnsi="Verdana" w:cs="Tahoma"/>
                            <w:color w:val="FFFFFF" w:themeColor="background1"/>
                            <w:sz w:val="18"/>
                            <w:szCs w:val="18"/>
                          </w:rPr>
                          <w:t>@fsifm.com</w:t>
                        </w:r>
                      </w:p>
                      <w:p w14:paraId="1B906EB7" w14:textId="77777777" w:rsidR="00A34B56" w:rsidRPr="00B37CB8" w:rsidRDefault="00A34B56" w:rsidP="0011205F">
                        <w:pPr>
                          <w:spacing w:line="360" w:lineRule="auto"/>
                          <w:rPr>
                            <w:rFonts w:ascii="Verdana" w:hAnsi="Verdana" w:cs="Tahoma"/>
                            <w:color w:val="FFFFFF" w:themeColor="background1"/>
                            <w:sz w:val="18"/>
                            <w:szCs w:val="18"/>
                          </w:rPr>
                        </w:pPr>
                        <w:r w:rsidRPr="00B37CB8">
                          <w:rPr>
                            <w:rFonts w:ascii="Verdana" w:hAnsi="Verdana" w:cs="Tahoma"/>
                            <w:color w:val="FFFFFF" w:themeColor="background1"/>
                            <w:sz w:val="18"/>
                            <w:szCs w:val="18"/>
                          </w:rPr>
                          <w:t>w: www.fsifm.com</w:t>
                        </w:r>
                      </w:p>
                    </w:txbxContent>
                  </v:textbox>
                </v:shape>
              </w:pict>
            </mc:Fallback>
          </mc:AlternateContent>
        </w:r>
        <w:r>
          <w:fldChar w:fldCharType="begin"/>
        </w:r>
        <w:r>
          <w:instrText xml:space="preserve"> PAGE   \* MERGEFORMAT </w:instrText>
        </w:r>
        <w:r>
          <w:fldChar w:fldCharType="separate"/>
        </w:r>
        <w:r w:rsidR="00704D06">
          <w:rPr>
            <w:noProof/>
          </w:rPr>
          <w:t>2</w:t>
        </w:r>
        <w:r>
          <w:rPr>
            <w:noProof/>
          </w:rPr>
          <w:fldChar w:fldCharType="end"/>
        </w:r>
      </w:p>
    </w:sdtContent>
  </w:sdt>
  <w:p w14:paraId="497D01E8" w14:textId="795A8726" w:rsidR="00A34B56" w:rsidRPr="0011205F" w:rsidRDefault="00A34B56" w:rsidP="0011205F">
    <w:pPr>
      <w:pStyle w:val="Footer"/>
    </w:pPr>
    <w:r>
      <w:rPr>
        <w:noProof/>
        <w:lang w:eastAsia="en-GB"/>
      </w:rPr>
      <w:drawing>
        <wp:anchor distT="0" distB="0" distL="114300" distR="114300" simplePos="0" relativeHeight="251659264" behindDoc="0" locked="0" layoutInCell="1" allowOverlap="1" wp14:anchorId="7021916B" wp14:editId="2972BEB1">
          <wp:simplePos x="0" y="0"/>
          <wp:positionH relativeFrom="column">
            <wp:posOffset>4913630</wp:posOffset>
          </wp:positionH>
          <wp:positionV relativeFrom="paragraph">
            <wp:posOffset>281940</wp:posOffset>
          </wp:positionV>
          <wp:extent cx="1302385" cy="908685"/>
          <wp:effectExtent l="0" t="0" r="0" b="5715"/>
          <wp:wrapNone/>
          <wp:docPr id="26" name="Picture 0" descr="FSI LOGO MASTER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I LOGO MASTER (white).jpg"/>
                  <pic:cNvPicPr/>
                </pic:nvPicPr>
                <pic:blipFill>
                  <a:blip r:embed="rId1"/>
                  <a:stretch>
                    <a:fillRect/>
                  </a:stretch>
                </pic:blipFill>
                <pic:spPr>
                  <a:xfrm>
                    <a:off x="0" y="0"/>
                    <a:ext cx="1302385" cy="90868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80AC6" w14:textId="77777777" w:rsidR="00A34B56" w:rsidRDefault="00A34B56">
      <w:r>
        <w:separator/>
      </w:r>
    </w:p>
  </w:footnote>
  <w:footnote w:type="continuationSeparator" w:id="0">
    <w:p w14:paraId="494E2D5D" w14:textId="77777777" w:rsidR="00A34B56" w:rsidRDefault="00A34B56">
      <w:r>
        <w:continuationSeparator/>
      </w:r>
    </w:p>
  </w:footnote>
  <w:footnote w:type="continuationNotice" w:id="1">
    <w:p w14:paraId="44FA1530" w14:textId="77777777" w:rsidR="00A34B56" w:rsidRDefault="00A34B5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DE68F" w14:textId="1A8EF1AA" w:rsidR="00A34B56" w:rsidRDefault="00A34B56">
    <w:pPr>
      <w:pStyle w:val="Header"/>
    </w:pPr>
    <w:r>
      <w:rPr>
        <w:noProof/>
        <w:lang w:eastAsia="en-GB"/>
      </w:rPr>
      <mc:AlternateContent>
        <mc:Choice Requires="wps">
          <w:drawing>
            <wp:anchor distT="0" distB="0" distL="114300" distR="114300" simplePos="0" relativeHeight="251654144" behindDoc="0" locked="0" layoutInCell="1" allowOverlap="1" wp14:anchorId="2AA36B5B" wp14:editId="45856C58">
              <wp:simplePos x="0" y="0"/>
              <wp:positionH relativeFrom="page">
                <wp:align>left</wp:align>
              </wp:positionH>
              <wp:positionV relativeFrom="paragraph">
                <wp:posOffset>1917700</wp:posOffset>
              </wp:positionV>
              <wp:extent cx="7658100" cy="1485900"/>
              <wp:effectExtent l="0" t="0" r="0" b="0"/>
              <wp:wrapNone/>
              <wp:docPr id="10"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4859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B6A00" id="Rectangle 38" o:spid="_x0000_s1026" style="position:absolute;margin-left:0;margin-top:151pt;width:603pt;height:117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" fillcolor="white [3212]" stroked="f">
              <w10:wrap anchorx="page"/>
            </v:rect>
          </w:pict>
        </mc:Fallback>
      </mc:AlternateContent>
    </w:r>
    <w:r>
      <w:rPr>
        <w:noProof/>
        <w:lang w:eastAsia="en-GB"/>
      </w:rPr>
      <mc:AlternateContent>
        <mc:Choice Requires="wpg">
          <w:drawing>
            <wp:anchor distT="0" distB="0" distL="114300" distR="114300" simplePos="0" relativeHeight="251655168" behindDoc="0" locked="0" layoutInCell="1" allowOverlap="1" wp14:anchorId="1EFAF0FD" wp14:editId="56747573">
              <wp:simplePos x="0" y="0"/>
              <wp:positionH relativeFrom="column">
                <wp:posOffset>-1141095</wp:posOffset>
              </wp:positionH>
              <wp:positionV relativeFrom="paragraph">
                <wp:posOffset>-452120</wp:posOffset>
              </wp:positionV>
              <wp:extent cx="7658100" cy="10745470"/>
              <wp:effectExtent l="0" t="0" r="0" b="635"/>
              <wp:wrapNone/>
              <wp:docPr id="11"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58100" cy="10745470"/>
                        <a:chOff x="0" y="-3"/>
                        <a:chExt cx="12060" cy="16922"/>
                      </a:xfrm>
                    </wpg:grpSpPr>
                    <wps:wsp>
                      <wps:cNvPr id="12" name="Rectangle 37"/>
                      <wps:cNvSpPr>
                        <a:spLocks noChangeArrowheads="1"/>
                      </wps:cNvSpPr>
                      <wps:spPr bwMode="auto">
                        <a:xfrm>
                          <a:off x="0" y="-3"/>
                          <a:ext cx="12060" cy="3780"/>
                        </a:xfrm>
                        <a:prstGeom prst="rect">
                          <a:avLst/>
                        </a:prstGeom>
                        <a:solidFill>
                          <a:srgbClr val="0092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24"/>
                      <wps:cNvSpPr>
                        <a:spLocks noChangeArrowheads="1"/>
                      </wps:cNvSpPr>
                      <wps:spPr bwMode="auto">
                        <a:xfrm>
                          <a:off x="0" y="11333"/>
                          <a:ext cx="12060" cy="5586"/>
                        </a:xfrm>
                        <a:prstGeom prst="rect">
                          <a:avLst/>
                        </a:prstGeom>
                        <a:solidFill>
                          <a:srgbClr val="0092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36"/>
                      <wps:cNvSpPr>
                        <a:spLocks noChangeArrowheads="1"/>
                      </wps:cNvSpPr>
                      <wps:spPr bwMode="auto">
                        <a:xfrm>
                          <a:off x="0" y="6117"/>
                          <a:ext cx="12060" cy="4860"/>
                        </a:xfrm>
                        <a:prstGeom prst="rect">
                          <a:avLst/>
                        </a:prstGeom>
                        <a:solidFill>
                          <a:srgbClr val="0092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1BC135" id="Group 48" o:spid="_x0000_s1026" style="position:absolute;margin-left:-89.85pt;margin-top:-35.6pt;width:603pt;height:846.1pt;z-index:251655168" coordorigin=",-3" coordsize="12060,16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">
              <v:rect id="Rectangle 37" o:spid="_x0000_s1027" style="position:absolute;top:-3;width:120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8EA&#10;AADbAAAADwAAAGRycy9kb3ducmV2LnhtbERPS4vCMBC+C/6HMMLeNNWDaDWK6C67Fxd8oNehGdti&#10;M6lJVqu/3iwI3ubje8503phKXMn50rKCfi8BQZxZXXKuYL/76o5A+ICssbJMCu7kYT5rt6aYanvj&#10;DV23IRcxhH2KCooQ6lRKnxVk0PdsTRy5k3UGQ4Qul9rhLYabSg6SZCgNlhwbCqxpWVB23v4ZBcP1&#10;7nzB46P5vRweJ+dX35/jIyv10WkWExCBmvAWv9w/Os4fwP8v8Q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0nPBAAAA2wAAAA8AAAAAAAAAAAAAAAAAmAIAAGRycy9kb3du&#10;cmV2LnhtbFBLBQYAAAAABAAEAPUAAACGAwAAAAA=&#10;" fillcolor="#0092cf" stroked="f"/>
              <v:rect id="Rectangle 24" o:spid="_x0000_s1028" style="position:absolute;top:11333;width:12060;height:5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936MIA&#10;AADbAAAADwAAAGRycy9kb3ducmV2LnhtbERPS2sCMRC+F/wPYYTealYL0q4bRbSlvVjQFb0Om9kH&#10;biZrkurWX28Khd7m43tOtuhNKy7kfGNZwXiUgCAurG64UrDP359eQPiArLG1TAp+yMNiPnjIMNX2&#10;ylu67EIlYgj7FBXUIXSplL6oyaAf2Y44cqV1BkOErpLa4TWGm1ZOkmQqDTYcG2rsaFVTcdp9GwXT&#10;TX464/HWf50Pt9L59cfb65GVehz2yxmIQH34F/+5P3Wc/wy/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3fowgAAANsAAAAPAAAAAAAAAAAAAAAAAJgCAABkcnMvZG93&#10;bnJldi54bWxQSwUGAAAAAAQABAD1AAAAhwMAAAAA&#10;" fillcolor="#0092cf" stroked="f"/>
              <v:rect id="Rectangle 36" o:spid="_x0000_s1029" style="position:absolute;top:6117;width:12060;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nMIA&#10;AADbAAAADwAAAGRycy9kb3ducmV2LnhtbERPS2sCMRC+F/wPYYTealYp0q4bRbSlvVjQFb0Om9kH&#10;biZrkurWX28Khd7m43tOtuhNKy7kfGNZwXiUgCAurG64UrDP359eQPiArLG1TAp+yMNiPnjIMNX2&#10;ylu67EIlYgj7FBXUIXSplL6oyaAf2Y44cqV1BkOErpLa4TWGm1ZOkmQqDTYcG2rsaFVTcdp9GwXT&#10;TX464/HWf50Pt9L59cfb65GVehz2yxmIQH34F/+5P3Wc/wy/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u+cwgAAANsAAAAPAAAAAAAAAAAAAAAAAJgCAABkcnMvZG93&#10;bnJldi54bWxQSwUGAAAAAAQABAD1AAAAhwMAAAAA&#10;" fillcolor="#0092cf" stroked="f"/>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DDFAC" w14:textId="116DAEAA" w:rsidR="00A34B56" w:rsidRPr="00582B1B" w:rsidRDefault="00A34B56" w:rsidP="00582B1B">
    <w:pPr>
      <w:jc w:val="center"/>
      <w:rPr>
        <w:rFonts w:ascii="Calibri" w:eastAsia="Batang" w:hAnsi="Calibri"/>
        <w:sz w:val="44"/>
        <w:szCs w:val="44"/>
      </w:rPr>
    </w:pPr>
    <w:r>
      <w:rPr>
        <w:rFonts w:ascii="Calibri,Calibri,Batang" w:eastAsia="Calibri,Calibri,Batang" w:hAnsi="Calibri,Calibri,Batang" w:cs="Calibri,Calibri,Batang"/>
        <w:sz w:val="20"/>
        <w:szCs w:val="20"/>
      </w:rPr>
      <w:t>Park App</w:t>
    </w:r>
    <w:sdt>
      <w:sdtPr>
        <w:rPr>
          <w:rFonts w:ascii="Calibri" w:eastAsia="Batang" w:hAnsi="Calibri"/>
          <w:sz w:val="20"/>
          <w:szCs w:val="20"/>
        </w:rPr>
        <w:id w:val="1887986878"/>
        <w:docPartObj>
          <w:docPartGallery w:val="Watermarks"/>
          <w:docPartUnique/>
        </w:docPartObj>
      </w:sdtPr>
      <w:sdtEndPr/>
      <w:sdtContent>
        <w:r w:rsidR="00704D06">
          <w:rPr>
            <w:rFonts w:ascii="Calibri" w:eastAsia="Batang" w:hAnsi="Calibri"/>
            <w:noProof/>
            <w:sz w:val="20"/>
            <w:szCs w:val="20"/>
            <w:lang w:val="en-US"/>
          </w:rPr>
          <w:pict w14:anchorId="5761F3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3" type="#_x0000_t136" style="position:absolute;left:0;text-align:left;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6615A8D7">
      <w:rPr>
        <w:rFonts w:ascii="Calibri,Calibri,Batang" w:eastAsia="Calibri,Calibri,Batang" w:hAnsi="Calibri,Calibri,Batang" w:cs="Calibri,Calibri,Batang"/>
        <w:sz w:val="20"/>
        <w:szCs w:val="20"/>
      </w:rPr>
      <w:t xml:space="preserve"> Design Document</w:t>
    </w:r>
    <w:r>
      <w:rPr>
        <w:noProof/>
        <w:lang w:eastAsia="en-GB"/>
      </w:rPr>
      <mc:AlternateContent>
        <mc:Choice Requires="wpg">
          <w:drawing>
            <wp:anchor distT="0" distB="0" distL="114300" distR="114300" simplePos="0" relativeHeight="251657216" behindDoc="0" locked="0" layoutInCell="1" allowOverlap="1" wp14:anchorId="007E5056" wp14:editId="08DCA4B3">
              <wp:simplePos x="0" y="0"/>
              <wp:positionH relativeFrom="column">
                <wp:posOffset>-1064895</wp:posOffset>
              </wp:positionH>
              <wp:positionV relativeFrom="paragraph">
                <wp:posOffset>-392430</wp:posOffset>
              </wp:positionV>
              <wp:extent cx="7543800" cy="843915"/>
              <wp:effectExtent l="9525" t="635" r="9525" b="12700"/>
              <wp:wrapNone/>
              <wp:docPr id="5"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3800" cy="843915"/>
                        <a:chOff x="0" y="181"/>
                        <a:chExt cx="11880" cy="1329"/>
                      </a:xfrm>
                    </wpg:grpSpPr>
                    <wps:wsp>
                      <wps:cNvPr id="21" name="Line 34"/>
                      <wps:cNvCnPr>
                        <a:cxnSpLocks noChangeShapeType="1"/>
                      </wps:cNvCnPr>
                      <wps:spPr bwMode="auto">
                        <a:xfrm>
                          <a:off x="0" y="1510"/>
                          <a:ext cx="11880" cy="0"/>
                        </a:xfrm>
                        <a:prstGeom prst="line">
                          <a:avLst/>
                        </a:prstGeom>
                        <a:noFill/>
                        <a:ln w="19050">
                          <a:solidFill>
                            <a:srgbClr val="0092CF"/>
                          </a:solidFill>
                          <a:round/>
                          <a:headEnd/>
                          <a:tailEnd/>
                        </a:ln>
                        <a:extLst>
                          <a:ext uri="{909E8E84-426E-40DD-AFC4-6F175D3DCCD1}">
                            <a14:hiddenFill xmlns:a14="http://schemas.microsoft.com/office/drawing/2010/main">
                              <a:noFill/>
                            </a14:hiddenFill>
                          </a:ext>
                        </a:extLst>
                      </wps:spPr>
                      <wps:bodyPr/>
                    </wps:wsp>
                    <wps:wsp>
                      <wps:cNvPr id="31" name="Text Box 35"/>
                      <wps:cNvSpPr txBox="1">
                        <a:spLocks noChangeArrowheads="1"/>
                      </wps:cNvSpPr>
                      <wps:spPr bwMode="auto">
                        <a:xfrm>
                          <a:off x="8817" y="181"/>
                          <a:ext cx="2880" cy="1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5CE92C" w14:textId="77777777" w:rsidR="00A34B56" w:rsidRPr="00B37CB8" w:rsidRDefault="00A34B56" w:rsidP="00E23957">
                            <w:pPr>
                              <w:jc w:val="right"/>
                              <w:rPr>
                                <w:rFonts w:ascii="Verdana" w:hAnsi="Verdana" w:cs="Tahoma"/>
                                <w:color w:val="0092CF"/>
                                <w:sz w:val="18"/>
                                <w:szCs w:val="18"/>
                              </w:rPr>
                            </w:pPr>
                            <w:r w:rsidRPr="00B37CB8">
                              <w:rPr>
                                <w:rFonts w:ascii="Verdana" w:hAnsi="Verdana" w:cs="Tahoma"/>
                                <w:color w:val="0092CF"/>
                                <w:sz w:val="18"/>
                                <w:szCs w:val="18"/>
                              </w:rPr>
                              <w:t>FSI (FM Solutions) Limited</w:t>
                            </w:r>
                          </w:p>
                          <w:p w14:paraId="233B127A" w14:textId="77777777" w:rsidR="00A34B56" w:rsidRPr="00B37CB8" w:rsidRDefault="00A34B56" w:rsidP="00E23957">
                            <w:pPr>
                              <w:jc w:val="right"/>
                              <w:rPr>
                                <w:rFonts w:ascii="Verdana" w:hAnsi="Verdana" w:cs="Tahoma"/>
                                <w:color w:val="0092CF"/>
                                <w:sz w:val="18"/>
                                <w:szCs w:val="18"/>
                              </w:rPr>
                            </w:pPr>
                            <w:r w:rsidRPr="00B37CB8">
                              <w:rPr>
                                <w:rFonts w:ascii="Verdana" w:hAnsi="Verdana" w:cs="Tahoma"/>
                                <w:color w:val="0092CF"/>
                                <w:sz w:val="18"/>
                                <w:szCs w:val="18"/>
                              </w:rPr>
                              <w:t>Exchange House</w:t>
                            </w:r>
                          </w:p>
                          <w:p w14:paraId="400538C9" w14:textId="77777777" w:rsidR="00A34B56" w:rsidRPr="00B37CB8" w:rsidRDefault="00A34B56" w:rsidP="00E23957">
                            <w:pPr>
                              <w:jc w:val="right"/>
                              <w:rPr>
                                <w:rFonts w:ascii="Verdana" w:hAnsi="Verdana" w:cs="Tahoma"/>
                                <w:color w:val="0092CF"/>
                                <w:sz w:val="18"/>
                                <w:szCs w:val="18"/>
                              </w:rPr>
                            </w:pPr>
                            <w:r w:rsidRPr="00B37CB8">
                              <w:rPr>
                                <w:rFonts w:ascii="Verdana" w:hAnsi="Verdana" w:cs="Tahoma"/>
                                <w:color w:val="0092CF"/>
                                <w:sz w:val="18"/>
                                <w:szCs w:val="18"/>
                              </w:rPr>
                              <w:t>180-182 St. Mary’s Lane</w:t>
                            </w:r>
                          </w:p>
                          <w:p w14:paraId="575D8461" w14:textId="77777777" w:rsidR="00A34B56" w:rsidRPr="00B37CB8" w:rsidRDefault="00A34B56" w:rsidP="00E23957">
                            <w:pPr>
                              <w:jc w:val="right"/>
                              <w:rPr>
                                <w:rFonts w:ascii="Verdana" w:hAnsi="Verdana" w:cs="Tahoma"/>
                                <w:color w:val="0092CF"/>
                                <w:sz w:val="18"/>
                                <w:szCs w:val="18"/>
                              </w:rPr>
                            </w:pPr>
                            <w:r w:rsidRPr="00B37CB8">
                              <w:rPr>
                                <w:rFonts w:ascii="Verdana" w:hAnsi="Verdana" w:cs="Tahoma"/>
                                <w:color w:val="0092CF"/>
                                <w:sz w:val="18"/>
                                <w:szCs w:val="18"/>
                              </w:rPr>
                              <w:t>Upminster</w:t>
                            </w:r>
                          </w:p>
                          <w:p w14:paraId="1F293B18" w14:textId="77777777" w:rsidR="00A34B56" w:rsidRPr="00B37CB8" w:rsidRDefault="00A34B56" w:rsidP="00E23957">
                            <w:pPr>
                              <w:jc w:val="right"/>
                              <w:rPr>
                                <w:rFonts w:ascii="Verdana" w:hAnsi="Verdana" w:cs="Tahoma"/>
                                <w:color w:val="0092CF"/>
                                <w:sz w:val="18"/>
                                <w:szCs w:val="18"/>
                              </w:rPr>
                            </w:pPr>
                            <w:r w:rsidRPr="00B37CB8">
                              <w:rPr>
                                <w:rFonts w:ascii="Verdana" w:hAnsi="Verdana" w:cs="Tahoma"/>
                                <w:color w:val="0092CF"/>
                                <w:sz w:val="18"/>
                                <w:szCs w:val="18"/>
                              </w:rPr>
                              <w:t>Essex, RM14 3BT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E5056" id="Group 49" o:spid="_x0000_s1028" style="position:absolute;left:0;text-align:left;margin-left:-83.85pt;margin-top:-30.9pt;width:594pt;height:66.45pt;z-index:251657216" coordorigin=",181" coordsize="11880,1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">
              <v:line id="Line 34" o:spid="_x0000_s1029" style="position:absolute;visibility:visible;mso-wrap-style:square" from="0,1510" to="11880,1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HfC8MAAADbAAAADwAAAGRycy9kb3ducmV2LnhtbESPwWrDMBBE74X+g9hCLqWR44IJbuQQ&#10;EgrNoYc47X2xNraxtTKWEst/HwUKPQ4z84bZbIPpxY1G11pWsFomIIgrq1uuFfycP9/WIJxH1thb&#10;JgUzOdgWz08bzLWd+ES30tciQtjlqKDxfsildFVDBt3SDsTRu9jRoI9yrKUecYpw08s0STJpsOW4&#10;0OBA+4aqrrwaBb7Wh+73+708HTMO4XW9t62blVq8hN0HCE/B/4f/2l9aQbqCx5f4A2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x3wvDAAAA2wAAAA8AAAAAAAAAAAAA&#10;AAAAoQIAAGRycy9kb3ducmV2LnhtbFBLBQYAAAAABAAEAPkAAACRAwAAAAA=&#10;" strokecolor="#0092cf" strokeweight="1.5pt"/>
              <v:shapetype id="_x0000_t202" coordsize="21600,21600" o:spt="202" path="m,l,21600r21600,l21600,xe">
                <v:stroke joinstyle="miter"/>
                <v:path gradientshapeok="t" o:connecttype="rect"/>
              </v:shapetype>
              <v:shape id="Text Box 35" o:spid="_x0000_s1030" type="#_x0000_t202" style="position:absolute;left:8817;top:181;width:288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14:paraId="085CE92C" w14:textId="77777777" w:rsidR="00A34B56" w:rsidRPr="00B37CB8" w:rsidRDefault="00A34B56" w:rsidP="00E23957">
                      <w:pPr>
                        <w:jc w:val="right"/>
                        <w:rPr>
                          <w:rFonts w:ascii="Verdana" w:hAnsi="Verdana" w:cs="Tahoma"/>
                          <w:color w:val="0092CF"/>
                          <w:sz w:val="18"/>
                          <w:szCs w:val="18"/>
                        </w:rPr>
                      </w:pPr>
                      <w:r w:rsidRPr="00B37CB8">
                        <w:rPr>
                          <w:rFonts w:ascii="Verdana" w:hAnsi="Verdana" w:cs="Tahoma"/>
                          <w:color w:val="0092CF"/>
                          <w:sz w:val="18"/>
                          <w:szCs w:val="18"/>
                        </w:rPr>
                        <w:t>FSI (FM Solutions) Limited</w:t>
                      </w:r>
                    </w:p>
                    <w:p w14:paraId="233B127A" w14:textId="77777777" w:rsidR="00A34B56" w:rsidRPr="00B37CB8" w:rsidRDefault="00A34B56" w:rsidP="00E23957">
                      <w:pPr>
                        <w:jc w:val="right"/>
                        <w:rPr>
                          <w:rFonts w:ascii="Verdana" w:hAnsi="Verdana" w:cs="Tahoma"/>
                          <w:color w:val="0092CF"/>
                          <w:sz w:val="18"/>
                          <w:szCs w:val="18"/>
                        </w:rPr>
                      </w:pPr>
                      <w:r w:rsidRPr="00B37CB8">
                        <w:rPr>
                          <w:rFonts w:ascii="Verdana" w:hAnsi="Verdana" w:cs="Tahoma"/>
                          <w:color w:val="0092CF"/>
                          <w:sz w:val="18"/>
                          <w:szCs w:val="18"/>
                        </w:rPr>
                        <w:t>Exchange House</w:t>
                      </w:r>
                    </w:p>
                    <w:p w14:paraId="400538C9" w14:textId="77777777" w:rsidR="00A34B56" w:rsidRPr="00B37CB8" w:rsidRDefault="00A34B56" w:rsidP="00E23957">
                      <w:pPr>
                        <w:jc w:val="right"/>
                        <w:rPr>
                          <w:rFonts w:ascii="Verdana" w:hAnsi="Verdana" w:cs="Tahoma"/>
                          <w:color w:val="0092CF"/>
                          <w:sz w:val="18"/>
                          <w:szCs w:val="18"/>
                        </w:rPr>
                      </w:pPr>
                      <w:r w:rsidRPr="00B37CB8">
                        <w:rPr>
                          <w:rFonts w:ascii="Verdana" w:hAnsi="Verdana" w:cs="Tahoma"/>
                          <w:color w:val="0092CF"/>
                          <w:sz w:val="18"/>
                          <w:szCs w:val="18"/>
                        </w:rPr>
                        <w:t>180-182 St. Mary’s Lane</w:t>
                      </w:r>
                    </w:p>
                    <w:p w14:paraId="575D8461" w14:textId="77777777" w:rsidR="00A34B56" w:rsidRPr="00B37CB8" w:rsidRDefault="00A34B56" w:rsidP="00E23957">
                      <w:pPr>
                        <w:jc w:val="right"/>
                        <w:rPr>
                          <w:rFonts w:ascii="Verdana" w:hAnsi="Verdana" w:cs="Tahoma"/>
                          <w:color w:val="0092CF"/>
                          <w:sz w:val="18"/>
                          <w:szCs w:val="18"/>
                        </w:rPr>
                      </w:pPr>
                      <w:r w:rsidRPr="00B37CB8">
                        <w:rPr>
                          <w:rFonts w:ascii="Verdana" w:hAnsi="Verdana" w:cs="Tahoma"/>
                          <w:color w:val="0092CF"/>
                          <w:sz w:val="18"/>
                          <w:szCs w:val="18"/>
                        </w:rPr>
                        <w:t>Upminster</w:t>
                      </w:r>
                    </w:p>
                    <w:p w14:paraId="1F293B18" w14:textId="77777777" w:rsidR="00A34B56" w:rsidRPr="00B37CB8" w:rsidRDefault="00A34B56" w:rsidP="00E23957">
                      <w:pPr>
                        <w:jc w:val="right"/>
                        <w:rPr>
                          <w:rFonts w:ascii="Verdana" w:hAnsi="Verdana" w:cs="Tahoma"/>
                          <w:color w:val="0092CF"/>
                          <w:sz w:val="18"/>
                          <w:szCs w:val="18"/>
                        </w:rPr>
                      </w:pPr>
                      <w:r w:rsidRPr="00B37CB8">
                        <w:rPr>
                          <w:rFonts w:ascii="Verdana" w:hAnsi="Verdana" w:cs="Tahoma"/>
                          <w:color w:val="0092CF"/>
                          <w:sz w:val="18"/>
                          <w:szCs w:val="18"/>
                        </w:rPr>
                        <w:t>Essex, RM14 3BT</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B3469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9EA8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3B27D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348252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0C686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0847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2F8ED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10B5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70D5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7BC3F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3F2FD8"/>
    <w:multiLevelType w:val="hybridMultilevel"/>
    <w:tmpl w:val="CB68DB5E"/>
    <w:lvl w:ilvl="0" w:tplc="95B0EDF0">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39B7EC6"/>
    <w:multiLevelType w:val="hybridMultilevel"/>
    <w:tmpl w:val="48821F08"/>
    <w:lvl w:ilvl="0" w:tplc="8F4610D0">
      <w:numFmt w:val="bullet"/>
      <w:lvlText w:val=""/>
      <w:lvlJc w:val="left"/>
      <w:pPr>
        <w:ind w:left="720" w:hanging="360"/>
      </w:pPr>
      <w:rPr>
        <w:rFonts w:ascii="Symbol" w:eastAsia="Times New Roman" w:hAnsi="Symbol"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44E4DB5"/>
    <w:multiLevelType w:val="hybridMultilevel"/>
    <w:tmpl w:val="C2F47ED0"/>
    <w:lvl w:ilvl="0" w:tplc="B99E841E">
      <w:start w:val="1"/>
      <w:numFmt w:val="bullet"/>
      <w:lvlText w:val=""/>
      <w:lvlJc w:val="left"/>
      <w:pPr>
        <w:ind w:left="720" w:hanging="360"/>
      </w:pPr>
      <w:rPr>
        <w:rFonts w:ascii="Wingdings" w:hAnsi="Wingdings" w:hint="default"/>
        <w:color w:val="365F9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80B36CE"/>
    <w:multiLevelType w:val="singleLevel"/>
    <w:tmpl w:val="FFFFFFFF"/>
    <w:lvl w:ilvl="0">
      <w:start w:val="1"/>
      <w:numFmt w:val="bullet"/>
      <w:pStyle w:val="textboxbullet"/>
      <w:lvlText w:val=""/>
      <w:legacy w:legacy="1" w:legacySpace="0" w:legacyIndent="360"/>
      <w:lvlJc w:val="left"/>
      <w:pPr>
        <w:ind w:left="360" w:hanging="360"/>
      </w:pPr>
      <w:rPr>
        <w:rFonts w:ascii="Monotype Sorts" w:hAnsi="Monotype Sorts" w:hint="default"/>
      </w:rPr>
    </w:lvl>
  </w:abstractNum>
  <w:abstractNum w:abstractNumId="15" w15:restartNumberingAfterBreak="0">
    <w:nsid w:val="0A8A732F"/>
    <w:multiLevelType w:val="hybridMultilevel"/>
    <w:tmpl w:val="377044F4"/>
    <w:lvl w:ilvl="0" w:tplc="66CAC724">
      <w:start w:val="1"/>
      <w:numFmt w:val="decimal"/>
      <w:lvlText w:val="%1."/>
      <w:lvlJc w:val="left"/>
      <w:pPr>
        <w:ind w:left="720" w:hanging="360"/>
      </w:pPr>
      <w:rPr>
        <w:rFonts w:cs="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BF91160"/>
    <w:multiLevelType w:val="hybridMultilevel"/>
    <w:tmpl w:val="94588E12"/>
    <w:lvl w:ilvl="0" w:tplc="08090001">
      <w:start w:val="1"/>
      <w:numFmt w:val="bullet"/>
      <w:lvlText w:val=""/>
      <w:lvlJc w:val="left"/>
      <w:pPr>
        <w:ind w:left="1065" w:hanging="360"/>
      </w:pPr>
      <w:rPr>
        <w:rFonts w:ascii="Symbol" w:hAnsi="Symbol"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17" w15:restartNumberingAfterBreak="0">
    <w:nsid w:val="14B232EC"/>
    <w:multiLevelType w:val="hybridMultilevel"/>
    <w:tmpl w:val="898AF764"/>
    <w:lvl w:ilvl="0" w:tplc="08090005">
      <w:start w:val="1"/>
      <w:numFmt w:val="bullet"/>
      <w:lvlText w:val=""/>
      <w:lvlJc w:val="left"/>
      <w:pPr>
        <w:ind w:left="720" w:hanging="360"/>
      </w:pPr>
      <w:rPr>
        <w:rFonts w:ascii="Wingdings" w:hAnsi="Wingding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5470757"/>
    <w:multiLevelType w:val="hybridMultilevel"/>
    <w:tmpl w:val="DAC8E368"/>
    <w:lvl w:ilvl="0" w:tplc="B9D4990A">
      <w:start w:val="1"/>
      <w:numFmt w:val="decimal"/>
      <w:lvlText w:val="%1."/>
      <w:lvlJc w:val="left"/>
      <w:pPr>
        <w:ind w:left="720" w:hanging="360"/>
      </w:pPr>
      <w:rPr>
        <w:rFonts w:eastAsiaTheme="min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7901FEF"/>
    <w:multiLevelType w:val="hybridMultilevel"/>
    <w:tmpl w:val="ECB20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B1E7CA1"/>
    <w:multiLevelType w:val="hybridMultilevel"/>
    <w:tmpl w:val="FD5077B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5933BE3"/>
    <w:multiLevelType w:val="hybridMultilevel"/>
    <w:tmpl w:val="4E66F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C324548"/>
    <w:multiLevelType w:val="hybridMultilevel"/>
    <w:tmpl w:val="0CE27692"/>
    <w:lvl w:ilvl="0" w:tplc="BA26D07A">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15:restartNumberingAfterBreak="0">
    <w:nsid w:val="315303D3"/>
    <w:multiLevelType w:val="hybridMultilevel"/>
    <w:tmpl w:val="B73C2FF0"/>
    <w:lvl w:ilvl="0" w:tplc="B99E841E">
      <w:start w:val="1"/>
      <w:numFmt w:val="bullet"/>
      <w:lvlText w:val=""/>
      <w:lvlJc w:val="left"/>
      <w:pPr>
        <w:ind w:left="720" w:hanging="360"/>
      </w:pPr>
      <w:rPr>
        <w:rFonts w:ascii="Wingdings" w:hAnsi="Wingdings" w:hint="default"/>
        <w:color w:val="365F9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2ED7D6E"/>
    <w:multiLevelType w:val="hybridMultilevel"/>
    <w:tmpl w:val="60C84042"/>
    <w:lvl w:ilvl="0" w:tplc="89FE4530">
      <w:start w:val="1"/>
      <w:numFmt w:val="bullet"/>
      <w:lvlText w:val=""/>
      <w:lvlJc w:val="left"/>
      <w:pPr>
        <w:ind w:left="720" w:hanging="360"/>
      </w:pPr>
      <w:rPr>
        <w:rFonts w:ascii="Wingdings" w:hAnsi="Wingdings" w:hint="default"/>
        <w:color w:val="365F9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133272"/>
    <w:multiLevelType w:val="multilevel"/>
    <w:tmpl w:val="1DA4A0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45E651CB"/>
    <w:multiLevelType w:val="hybridMultilevel"/>
    <w:tmpl w:val="349834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0B739A"/>
    <w:multiLevelType w:val="hybridMultilevel"/>
    <w:tmpl w:val="11400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C03B23"/>
    <w:multiLevelType w:val="hybridMultilevel"/>
    <w:tmpl w:val="73A27DFA"/>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8166F9"/>
    <w:multiLevelType w:val="hybridMultilevel"/>
    <w:tmpl w:val="EB2A6998"/>
    <w:lvl w:ilvl="0" w:tplc="6AEA210E">
      <w:start w:val="1"/>
      <w:numFmt w:val="bullet"/>
      <w:lvlText w:val=""/>
      <w:lvlJc w:val="left"/>
      <w:pPr>
        <w:ind w:left="720" w:hanging="360"/>
      </w:pPr>
      <w:rPr>
        <w:rFonts w:ascii="Wingdings" w:hAnsi="Wingdings" w:hint="default"/>
        <w:color w:val="365F9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8518CE"/>
    <w:multiLevelType w:val="hybridMultilevel"/>
    <w:tmpl w:val="82625E96"/>
    <w:lvl w:ilvl="0" w:tplc="08090001">
      <w:start w:val="1"/>
      <w:numFmt w:val="bullet"/>
      <w:lvlText w:val=""/>
      <w:lvlJc w:val="left"/>
      <w:pPr>
        <w:tabs>
          <w:tab w:val="num" w:pos="1077"/>
        </w:tabs>
        <w:ind w:left="1077" w:hanging="360"/>
      </w:pPr>
      <w:rPr>
        <w:rFonts w:ascii="Symbol" w:hAnsi="Symbol" w:hint="default"/>
      </w:rPr>
    </w:lvl>
    <w:lvl w:ilvl="1" w:tplc="08090003" w:tentative="1">
      <w:start w:val="1"/>
      <w:numFmt w:val="bullet"/>
      <w:lvlText w:val="o"/>
      <w:lvlJc w:val="left"/>
      <w:pPr>
        <w:tabs>
          <w:tab w:val="num" w:pos="1797"/>
        </w:tabs>
        <w:ind w:left="1797" w:hanging="360"/>
      </w:pPr>
      <w:rPr>
        <w:rFonts w:ascii="Courier New" w:hAnsi="Courier New" w:cs="Courier New" w:hint="default"/>
      </w:rPr>
    </w:lvl>
    <w:lvl w:ilvl="2" w:tplc="08090005" w:tentative="1">
      <w:start w:val="1"/>
      <w:numFmt w:val="bullet"/>
      <w:lvlText w:val=""/>
      <w:lvlJc w:val="left"/>
      <w:pPr>
        <w:tabs>
          <w:tab w:val="num" w:pos="2517"/>
        </w:tabs>
        <w:ind w:left="2517" w:hanging="360"/>
      </w:pPr>
      <w:rPr>
        <w:rFonts w:ascii="Wingdings" w:hAnsi="Wingdings" w:hint="default"/>
      </w:rPr>
    </w:lvl>
    <w:lvl w:ilvl="3" w:tplc="08090001" w:tentative="1">
      <w:start w:val="1"/>
      <w:numFmt w:val="bullet"/>
      <w:lvlText w:val=""/>
      <w:lvlJc w:val="left"/>
      <w:pPr>
        <w:tabs>
          <w:tab w:val="num" w:pos="3237"/>
        </w:tabs>
        <w:ind w:left="3237" w:hanging="360"/>
      </w:pPr>
      <w:rPr>
        <w:rFonts w:ascii="Symbol" w:hAnsi="Symbol" w:hint="default"/>
      </w:rPr>
    </w:lvl>
    <w:lvl w:ilvl="4" w:tplc="08090003" w:tentative="1">
      <w:start w:val="1"/>
      <w:numFmt w:val="bullet"/>
      <w:lvlText w:val="o"/>
      <w:lvlJc w:val="left"/>
      <w:pPr>
        <w:tabs>
          <w:tab w:val="num" w:pos="3957"/>
        </w:tabs>
        <w:ind w:left="3957" w:hanging="360"/>
      </w:pPr>
      <w:rPr>
        <w:rFonts w:ascii="Courier New" w:hAnsi="Courier New" w:cs="Courier New" w:hint="default"/>
      </w:rPr>
    </w:lvl>
    <w:lvl w:ilvl="5" w:tplc="08090005" w:tentative="1">
      <w:start w:val="1"/>
      <w:numFmt w:val="bullet"/>
      <w:lvlText w:val=""/>
      <w:lvlJc w:val="left"/>
      <w:pPr>
        <w:tabs>
          <w:tab w:val="num" w:pos="4677"/>
        </w:tabs>
        <w:ind w:left="4677" w:hanging="360"/>
      </w:pPr>
      <w:rPr>
        <w:rFonts w:ascii="Wingdings" w:hAnsi="Wingdings" w:hint="default"/>
      </w:rPr>
    </w:lvl>
    <w:lvl w:ilvl="6" w:tplc="08090001" w:tentative="1">
      <w:start w:val="1"/>
      <w:numFmt w:val="bullet"/>
      <w:lvlText w:val=""/>
      <w:lvlJc w:val="left"/>
      <w:pPr>
        <w:tabs>
          <w:tab w:val="num" w:pos="5397"/>
        </w:tabs>
        <w:ind w:left="5397" w:hanging="360"/>
      </w:pPr>
      <w:rPr>
        <w:rFonts w:ascii="Symbol" w:hAnsi="Symbol" w:hint="default"/>
      </w:rPr>
    </w:lvl>
    <w:lvl w:ilvl="7" w:tplc="08090003" w:tentative="1">
      <w:start w:val="1"/>
      <w:numFmt w:val="bullet"/>
      <w:lvlText w:val="o"/>
      <w:lvlJc w:val="left"/>
      <w:pPr>
        <w:tabs>
          <w:tab w:val="num" w:pos="6117"/>
        </w:tabs>
        <w:ind w:left="6117" w:hanging="360"/>
      </w:pPr>
      <w:rPr>
        <w:rFonts w:ascii="Courier New" w:hAnsi="Courier New" w:cs="Courier New" w:hint="default"/>
      </w:rPr>
    </w:lvl>
    <w:lvl w:ilvl="8" w:tplc="0809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5E122EF6"/>
    <w:multiLevelType w:val="hybridMultilevel"/>
    <w:tmpl w:val="C7C8E08A"/>
    <w:lvl w:ilvl="0" w:tplc="B99E841E">
      <w:start w:val="1"/>
      <w:numFmt w:val="bullet"/>
      <w:lvlText w:val=""/>
      <w:lvlJc w:val="left"/>
      <w:pPr>
        <w:ind w:left="720" w:hanging="360"/>
      </w:pPr>
      <w:rPr>
        <w:rFonts w:ascii="Wingdings" w:hAnsi="Wingdings" w:hint="default"/>
        <w:color w:val="365F9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0472DF"/>
    <w:multiLevelType w:val="hybridMultilevel"/>
    <w:tmpl w:val="2BF264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23B4999"/>
    <w:multiLevelType w:val="hybridMultilevel"/>
    <w:tmpl w:val="1D42CF7E"/>
    <w:lvl w:ilvl="0" w:tplc="9E886C8E">
      <w:start w:val="1"/>
      <w:numFmt w:val="bullet"/>
      <w:pStyle w:val="FSIBulletLis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116CFE"/>
    <w:multiLevelType w:val="hybridMultilevel"/>
    <w:tmpl w:val="18BE7CD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AF3B4B"/>
    <w:multiLevelType w:val="hybridMultilevel"/>
    <w:tmpl w:val="C8D2B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3A5495"/>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1FC2C78"/>
    <w:multiLevelType w:val="multilevel"/>
    <w:tmpl w:val="758E6E2C"/>
    <w:lvl w:ilvl="0">
      <w:start w:val="1"/>
      <w:numFmt w:val="decimal"/>
      <w:lvlText w:val="%1"/>
      <w:lvlJc w:val="left"/>
      <w:pPr>
        <w:tabs>
          <w:tab w:val="num" w:pos="720"/>
        </w:tabs>
        <w:ind w:left="720" w:hanging="720"/>
      </w:pPr>
      <w:rPr>
        <w:rFonts w:hint="default"/>
      </w:rPr>
    </w:lvl>
    <w:lvl w:ilvl="1">
      <w:start w:val="1"/>
      <w:numFmt w:val="decimalZero"/>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8" w15:restartNumberingAfterBreak="0">
    <w:nsid w:val="7A3224BA"/>
    <w:multiLevelType w:val="hybridMultilevel"/>
    <w:tmpl w:val="602E31D0"/>
    <w:lvl w:ilvl="0" w:tplc="B23885B8">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F716A8B"/>
    <w:multiLevelType w:val="multilevel"/>
    <w:tmpl w:val="359857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3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2"/>
  </w:num>
  <w:num w:numId="14">
    <w:abstractNumId w:val="30"/>
  </w:num>
  <w:num w:numId="15">
    <w:abstractNumId w:val="37"/>
  </w:num>
  <w:num w:numId="16">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7">
    <w:abstractNumId w:val="14"/>
  </w:num>
  <w:num w:numId="18">
    <w:abstractNumId w:val="36"/>
  </w:num>
  <w:num w:numId="19">
    <w:abstractNumId w:val="33"/>
  </w:num>
  <w:num w:numId="20">
    <w:abstractNumId w:val="22"/>
  </w:num>
  <w:num w:numId="21">
    <w:abstractNumId w:val="25"/>
  </w:num>
  <w:num w:numId="22">
    <w:abstractNumId w:val="18"/>
  </w:num>
  <w:num w:numId="23">
    <w:abstractNumId w:val="15"/>
  </w:num>
  <w:num w:numId="24">
    <w:abstractNumId w:val="17"/>
  </w:num>
  <w:num w:numId="25">
    <w:abstractNumId w:val="29"/>
  </w:num>
  <w:num w:numId="26">
    <w:abstractNumId w:val="34"/>
  </w:num>
  <w:num w:numId="27">
    <w:abstractNumId w:val="31"/>
  </w:num>
  <w:num w:numId="28">
    <w:abstractNumId w:val="28"/>
  </w:num>
  <w:num w:numId="29">
    <w:abstractNumId w:val="21"/>
  </w:num>
  <w:num w:numId="30">
    <w:abstractNumId w:val="12"/>
  </w:num>
  <w:num w:numId="31">
    <w:abstractNumId w:val="26"/>
  </w:num>
  <w:num w:numId="32">
    <w:abstractNumId w:val="39"/>
  </w:num>
  <w:num w:numId="33">
    <w:abstractNumId w:val="16"/>
  </w:num>
  <w:num w:numId="34">
    <w:abstractNumId w:val="24"/>
  </w:num>
  <w:num w:numId="35">
    <w:abstractNumId w:val="11"/>
  </w:num>
  <w:num w:numId="36">
    <w:abstractNumId w:val="38"/>
  </w:num>
  <w:num w:numId="37">
    <w:abstractNumId w:val="13"/>
  </w:num>
  <w:num w:numId="38">
    <w:abstractNumId w:val="23"/>
  </w:num>
  <w:num w:numId="39">
    <w:abstractNumId w:val="19"/>
  </w:num>
  <w:num w:numId="40">
    <w:abstractNumId w:val="35"/>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54">
      <o:colormru v:ext="edit" colors="#009fcb,#dedd3a"/>
    </o:shapedefaults>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DF8"/>
    <w:rsid w:val="00002493"/>
    <w:rsid w:val="00003817"/>
    <w:rsid w:val="0000437F"/>
    <w:rsid w:val="00005D22"/>
    <w:rsid w:val="00007A9F"/>
    <w:rsid w:val="00007BD1"/>
    <w:rsid w:val="000113AF"/>
    <w:rsid w:val="00011DA2"/>
    <w:rsid w:val="00013112"/>
    <w:rsid w:val="00013C59"/>
    <w:rsid w:val="00015F7B"/>
    <w:rsid w:val="00016285"/>
    <w:rsid w:val="0002073B"/>
    <w:rsid w:val="0002090E"/>
    <w:rsid w:val="0002116E"/>
    <w:rsid w:val="00021E23"/>
    <w:rsid w:val="0002224E"/>
    <w:rsid w:val="00022A65"/>
    <w:rsid w:val="000301A8"/>
    <w:rsid w:val="000301DE"/>
    <w:rsid w:val="00030974"/>
    <w:rsid w:val="00031F15"/>
    <w:rsid w:val="00031FE5"/>
    <w:rsid w:val="00032343"/>
    <w:rsid w:val="00033164"/>
    <w:rsid w:val="00033556"/>
    <w:rsid w:val="00034171"/>
    <w:rsid w:val="00035B9D"/>
    <w:rsid w:val="00035C84"/>
    <w:rsid w:val="000360CF"/>
    <w:rsid w:val="0003684D"/>
    <w:rsid w:val="00040BD0"/>
    <w:rsid w:val="000444E0"/>
    <w:rsid w:val="0004491F"/>
    <w:rsid w:val="00044B6D"/>
    <w:rsid w:val="000463A4"/>
    <w:rsid w:val="00047EF7"/>
    <w:rsid w:val="00050D7B"/>
    <w:rsid w:val="000517D9"/>
    <w:rsid w:val="00053F37"/>
    <w:rsid w:val="00053F88"/>
    <w:rsid w:val="0005583B"/>
    <w:rsid w:val="00055D27"/>
    <w:rsid w:val="0005623A"/>
    <w:rsid w:val="00061DCF"/>
    <w:rsid w:val="00062B57"/>
    <w:rsid w:val="00063EF7"/>
    <w:rsid w:val="00065291"/>
    <w:rsid w:val="00065351"/>
    <w:rsid w:val="00067039"/>
    <w:rsid w:val="00071B28"/>
    <w:rsid w:val="00073641"/>
    <w:rsid w:val="0007519D"/>
    <w:rsid w:val="00077038"/>
    <w:rsid w:val="00081B9C"/>
    <w:rsid w:val="00081BCC"/>
    <w:rsid w:val="00081CD1"/>
    <w:rsid w:val="00082984"/>
    <w:rsid w:val="00083217"/>
    <w:rsid w:val="000842EB"/>
    <w:rsid w:val="000845A2"/>
    <w:rsid w:val="0008481B"/>
    <w:rsid w:val="000852B2"/>
    <w:rsid w:val="00085CBD"/>
    <w:rsid w:val="00093FC9"/>
    <w:rsid w:val="000943A4"/>
    <w:rsid w:val="000A0884"/>
    <w:rsid w:val="000A0CBF"/>
    <w:rsid w:val="000A157F"/>
    <w:rsid w:val="000A2979"/>
    <w:rsid w:val="000A32C8"/>
    <w:rsid w:val="000A399E"/>
    <w:rsid w:val="000A49CC"/>
    <w:rsid w:val="000A4DD6"/>
    <w:rsid w:val="000A5A5A"/>
    <w:rsid w:val="000A6E57"/>
    <w:rsid w:val="000B0D96"/>
    <w:rsid w:val="000B4882"/>
    <w:rsid w:val="000B4928"/>
    <w:rsid w:val="000B55D7"/>
    <w:rsid w:val="000B5EB3"/>
    <w:rsid w:val="000B76A4"/>
    <w:rsid w:val="000C0EDB"/>
    <w:rsid w:val="000C2297"/>
    <w:rsid w:val="000C42DD"/>
    <w:rsid w:val="000C4625"/>
    <w:rsid w:val="000C5C49"/>
    <w:rsid w:val="000C6C57"/>
    <w:rsid w:val="000C6E79"/>
    <w:rsid w:val="000C771D"/>
    <w:rsid w:val="000C7946"/>
    <w:rsid w:val="000D172A"/>
    <w:rsid w:val="000D2D5A"/>
    <w:rsid w:val="000D5C5E"/>
    <w:rsid w:val="000D5EE2"/>
    <w:rsid w:val="000D74C5"/>
    <w:rsid w:val="000D77FE"/>
    <w:rsid w:val="000E0143"/>
    <w:rsid w:val="000E03C4"/>
    <w:rsid w:val="000E13F6"/>
    <w:rsid w:val="000E14D2"/>
    <w:rsid w:val="000E1895"/>
    <w:rsid w:val="000E1ACB"/>
    <w:rsid w:val="000E2BD4"/>
    <w:rsid w:val="000E2E65"/>
    <w:rsid w:val="000E38DC"/>
    <w:rsid w:val="000E5996"/>
    <w:rsid w:val="000E60DE"/>
    <w:rsid w:val="000E682E"/>
    <w:rsid w:val="000F0097"/>
    <w:rsid w:val="000F1911"/>
    <w:rsid w:val="000F1A65"/>
    <w:rsid w:val="000F1E1A"/>
    <w:rsid w:val="000F4598"/>
    <w:rsid w:val="000F5FF3"/>
    <w:rsid w:val="000F6DBE"/>
    <w:rsid w:val="00100885"/>
    <w:rsid w:val="00100F9A"/>
    <w:rsid w:val="00101925"/>
    <w:rsid w:val="00102BFF"/>
    <w:rsid w:val="00103603"/>
    <w:rsid w:val="00104593"/>
    <w:rsid w:val="001056BD"/>
    <w:rsid w:val="00105B26"/>
    <w:rsid w:val="00105B53"/>
    <w:rsid w:val="00105F4F"/>
    <w:rsid w:val="0011093B"/>
    <w:rsid w:val="001110B3"/>
    <w:rsid w:val="001119D0"/>
    <w:rsid w:val="0011205F"/>
    <w:rsid w:val="00112340"/>
    <w:rsid w:val="0011260F"/>
    <w:rsid w:val="001138BB"/>
    <w:rsid w:val="00113D7D"/>
    <w:rsid w:val="00116168"/>
    <w:rsid w:val="00116292"/>
    <w:rsid w:val="00117584"/>
    <w:rsid w:val="00117A16"/>
    <w:rsid w:val="00117EB6"/>
    <w:rsid w:val="00120589"/>
    <w:rsid w:val="00120BEF"/>
    <w:rsid w:val="00121008"/>
    <w:rsid w:val="0012203B"/>
    <w:rsid w:val="001226BC"/>
    <w:rsid w:val="001255B7"/>
    <w:rsid w:val="00125820"/>
    <w:rsid w:val="00125C7D"/>
    <w:rsid w:val="00127499"/>
    <w:rsid w:val="00127F48"/>
    <w:rsid w:val="0013296A"/>
    <w:rsid w:val="0013297C"/>
    <w:rsid w:val="001333DD"/>
    <w:rsid w:val="001336D3"/>
    <w:rsid w:val="00133A57"/>
    <w:rsid w:val="00134152"/>
    <w:rsid w:val="0013513C"/>
    <w:rsid w:val="00135C45"/>
    <w:rsid w:val="00137605"/>
    <w:rsid w:val="0013771D"/>
    <w:rsid w:val="001404E6"/>
    <w:rsid w:val="00140B5C"/>
    <w:rsid w:val="00141151"/>
    <w:rsid w:val="001425BA"/>
    <w:rsid w:val="00142FC4"/>
    <w:rsid w:val="00147D03"/>
    <w:rsid w:val="001520EF"/>
    <w:rsid w:val="00153052"/>
    <w:rsid w:val="00161ADA"/>
    <w:rsid w:val="00161D9F"/>
    <w:rsid w:val="0016280D"/>
    <w:rsid w:val="00162C08"/>
    <w:rsid w:val="001634E1"/>
    <w:rsid w:val="001648A1"/>
    <w:rsid w:val="00164B32"/>
    <w:rsid w:val="0016658C"/>
    <w:rsid w:val="001710AD"/>
    <w:rsid w:val="00171BF6"/>
    <w:rsid w:val="00176B39"/>
    <w:rsid w:val="00180C57"/>
    <w:rsid w:val="001811A9"/>
    <w:rsid w:val="001812F8"/>
    <w:rsid w:val="001819CE"/>
    <w:rsid w:val="00182D2A"/>
    <w:rsid w:val="00183F22"/>
    <w:rsid w:val="00184593"/>
    <w:rsid w:val="00184BD2"/>
    <w:rsid w:val="00186FF0"/>
    <w:rsid w:val="0018707B"/>
    <w:rsid w:val="00190408"/>
    <w:rsid w:val="0019174D"/>
    <w:rsid w:val="00192CDB"/>
    <w:rsid w:val="00193324"/>
    <w:rsid w:val="0019343A"/>
    <w:rsid w:val="00193B03"/>
    <w:rsid w:val="00197129"/>
    <w:rsid w:val="00197988"/>
    <w:rsid w:val="001A01FF"/>
    <w:rsid w:val="001A34C2"/>
    <w:rsid w:val="001A3DBA"/>
    <w:rsid w:val="001A5056"/>
    <w:rsid w:val="001A74E1"/>
    <w:rsid w:val="001B116E"/>
    <w:rsid w:val="001B1464"/>
    <w:rsid w:val="001B1AEA"/>
    <w:rsid w:val="001B3ABD"/>
    <w:rsid w:val="001B5745"/>
    <w:rsid w:val="001B654B"/>
    <w:rsid w:val="001B6BE6"/>
    <w:rsid w:val="001C070F"/>
    <w:rsid w:val="001C0A82"/>
    <w:rsid w:val="001C16E6"/>
    <w:rsid w:val="001C298C"/>
    <w:rsid w:val="001C4093"/>
    <w:rsid w:val="001C57C9"/>
    <w:rsid w:val="001C6F77"/>
    <w:rsid w:val="001C749A"/>
    <w:rsid w:val="001C78BA"/>
    <w:rsid w:val="001D11F1"/>
    <w:rsid w:val="001D149D"/>
    <w:rsid w:val="001D2CF1"/>
    <w:rsid w:val="001D4199"/>
    <w:rsid w:val="001E1B98"/>
    <w:rsid w:val="001E417A"/>
    <w:rsid w:val="001E48D6"/>
    <w:rsid w:val="001E4EBA"/>
    <w:rsid w:val="001E6495"/>
    <w:rsid w:val="001E6750"/>
    <w:rsid w:val="001E7A36"/>
    <w:rsid w:val="001F0971"/>
    <w:rsid w:val="001F139B"/>
    <w:rsid w:val="001F1776"/>
    <w:rsid w:val="001F519D"/>
    <w:rsid w:val="001F529A"/>
    <w:rsid w:val="001F53A5"/>
    <w:rsid w:val="001F5983"/>
    <w:rsid w:val="001F602F"/>
    <w:rsid w:val="001F709A"/>
    <w:rsid w:val="001F7E99"/>
    <w:rsid w:val="00203030"/>
    <w:rsid w:val="002039EA"/>
    <w:rsid w:val="00203E32"/>
    <w:rsid w:val="00206468"/>
    <w:rsid w:val="00207705"/>
    <w:rsid w:val="00211D11"/>
    <w:rsid w:val="00211D33"/>
    <w:rsid w:val="00212D09"/>
    <w:rsid w:val="002151A7"/>
    <w:rsid w:val="0021689E"/>
    <w:rsid w:val="00216A51"/>
    <w:rsid w:val="00220854"/>
    <w:rsid w:val="00220BB7"/>
    <w:rsid w:val="00221586"/>
    <w:rsid w:val="00221DB7"/>
    <w:rsid w:val="00223326"/>
    <w:rsid w:val="00224254"/>
    <w:rsid w:val="00225DD7"/>
    <w:rsid w:val="002262A3"/>
    <w:rsid w:val="002262AA"/>
    <w:rsid w:val="00226705"/>
    <w:rsid w:val="00227557"/>
    <w:rsid w:val="00234334"/>
    <w:rsid w:val="00234D1B"/>
    <w:rsid w:val="00235FCF"/>
    <w:rsid w:val="002373E5"/>
    <w:rsid w:val="002376EF"/>
    <w:rsid w:val="00240058"/>
    <w:rsid w:val="002409B0"/>
    <w:rsid w:val="00240E56"/>
    <w:rsid w:val="0024176C"/>
    <w:rsid w:val="00241E45"/>
    <w:rsid w:val="002461E8"/>
    <w:rsid w:val="00246A0E"/>
    <w:rsid w:val="00253603"/>
    <w:rsid w:val="00255043"/>
    <w:rsid w:val="002604A9"/>
    <w:rsid w:val="00260D9F"/>
    <w:rsid w:val="0026236B"/>
    <w:rsid w:val="00264213"/>
    <w:rsid w:val="00264681"/>
    <w:rsid w:val="00266596"/>
    <w:rsid w:val="00267279"/>
    <w:rsid w:val="00267D41"/>
    <w:rsid w:val="00271BB8"/>
    <w:rsid w:val="00272937"/>
    <w:rsid w:val="0028005A"/>
    <w:rsid w:val="002819AE"/>
    <w:rsid w:val="00281F9D"/>
    <w:rsid w:val="00283C88"/>
    <w:rsid w:val="0028565D"/>
    <w:rsid w:val="0028594C"/>
    <w:rsid w:val="0028715E"/>
    <w:rsid w:val="00290689"/>
    <w:rsid w:val="00291720"/>
    <w:rsid w:val="002924DA"/>
    <w:rsid w:val="00292B67"/>
    <w:rsid w:val="002933DD"/>
    <w:rsid w:val="0029638D"/>
    <w:rsid w:val="00297C63"/>
    <w:rsid w:val="002A01D2"/>
    <w:rsid w:val="002A0C36"/>
    <w:rsid w:val="002A20A2"/>
    <w:rsid w:val="002A21FB"/>
    <w:rsid w:val="002A67B7"/>
    <w:rsid w:val="002A67CF"/>
    <w:rsid w:val="002B195F"/>
    <w:rsid w:val="002B59AE"/>
    <w:rsid w:val="002B5FFE"/>
    <w:rsid w:val="002B6237"/>
    <w:rsid w:val="002B74A2"/>
    <w:rsid w:val="002B7AEF"/>
    <w:rsid w:val="002C06B4"/>
    <w:rsid w:val="002C1128"/>
    <w:rsid w:val="002C23B8"/>
    <w:rsid w:val="002C3AB0"/>
    <w:rsid w:val="002C4252"/>
    <w:rsid w:val="002C59F7"/>
    <w:rsid w:val="002C5C58"/>
    <w:rsid w:val="002C6D12"/>
    <w:rsid w:val="002C76F7"/>
    <w:rsid w:val="002D3416"/>
    <w:rsid w:val="002D4B97"/>
    <w:rsid w:val="002D5487"/>
    <w:rsid w:val="002D7BC0"/>
    <w:rsid w:val="002E1383"/>
    <w:rsid w:val="002E17BA"/>
    <w:rsid w:val="002E1B5A"/>
    <w:rsid w:val="002E1BC3"/>
    <w:rsid w:val="002E2475"/>
    <w:rsid w:val="002E25E0"/>
    <w:rsid w:val="002E4F75"/>
    <w:rsid w:val="002E56E8"/>
    <w:rsid w:val="002E5B27"/>
    <w:rsid w:val="002E655D"/>
    <w:rsid w:val="002F23BC"/>
    <w:rsid w:val="002F2982"/>
    <w:rsid w:val="002F2A2D"/>
    <w:rsid w:val="002F2BD7"/>
    <w:rsid w:val="002F35D5"/>
    <w:rsid w:val="002F3875"/>
    <w:rsid w:val="002F3F2E"/>
    <w:rsid w:val="002F443F"/>
    <w:rsid w:val="002F7A45"/>
    <w:rsid w:val="00300EC4"/>
    <w:rsid w:val="00305790"/>
    <w:rsid w:val="00307D7F"/>
    <w:rsid w:val="00310989"/>
    <w:rsid w:val="003118B5"/>
    <w:rsid w:val="00311DB5"/>
    <w:rsid w:val="00312F00"/>
    <w:rsid w:val="003148F7"/>
    <w:rsid w:val="0031506E"/>
    <w:rsid w:val="003152FE"/>
    <w:rsid w:val="00317564"/>
    <w:rsid w:val="00322E7D"/>
    <w:rsid w:val="003234A5"/>
    <w:rsid w:val="003265EB"/>
    <w:rsid w:val="00330853"/>
    <w:rsid w:val="00331C32"/>
    <w:rsid w:val="0033261B"/>
    <w:rsid w:val="00333392"/>
    <w:rsid w:val="0033362D"/>
    <w:rsid w:val="00334C6C"/>
    <w:rsid w:val="00337D73"/>
    <w:rsid w:val="00337F24"/>
    <w:rsid w:val="00340334"/>
    <w:rsid w:val="00340851"/>
    <w:rsid w:val="0034100D"/>
    <w:rsid w:val="00342BBC"/>
    <w:rsid w:val="003433D6"/>
    <w:rsid w:val="0034385A"/>
    <w:rsid w:val="0034560C"/>
    <w:rsid w:val="003463A7"/>
    <w:rsid w:val="0035072C"/>
    <w:rsid w:val="0035207C"/>
    <w:rsid w:val="003521EA"/>
    <w:rsid w:val="0035237A"/>
    <w:rsid w:val="00352916"/>
    <w:rsid w:val="00354D7F"/>
    <w:rsid w:val="0035510D"/>
    <w:rsid w:val="00355190"/>
    <w:rsid w:val="00357111"/>
    <w:rsid w:val="00357765"/>
    <w:rsid w:val="0036040C"/>
    <w:rsid w:val="003645C1"/>
    <w:rsid w:val="00370B61"/>
    <w:rsid w:val="0037181F"/>
    <w:rsid w:val="00372415"/>
    <w:rsid w:val="0037383F"/>
    <w:rsid w:val="00373BBF"/>
    <w:rsid w:val="003743DE"/>
    <w:rsid w:val="0037452A"/>
    <w:rsid w:val="003757A0"/>
    <w:rsid w:val="00375DAC"/>
    <w:rsid w:val="0037617B"/>
    <w:rsid w:val="00380197"/>
    <w:rsid w:val="003802F4"/>
    <w:rsid w:val="00381560"/>
    <w:rsid w:val="00381B72"/>
    <w:rsid w:val="00381E9A"/>
    <w:rsid w:val="00384830"/>
    <w:rsid w:val="00384B69"/>
    <w:rsid w:val="00384FC5"/>
    <w:rsid w:val="00385E60"/>
    <w:rsid w:val="00386591"/>
    <w:rsid w:val="003871EC"/>
    <w:rsid w:val="00387D1E"/>
    <w:rsid w:val="00390B67"/>
    <w:rsid w:val="00391733"/>
    <w:rsid w:val="0039245E"/>
    <w:rsid w:val="0039247F"/>
    <w:rsid w:val="003925D2"/>
    <w:rsid w:val="00393059"/>
    <w:rsid w:val="0039335F"/>
    <w:rsid w:val="003935AD"/>
    <w:rsid w:val="003954F2"/>
    <w:rsid w:val="00395882"/>
    <w:rsid w:val="003976A8"/>
    <w:rsid w:val="003A0635"/>
    <w:rsid w:val="003A1D79"/>
    <w:rsid w:val="003A56E7"/>
    <w:rsid w:val="003A7167"/>
    <w:rsid w:val="003B047A"/>
    <w:rsid w:val="003B1BA7"/>
    <w:rsid w:val="003B2693"/>
    <w:rsid w:val="003B4F3C"/>
    <w:rsid w:val="003B501C"/>
    <w:rsid w:val="003B50D9"/>
    <w:rsid w:val="003C0E33"/>
    <w:rsid w:val="003C2326"/>
    <w:rsid w:val="003C2799"/>
    <w:rsid w:val="003C322D"/>
    <w:rsid w:val="003C6260"/>
    <w:rsid w:val="003C7122"/>
    <w:rsid w:val="003C7F2B"/>
    <w:rsid w:val="003D0297"/>
    <w:rsid w:val="003D0E09"/>
    <w:rsid w:val="003D1468"/>
    <w:rsid w:val="003D1AB7"/>
    <w:rsid w:val="003D1FED"/>
    <w:rsid w:val="003D27E5"/>
    <w:rsid w:val="003D32F6"/>
    <w:rsid w:val="003D3F4E"/>
    <w:rsid w:val="003D4E1F"/>
    <w:rsid w:val="003D57C4"/>
    <w:rsid w:val="003D66DE"/>
    <w:rsid w:val="003D7720"/>
    <w:rsid w:val="003D7FAE"/>
    <w:rsid w:val="003E0DF4"/>
    <w:rsid w:val="003E16DC"/>
    <w:rsid w:val="003E186C"/>
    <w:rsid w:val="003E3285"/>
    <w:rsid w:val="003E42F1"/>
    <w:rsid w:val="003E45CB"/>
    <w:rsid w:val="003E4C8B"/>
    <w:rsid w:val="003E5EC8"/>
    <w:rsid w:val="003E7DB9"/>
    <w:rsid w:val="003F0AA7"/>
    <w:rsid w:val="003F1C04"/>
    <w:rsid w:val="003F3EF3"/>
    <w:rsid w:val="003F616A"/>
    <w:rsid w:val="003F6D56"/>
    <w:rsid w:val="003F75A1"/>
    <w:rsid w:val="003F7682"/>
    <w:rsid w:val="003F76A8"/>
    <w:rsid w:val="003F7E63"/>
    <w:rsid w:val="0040040D"/>
    <w:rsid w:val="0040100F"/>
    <w:rsid w:val="004028D1"/>
    <w:rsid w:val="00406604"/>
    <w:rsid w:val="00410862"/>
    <w:rsid w:val="00411805"/>
    <w:rsid w:val="00413101"/>
    <w:rsid w:val="00414B8E"/>
    <w:rsid w:val="0041567A"/>
    <w:rsid w:val="004163F3"/>
    <w:rsid w:val="00421FA4"/>
    <w:rsid w:val="00422999"/>
    <w:rsid w:val="00422C2E"/>
    <w:rsid w:val="00427D48"/>
    <w:rsid w:val="00431CC0"/>
    <w:rsid w:val="004327C4"/>
    <w:rsid w:val="0043408D"/>
    <w:rsid w:val="00435032"/>
    <w:rsid w:val="004353C5"/>
    <w:rsid w:val="0043557A"/>
    <w:rsid w:val="00435E35"/>
    <w:rsid w:val="00440628"/>
    <w:rsid w:val="004409FB"/>
    <w:rsid w:val="00441212"/>
    <w:rsid w:val="00443D41"/>
    <w:rsid w:val="00444CDF"/>
    <w:rsid w:val="0044547C"/>
    <w:rsid w:val="004454B8"/>
    <w:rsid w:val="004456D8"/>
    <w:rsid w:val="00445B8A"/>
    <w:rsid w:val="00446BEC"/>
    <w:rsid w:val="00452683"/>
    <w:rsid w:val="0045287F"/>
    <w:rsid w:val="00453430"/>
    <w:rsid w:val="00454AB8"/>
    <w:rsid w:val="00455034"/>
    <w:rsid w:val="00455415"/>
    <w:rsid w:val="00455A76"/>
    <w:rsid w:val="004567DE"/>
    <w:rsid w:val="00456DA3"/>
    <w:rsid w:val="00457820"/>
    <w:rsid w:val="00457D56"/>
    <w:rsid w:val="00460ACA"/>
    <w:rsid w:val="00461283"/>
    <w:rsid w:val="004617BC"/>
    <w:rsid w:val="0046220E"/>
    <w:rsid w:val="00464D91"/>
    <w:rsid w:val="004700B5"/>
    <w:rsid w:val="004707AB"/>
    <w:rsid w:val="00472B6E"/>
    <w:rsid w:val="00473629"/>
    <w:rsid w:val="00473B5C"/>
    <w:rsid w:val="004748F0"/>
    <w:rsid w:val="00474E4B"/>
    <w:rsid w:val="00475117"/>
    <w:rsid w:val="00475A10"/>
    <w:rsid w:val="00475C64"/>
    <w:rsid w:val="004765BC"/>
    <w:rsid w:val="00480088"/>
    <w:rsid w:val="00480578"/>
    <w:rsid w:val="004805E2"/>
    <w:rsid w:val="004810B3"/>
    <w:rsid w:val="0048246B"/>
    <w:rsid w:val="004825D1"/>
    <w:rsid w:val="00482976"/>
    <w:rsid w:val="00482F8A"/>
    <w:rsid w:val="0048350B"/>
    <w:rsid w:val="00483D18"/>
    <w:rsid w:val="00483D4A"/>
    <w:rsid w:val="00484F8A"/>
    <w:rsid w:val="00485055"/>
    <w:rsid w:val="0048629B"/>
    <w:rsid w:val="00487684"/>
    <w:rsid w:val="00487743"/>
    <w:rsid w:val="00490571"/>
    <w:rsid w:val="00490B33"/>
    <w:rsid w:val="00490B71"/>
    <w:rsid w:val="00491C16"/>
    <w:rsid w:val="004932F9"/>
    <w:rsid w:val="004945D4"/>
    <w:rsid w:val="00495C6F"/>
    <w:rsid w:val="004976B4"/>
    <w:rsid w:val="004A0120"/>
    <w:rsid w:val="004A2231"/>
    <w:rsid w:val="004A3696"/>
    <w:rsid w:val="004A3FE5"/>
    <w:rsid w:val="004A4FD1"/>
    <w:rsid w:val="004A6996"/>
    <w:rsid w:val="004A6BDE"/>
    <w:rsid w:val="004B00DC"/>
    <w:rsid w:val="004B0B35"/>
    <w:rsid w:val="004B0E75"/>
    <w:rsid w:val="004B222B"/>
    <w:rsid w:val="004B244D"/>
    <w:rsid w:val="004B26CF"/>
    <w:rsid w:val="004B416F"/>
    <w:rsid w:val="004B4D6B"/>
    <w:rsid w:val="004B5F8E"/>
    <w:rsid w:val="004B7AB9"/>
    <w:rsid w:val="004C0210"/>
    <w:rsid w:val="004C1275"/>
    <w:rsid w:val="004C24C3"/>
    <w:rsid w:val="004C4233"/>
    <w:rsid w:val="004C4235"/>
    <w:rsid w:val="004C517A"/>
    <w:rsid w:val="004C5882"/>
    <w:rsid w:val="004C5FF1"/>
    <w:rsid w:val="004C6F5C"/>
    <w:rsid w:val="004C7C0F"/>
    <w:rsid w:val="004D09CB"/>
    <w:rsid w:val="004D0F34"/>
    <w:rsid w:val="004D1827"/>
    <w:rsid w:val="004D4837"/>
    <w:rsid w:val="004D6EBE"/>
    <w:rsid w:val="004D7374"/>
    <w:rsid w:val="004E09EC"/>
    <w:rsid w:val="004E1BC6"/>
    <w:rsid w:val="004E2A35"/>
    <w:rsid w:val="004E2E17"/>
    <w:rsid w:val="004E596E"/>
    <w:rsid w:val="004E5B4B"/>
    <w:rsid w:val="004E6EFD"/>
    <w:rsid w:val="004F225B"/>
    <w:rsid w:val="004F4260"/>
    <w:rsid w:val="004F48F1"/>
    <w:rsid w:val="004F709D"/>
    <w:rsid w:val="00500C6E"/>
    <w:rsid w:val="0050217E"/>
    <w:rsid w:val="00502AA7"/>
    <w:rsid w:val="00505209"/>
    <w:rsid w:val="005063CD"/>
    <w:rsid w:val="00507B85"/>
    <w:rsid w:val="00510337"/>
    <w:rsid w:val="00510405"/>
    <w:rsid w:val="00510C80"/>
    <w:rsid w:val="00511D16"/>
    <w:rsid w:val="0051272F"/>
    <w:rsid w:val="00513E2C"/>
    <w:rsid w:val="005141F9"/>
    <w:rsid w:val="00516308"/>
    <w:rsid w:val="00516440"/>
    <w:rsid w:val="00516566"/>
    <w:rsid w:val="005167B3"/>
    <w:rsid w:val="00516986"/>
    <w:rsid w:val="005201D5"/>
    <w:rsid w:val="00520680"/>
    <w:rsid w:val="00520872"/>
    <w:rsid w:val="00520A72"/>
    <w:rsid w:val="00521395"/>
    <w:rsid w:val="005224FC"/>
    <w:rsid w:val="005230D6"/>
    <w:rsid w:val="005241CA"/>
    <w:rsid w:val="00524243"/>
    <w:rsid w:val="0052788B"/>
    <w:rsid w:val="00527A13"/>
    <w:rsid w:val="005308E5"/>
    <w:rsid w:val="00532A90"/>
    <w:rsid w:val="00532AE0"/>
    <w:rsid w:val="00532DB8"/>
    <w:rsid w:val="0053329E"/>
    <w:rsid w:val="00533939"/>
    <w:rsid w:val="005345E8"/>
    <w:rsid w:val="0053476D"/>
    <w:rsid w:val="005348F0"/>
    <w:rsid w:val="005349B0"/>
    <w:rsid w:val="00534EE0"/>
    <w:rsid w:val="00536D07"/>
    <w:rsid w:val="00543973"/>
    <w:rsid w:val="00544815"/>
    <w:rsid w:val="00544D70"/>
    <w:rsid w:val="0054690F"/>
    <w:rsid w:val="00546E3C"/>
    <w:rsid w:val="0054700C"/>
    <w:rsid w:val="005478AB"/>
    <w:rsid w:val="00547E60"/>
    <w:rsid w:val="00550C18"/>
    <w:rsid w:val="00551611"/>
    <w:rsid w:val="0055244D"/>
    <w:rsid w:val="00552790"/>
    <w:rsid w:val="0055282A"/>
    <w:rsid w:val="00553E12"/>
    <w:rsid w:val="00555018"/>
    <w:rsid w:val="00557C25"/>
    <w:rsid w:val="00557D21"/>
    <w:rsid w:val="00557FEC"/>
    <w:rsid w:val="005634CF"/>
    <w:rsid w:val="0056419D"/>
    <w:rsid w:val="00565F1F"/>
    <w:rsid w:val="005663FB"/>
    <w:rsid w:val="005666D6"/>
    <w:rsid w:val="00566A46"/>
    <w:rsid w:val="00566CB9"/>
    <w:rsid w:val="0056777C"/>
    <w:rsid w:val="0057039B"/>
    <w:rsid w:val="00570635"/>
    <w:rsid w:val="0057156B"/>
    <w:rsid w:val="00571FB2"/>
    <w:rsid w:val="005728DE"/>
    <w:rsid w:val="00573D2B"/>
    <w:rsid w:val="0057456A"/>
    <w:rsid w:val="00574C7B"/>
    <w:rsid w:val="0057516C"/>
    <w:rsid w:val="00576ECC"/>
    <w:rsid w:val="0057782B"/>
    <w:rsid w:val="00577E54"/>
    <w:rsid w:val="00577FB3"/>
    <w:rsid w:val="00580791"/>
    <w:rsid w:val="00580C14"/>
    <w:rsid w:val="0058122F"/>
    <w:rsid w:val="00581641"/>
    <w:rsid w:val="0058293E"/>
    <w:rsid w:val="00582B1B"/>
    <w:rsid w:val="00582C0D"/>
    <w:rsid w:val="00584C37"/>
    <w:rsid w:val="00584CA0"/>
    <w:rsid w:val="00586820"/>
    <w:rsid w:val="00587597"/>
    <w:rsid w:val="00587737"/>
    <w:rsid w:val="00591272"/>
    <w:rsid w:val="0059193F"/>
    <w:rsid w:val="00592446"/>
    <w:rsid w:val="00592BF4"/>
    <w:rsid w:val="00594683"/>
    <w:rsid w:val="00595676"/>
    <w:rsid w:val="005959D2"/>
    <w:rsid w:val="005A0107"/>
    <w:rsid w:val="005A1466"/>
    <w:rsid w:val="005A24E3"/>
    <w:rsid w:val="005A2CF8"/>
    <w:rsid w:val="005A4F50"/>
    <w:rsid w:val="005A53D1"/>
    <w:rsid w:val="005A6216"/>
    <w:rsid w:val="005A652B"/>
    <w:rsid w:val="005A66C6"/>
    <w:rsid w:val="005A6B7F"/>
    <w:rsid w:val="005A6BDB"/>
    <w:rsid w:val="005A71A4"/>
    <w:rsid w:val="005B037F"/>
    <w:rsid w:val="005B1A11"/>
    <w:rsid w:val="005C0825"/>
    <w:rsid w:val="005C0BED"/>
    <w:rsid w:val="005C2524"/>
    <w:rsid w:val="005C2CD5"/>
    <w:rsid w:val="005C473E"/>
    <w:rsid w:val="005D18E3"/>
    <w:rsid w:val="005D3E02"/>
    <w:rsid w:val="005D6272"/>
    <w:rsid w:val="005E0053"/>
    <w:rsid w:val="005E0362"/>
    <w:rsid w:val="005E0899"/>
    <w:rsid w:val="005E0B37"/>
    <w:rsid w:val="005E1031"/>
    <w:rsid w:val="005E14BE"/>
    <w:rsid w:val="005E19E1"/>
    <w:rsid w:val="005E1A6C"/>
    <w:rsid w:val="005E1D79"/>
    <w:rsid w:val="005E21C2"/>
    <w:rsid w:val="005E4DEE"/>
    <w:rsid w:val="005E5605"/>
    <w:rsid w:val="005E5850"/>
    <w:rsid w:val="005E6FED"/>
    <w:rsid w:val="005E74C5"/>
    <w:rsid w:val="005E7726"/>
    <w:rsid w:val="005E79B7"/>
    <w:rsid w:val="005F5BF7"/>
    <w:rsid w:val="005F6070"/>
    <w:rsid w:val="005F6748"/>
    <w:rsid w:val="005F7A8E"/>
    <w:rsid w:val="006000BA"/>
    <w:rsid w:val="0060158F"/>
    <w:rsid w:val="006027BE"/>
    <w:rsid w:val="00602885"/>
    <w:rsid w:val="00603660"/>
    <w:rsid w:val="00605905"/>
    <w:rsid w:val="006078AE"/>
    <w:rsid w:val="00607F7C"/>
    <w:rsid w:val="00612CA8"/>
    <w:rsid w:val="006130F8"/>
    <w:rsid w:val="0061353B"/>
    <w:rsid w:val="006138BC"/>
    <w:rsid w:val="006143AA"/>
    <w:rsid w:val="00614FE8"/>
    <w:rsid w:val="00620C35"/>
    <w:rsid w:val="00621727"/>
    <w:rsid w:val="006224B9"/>
    <w:rsid w:val="0062395F"/>
    <w:rsid w:val="00623A7A"/>
    <w:rsid w:val="00623CB1"/>
    <w:rsid w:val="00624074"/>
    <w:rsid w:val="006246D1"/>
    <w:rsid w:val="006265CE"/>
    <w:rsid w:val="006273A7"/>
    <w:rsid w:val="00627538"/>
    <w:rsid w:val="00630019"/>
    <w:rsid w:val="00630211"/>
    <w:rsid w:val="006305EE"/>
    <w:rsid w:val="00633F6E"/>
    <w:rsid w:val="006354EA"/>
    <w:rsid w:val="00635690"/>
    <w:rsid w:val="0063582F"/>
    <w:rsid w:val="00637C97"/>
    <w:rsid w:val="00640B3A"/>
    <w:rsid w:val="00640C18"/>
    <w:rsid w:val="00641290"/>
    <w:rsid w:val="00641429"/>
    <w:rsid w:val="006415A1"/>
    <w:rsid w:val="00641D9F"/>
    <w:rsid w:val="00641FBD"/>
    <w:rsid w:val="00642CF3"/>
    <w:rsid w:val="006447F5"/>
    <w:rsid w:val="006447F8"/>
    <w:rsid w:val="00646E1C"/>
    <w:rsid w:val="00646F43"/>
    <w:rsid w:val="00647694"/>
    <w:rsid w:val="00652022"/>
    <w:rsid w:val="00652662"/>
    <w:rsid w:val="00653380"/>
    <w:rsid w:val="00653935"/>
    <w:rsid w:val="00654927"/>
    <w:rsid w:val="00654ED1"/>
    <w:rsid w:val="00655368"/>
    <w:rsid w:val="00655FE4"/>
    <w:rsid w:val="006619C2"/>
    <w:rsid w:val="0066340C"/>
    <w:rsid w:val="00665012"/>
    <w:rsid w:val="00665B97"/>
    <w:rsid w:val="00665E65"/>
    <w:rsid w:val="006665CF"/>
    <w:rsid w:val="00667B7F"/>
    <w:rsid w:val="00671E0E"/>
    <w:rsid w:val="00672764"/>
    <w:rsid w:val="00673E04"/>
    <w:rsid w:val="006747CE"/>
    <w:rsid w:val="00674AFA"/>
    <w:rsid w:val="00680831"/>
    <w:rsid w:val="00681D64"/>
    <w:rsid w:val="00685F30"/>
    <w:rsid w:val="0069446A"/>
    <w:rsid w:val="006949BD"/>
    <w:rsid w:val="00695C91"/>
    <w:rsid w:val="00695F22"/>
    <w:rsid w:val="00696092"/>
    <w:rsid w:val="006979EA"/>
    <w:rsid w:val="006A1F5A"/>
    <w:rsid w:val="006A2C54"/>
    <w:rsid w:val="006A36FB"/>
    <w:rsid w:val="006A48AE"/>
    <w:rsid w:val="006A4A53"/>
    <w:rsid w:val="006A5FD0"/>
    <w:rsid w:val="006A6E83"/>
    <w:rsid w:val="006A7BAD"/>
    <w:rsid w:val="006B09CE"/>
    <w:rsid w:val="006B2174"/>
    <w:rsid w:val="006B2DB9"/>
    <w:rsid w:val="006B3634"/>
    <w:rsid w:val="006B39B5"/>
    <w:rsid w:val="006B7180"/>
    <w:rsid w:val="006B718D"/>
    <w:rsid w:val="006C1DE8"/>
    <w:rsid w:val="006C2010"/>
    <w:rsid w:val="006C280A"/>
    <w:rsid w:val="006C2D9C"/>
    <w:rsid w:val="006C2E0F"/>
    <w:rsid w:val="006C4BCE"/>
    <w:rsid w:val="006C51D3"/>
    <w:rsid w:val="006C5995"/>
    <w:rsid w:val="006C72A7"/>
    <w:rsid w:val="006D0F07"/>
    <w:rsid w:val="006D0F36"/>
    <w:rsid w:val="006D1668"/>
    <w:rsid w:val="006D27F5"/>
    <w:rsid w:val="006D2A4F"/>
    <w:rsid w:val="006D3878"/>
    <w:rsid w:val="006D3B82"/>
    <w:rsid w:val="006D3E70"/>
    <w:rsid w:val="006D65D7"/>
    <w:rsid w:val="006D6706"/>
    <w:rsid w:val="006E0ED8"/>
    <w:rsid w:val="006E3D7C"/>
    <w:rsid w:val="006E4E19"/>
    <w:rsid w:val="006F05BE"/>
    <w:rsid w:val="006F072E"/>
    <w:rsid w:val="006F092F"/>
    <w:rsid w:val="006F0B44"/>
    <w:rsid w:val="006F14B5"/>
    <w:rsid w:val="006F18E1"/>
    <w:rsid w:val="006F4EBF"/>
    <w:rsid w:val="006F7019"/>
    <w:rsid w:val="0070106D"/>
    <w:rsid w:val="00701955"/>
    <w:rsid w:val="00702AA4"/>
    <w:rsid w:val="00703028"/>
    <w:rsid w:val="00703215"/>
    <w:rsid w:val="00704D06"/>
    <w:rsid w:val="00705957"/>
    <w:rsid w:val="00706024"/>
    <w:rsid w:val="007075F0"/>
    <w:rsid w:val="00710460"/>
    <w:rsid w:val="00711A3D"/>
    <w:rsid w:val="00715B56"/>
    <w:rsid w:val="00716383"/>
    <w:rsid w:val="00716DC4"/>
    <w:rsid w:val="00716E75"/>
    <w:rsid w:val="007202DA"/>
    <w:rsid w:val="0072106E"/>
    <w:rsid w:val="00724DE2"/>
    <w:rsid w:val="00725E36"/>
    <w:rsid w:val="007270E7"/>
    <w:rsid w:val="00727558"/>
    <w:rsid w:val="00730A5F"/>
    <w:rsid w:val="007336BA"/>
    <w:rsid w:val="00733722"/>
    <w:rsid w:val="007365C3"/>
    <w:rsid w:val="007375FB"/>
    <w:rsid w:val="0074040A"/>
    <w:rsid w:val="00740537"/>
    <w:rsid w:val="00740F30"/>
    <w:rsid w:val="00742B03"/>
    <w:rsid w:val="00743780"/>
    <w:rsid w:val="00745B98"/>
    <w:rsid w:val="00745ECD"/>
    <w:rsid w:val="00747686"/>
    <w:rsid w:val="00751F3A"/>
    <w:rsid w:val="00752AC4"/>
    <w:rsid w:val="00752CA6"/>
    <w:rsid w:val="00753CB2"/>
    <w:rsid w:val="007543CF"/>
    <w:rsid w:val="00756BBF"/>
    <w:rsid w:val="00761FD6"/>
    <w:rsid w:val="00762286"/>
    <w:rsid w:val="00763828"/>
    <w:rsid w:val="00764CE5"/>
    <w:rsid w:val="00765A5C"/>
    <w:rsid w:val="00765D6B"/>
    <w:rsid w:val="007676DC"/>
    <w:rsid w:val="00770249"/>
    <w:rsid w:val="00770715"/>
    <w:rsid w:val="00770955"/>
    <w:rsid w:val="0077116A"/>
    <w:rsid w:val="0077137B"/>
    <w:rsid w:val="00772D84"/>
    <w:rsid w:val="00776B35"/>
    <w:rsid w:val="00777925"/>
    <w:rsid w:val="00782465"/>
    <w:rsid w:val="007839C8"/>
    <w:rsid w:val="00784544"/>
    <w:rsid w:val="00787F08"/>
    <w:rsid w:val="00791478"/>
    <w:rsid w:val="00791D00"/>
    <w:rsid w:val="00791DC3"/>
    <w:rsid w:val="0079419F"/>
    <w:rsid w:val="00794DEB"/>
    <w:rsid w:val="00795A1D"/>
    <w:rsid w:val="00795B64"/>
    <w:rsid w:val="007965B6"/>
    <w:rsid w:val="00796718"/>
    <w:rsid w:val="00796CF4"/>
    <w:rsid w:val="007972EC"/>
    <w:rsid w:val="007A1B47"/>
    <w:rsid w:val="007A3EFB"/>
    <w:rsid w:val="007A4754"/>
    <w:rsid w:val="007A52E7"/>
    <w:rsid w:val="007A7861"/>
    <w:rsid w:val="007B1B27"/>
    <w:rsid w:val="007B388A"/>
    <w:rsid w:val="007B40D8"/>
    <w:rsid w:val="007B6A40"/>
    <w:rsid w:val="007B7F26"/>
    <w:rsid w:val="007C0C14"/>
    <w:rsid w:val="007C1592"/>
    <w:rsid w:val="007C1678"/>
    <w:rsid w:val="007C3565"/>
    <w:rsid w:val="007C560E"/>
    <w:rsid w:val="007C702E"/>
    <w:rsid w:val="007D1ED3"/>
    <w:rsid w:val="007D2AC5"/>
    <w:rsid w:val="007D4F5A"/>
    <w:rsid w:val="007D4F72"/>
    <w:rsid w:val="007D6C57"/>
    <w:rsid w:val="007D6CA1"/>
    <w:rsid w:val="007D7206"/>
    <w:rsid w:val="007E0C6B"/>
    <w:rsid w:val="007E1946"/>
    <w:rsid w:val="007E19EE"/>
    <w:rsid w:val="007E36CA"/>
    <w:rsid w:val="007E4555"/>
    <w:rsid w:val="007E7114"/>
    <w:rsid w:val="007F0053"/>
    <w:rsid w:val="007F05A4"/>
    <w:rsid w:val="007F2440"/>
    <w:rsid w:val="007F29A2"/>
    <w:rsid w:val="007F36AD"/>
    <w:rsid w:val="007F3DC7"/>
    <w:rsid w:val="007F3EC6"/>
    <w:rsid w:val="007F4B1B"/>
    <w:rsid w:val="007F633B"/>
    <w:rsid w:val="007F6C98"/>
    <w:rsid w:val="00802C59"/>
    <w:rsid w:val="0080402B"/>
    <w:rsid w:val="0080462F"/>
    <w:rsid w:val="00804A1F"/>
    <w:rsid w:val="00805606"/>
    <w:rsid w:val="00806379"/>
    <w:rsid w:val="00806BA5"/>
    <w:rsid w:val="00806C4B"/>
    <w:rsid w:val="008071EC"/>
    <w:rsid w:val="00807583"/>
    <w:rsid w:val="008109DB"/>
    <w:rsid w:val="0081105D"/>
    <w:rsid w:val="0081156F"/>
    <w:rsid w:val="00812D9A"/>
    <w:rsid w:val="00814996"/>
    <w:rsid w:val="00815DB5"/>
    <w:rsid w:val="00816FC7"/>
    <w:rsid w:val="00821C3F"/>
    <w:rsid w:val="0082307E"/>
    <w:rsid w:val="00823DD9"/>
    <w:rsid w:val="008246C2"/>
    <w:rsid w:val="008255C2"/>
    <w:rsid w:val="00826185"/>
    <w:rsid w:val="00827540"/>
    <w:rsid w:val="00831575"/>
    <w:rsid w:val="0083167C"/>
    <w:rsid w:val="00831EDA"/>
    <w:rsid w:val="00833602"/>
    <w:rsid w:val="00833A37"/>
    <w:rsid w:val="008350CF"/>
    <w:rsid w:val="00836560"/>
    <w:rsid w:val="00841EAB"/>
    <w:rsid w:val="00845537"/>
    <w:rsid w:val="008459CA"/>
    <w:rsid w:val="00846550"/>
    <w:rsid w:val="00847BE3"/>
    <w:rsid w:val="008530D0"/>
    <w:rsid w:val="0085377B"/>
    <w:rsid w:val="00854557"/>
    <w:rsid w:val="008552C5"/>
    <w:rsid w:val="008554A3"/>
    <w:rsid w:val="008554EA"/>
    <w:rsid w:val="00855A32"/>
    <w:rsid w:val="00855DAE"/>
    <w:rsid w:val="008600AF"/>
    <w:rsid w:val="008608EA"/>
    <w:rsid w:val="00861729"/>
    <w:rsid w:val="00864355"/>
    <w:rsid w:val="00865345"/>
    <w:rsid w:val="00865BCA"/>
    <w:rsid w:val="00865EBD"/>
    <w:rsid w:val="008660D7"/>
    <w:rsid w:val="00867529"/>
    <w:rsid w:val="00871B55"/>
    <w:rsid w:val="00872AD4"/>
    <w:rsid w:val="00873F30"/>
    <w:rsid w:val="00875FB9"/>
    <w:rsid w:val="00876825"/>
    <w:rsid w:val="00876B44"/>
    <w:rsid w:val="00877693"/>
    <w:rsid w:val="008778BC"/>
    <w:rsid w:val="00877D72"/>
    <w:rsid w:val="00880F54"/>
    <w:rsid w:val="008818FD"/>
    <w:rsid w:val="008823C1"/>
    <w:rsid w:val="00882B01"/>
    <w:rsid w:val="00885225"/>
    <w:rsid w:val="0088591E"/>
    <w:rsid w:val="00885D37"/>
    <w:rsid w:val="0089011B"/>
    <w:rsid w:val="00890F28"/>
    <w:rsid w:val="00891F85"/>
    <w:rsid w:val="00893C4B"/>
    <w:rsid w:val="008940C9"/>
    <w:rsid w:val="00894194"/>
    <w:rsid w:val="008A13CD"/>
    <w:rsid w:val="008A2B53"/>
    <w:rsid w:val="008A3106"/>
    <w:rsid w:val="008A7E56"/>
    <w:rsid w:val="008A7F54"/>
    <w:rsid w:val="008B10E9"/>
    <w:rsid w:val="008B21BE"/>
    <w:rsid w:val="008B30C4"/>
    <w:rsid w:val="008B3349"/>
    <w:rsid w:val="008B36AA"/>
    <w:rsid w:val="008B4660"/>
    <w:rsid w:val="008B4998"/>
    <w:rsid w:val="008B4F09"/>
    <w:rsid w:val="008B78A4"/>
    <w:rsid w:val="008C62FA"/>
    <w:rsid w:val="008D050C"/>
    <w:rsid w:val="008D2EA0"/>
    <w:rsid w:val="008D3B7A"/>
    <w:rsid w:val="008D3FD0"/>
    <w:rsid w:val="008D4433"/>
    <w:rsid w:val="008D4700"/>
    <w:rsid w:val="008D58F1"/>
    <w:rsid w:val="008D59F8"/>
    <w:rsid w:val="008D662A"/>
    <w:rsid w:val="008D70DE"/>
    <w:rsid w:val="008E04A7"/>
    <w:rsid w:val="008E081F"/>
    <w:rsid w:val="008E099A"/>
    <w:rsid w:val="008E09BA"/>
    <w:rsid w:val="008E5E46"/>
    <w:rsid w:val="008E6845"/>
    <w:rsid w:val="008F01CA"/>
    <w:rsid w:val="008F0A87"/>
    <w:rsid w:val="008F0AAD"/>
    <w:rsid w:val="008F1CFE"/>
    <w:rsid w:val="008F1E62"/>
    <w:rsid w:val="008F2C85"/>
    <w:rsid w:val="008F4A90"/>
    <w:rsid w:val="008F5666"/>
    <w:rsid w:val="008F60A4"/>
    <w:rsid w:val="008F74C9"/>
    <w:rsid w:val="008F7E7C"/>
    <w:rsid w:val="009012C7"/>
    <w:rsid w:val="00905F6D"/>
    <w:rsid w:val="0090699C"/>
    <w:rsid w:val="00907019"/>
    <w:rsid w:val="00907523"/>
    <w:rsid w:val="009079A9"/>
    <w:rsid w:val="0091037C"/>
    <w:rsid w:val="009137ED"/>
    <w:rsid w:val="00914D93"/>
    <w:rsid w:val="00915714"/>
    <w:rsid w:val="0091578B"/>
    <w:rsid w:val="0091599D"/>
    <w:rsid w:val="00915AF2"/>
    <w:rsid w:val="00920695"/>
    <w:rsid w:val="00920EDC"/>
    <w:rsid w:val="009216FB"/>
    <w:rsid w:val="00922B06"/>
    <w:rsid w:val="00923332"/>
    <w:rsid w:val="009258D1"/>
    <w:rsid w:val="009262AE"/>
    <w:rsid w:val="00926F18"/>
    <w:rsid w:val="00930BF8"/>
    <w:rsid w:val="00931C04"/>
    <w:rsid w:val="009336A5"/>
    <w:rsid w:val="00935471"/>
    <w:rsid w:val="009356FA"/>
    <w:rsid w:val="00935D64"/>
    <w:rsid w:val="00936CEF"/>
    <w:rsid w:val="00940067"/>
    <w:rsid w:val="00941085"/>
    <w:rsid w:val="009410F8"/>
    <w:rsid w:val="00941400"/>
    <w:rsid w:val="009420AF"/>
    <w:rsid w:val="00942EAB"/>
    <w:rsid w:val="00943B6A"/>
    <w:rsid w:val="00944EDB"/>
    <w:rsid w:val="00945A3B"/>
    <w:rsid w:val="00946C74"/>
    <w:rsid w:val="00950C15"/>
    <w:rsid w:val="00951AA6"/>
    <w:rsid w:val="009544FF"/>
    <w:rsid w:val="00954C12"/>
    <w:rsid w:val="00955B37"/>
    <w:rsid w:val="00956D6D"/>
    <w:rsid w:val="009604BA"/>
    <w:rsid w:val="00961B5F"/>
    <w:rsid w:val="009621A0"/>
    <w:rsid w:val="009629E1"/>
    <w:rsid w:val="0096317A"/>
    <w:rsid w:val="00966BEB"/>
    <w:rsid w:val="00970306"/>
    <w:rsid w:val="009716D3"/>
    <w:rsid w:val="009723D7"/>
    <w:rsid w:val="00976B02"/>
    <w:rsid w:val="00976FB1"/>
    <w:rsid w:val="00977685"/>
    <w:rsid w:val="009800D0"/>
    <w:rsid w:val="0098057A"/>
    <w:rsid w:val="00980FDB"/>
    <w:rsid w:val="0098477E"/>
    <w:rsid w:val="00986376"/>
    <w:rsid w:val="00993E7C"/>
    <w:rsid w:val="0099411E"/>
    <w:rsid w:val="0099540B"/>
    <w:rsid w:val="00995CA2"/>
    <w:rsid w:val="00995F53"/>
    <w:rsid w:val="009A0C5B"/>
    <w:rsid w:val="009A158C"/>
    <w:rsid w:val="009A185B"/>
    <w:rsid w:val="009A365D"/>
    <w:rsid w:val="009A3D77"/>
    <w:rsid w:val="009A4CDA"/>
    <w:rsid w:val="009A5F15"/>
    <w:rsid w:val="009A6254"/>
    <w:rsid w:val="009A6A18"/>
    <w:rsid w:val="009A7D09"/>
    <w:rsid w:val="009B656C"/>
    <w:rsid w:val="009B69BD"/>
    <w:rsid w:val="009B7BFC"/>
    <w:rsid w:val="009C0ECA"/>
    <w:rsid w:val="009C58E0"/>
    <w:rsid w:val="009C65AD"/>
    <w:rsid w:val="009C6F0D"/>
    <w:rsid w:val="009D000C"/>
    <w:rsid w:val="009D2469"/>
    <w:rsid w:val="009D3FB8"/>
    <w:rsid w:val="009D4550"/>
    <w:rsid w:val="009D53F3"/>
    <w:rsid w:val="009D6356"/>
    <w:rsid w:val="009D6387"/>
    <w:rsid w:val="009E11CA"/>
    <w:rsid w:val="009E12B2"/>
    <w:rsid w:val="009E147A"/>
    <w:rsid w:val="009E1D97"/>
    <w:rsid w:val="009E22C5"/>
    <w:rsid w:val="009E2AAC"/>
    <w:rsid w:val="009E35D2"/>
    <w:rsid w:val="009E3DA7"/>
    <w:rsid w:val="009E3EF9"/>
    <w:rsid w:val="009E4526"/>
    <w:rsid w:val="009E470B"/>
    <w:rsid w:val="009E4974"/>
    <w:rsid w:val="009E6DE3"/>
    <w:rsid w:val="009F178F"/>
    <w:rsid w:val="009F7F27"/>
    <w:rsid w:val="00A0234E"/>
    <w:rsid w:val="00A05CCD"/>
    <w:rsid w:val="00A07E13"/>
    <w:rsid w:val="00A1230C"/>
    <w:rsid w:val="00A12AD3"/>
    <w:rsid w:val="00A136BA"/>
    <w:rsid w:val="00A138CD"/>
    <w:rsid w:val="00A154CE"/>
    <w:rsid w:val="00A172B8"/>
    <w:rsid w:val="00A17B1E"/>
    <w:rsid w:val="00A17D09"/>
    <w:rsid w:val="00A21A7A"/>
    <w:rsid w:val="00A22E78"/>
    <w:rsid w:val="00A257F1"/>
    <w:rsid w:val="00A25C2D"/>
    <w:rsid w:val="00A265D0"/>
    <w:rsid w:val="00A26F5E"/>
    <w:rsid w:val="00A31932"/>
    <w:rsid w:val="00A31E60"/>
    <w:rsid w:val="00A32DB2"/>
    <w:rsid w:val="00A330C3"/>
    <w:rsid w:val="00A33E2A"/>
    <w:rsid w:val="00A34B56"/>
    <w:rsid w:val="00A35476"/>
    <w:rsid w:val="00A35F52"/>
    <w:rsid w:val="00A37389"/>
    <w:rsid w:val="00A37F96"/>
    <w:rsid w:val="00A40E51"/>
    <w:rsid w:val="00A43B49"/>
    <w:rsid w:val="00A43F3D"/>
    <w:rsid w:val="00A442AC"/>
    <w:rsid w:val="00A501BE"/>
    <w:rsid w:val="00A50F30"/>
    <w:rsid w:val="00A51920"/>
    <w:rsid w:val="00A5209A"/>
    <w:rsid w:val="00A563CC"/>
    <w:rsid w:val="00A563E1"/>
    <w:rsid w:val="00A57C3E"/>
    <w:rsid w:val="00A6017A"/>
    <w:rsid w:val="00A60A24"/>
    <w:rsid w:val="00A60B7E"/>
    <w:rsid w:val="00A658CF"/>
    <w:rsid w:val="00A66BE9"/>
    <w:rsid w:val="00A716DE"/>
    <w:rsid w:val="00A71722"/>
    <w:rsid w:val="00A71780"/>
    <w:rsid w:val="00A7226E"/>
    <w:rsid w:val="00A74F61"/>
    <w:rsid w:val="00A75673"/>
    <w:rsid w:val="00A7720C"/>
    <w:rsid w:val="00A77ACC"/>
    <w:rsid w:val="00A80E21"/>
    <w:rsid w:val="00A82689"/>
    <w:rsid w:val="00A83C0C"/>
    <w:rsid w:val="00A85425"/>
    <w:rsid w:val="00A8680C"/>
    <w:rsid w:val="00A91158"/>
    <w:rsid w:val="00A93363"/>
    <w:rsid w:val="00A94C47"/>
    <w:rsid w:val="00A95244"/>
    <w:rsid w:val="00A956F7"/>
    <w:rsid w:val="00A95863"/>
    <w:rsid w:val="00A96658"/>
    <w:rsid w:val="00A96F7C"/>
    <w:rsid w:val="00A97C8B"/>
    <w:rsid w:val="00AA0094"/>
    <w:rsid w:val="00AA0D20"/>
    <w:rsid w:val="00AA1AEE"/>
    <w:rsid w:val="00AA2AC3"/>
    <w:rsid w:val="00AA612E"/>
    <w:rsid w:val="00AB1AFC"/>
    <w:rsid w:val="00AB1E86"/>
    <w:rsid w:val="00AB6657"/>
    <w:rsid w:val="00AB6E6E"/>
    <w:rsid w:val="00AC033B"/>
    <w:rsid w:val="00AC0C4A"/>
    <w:rsid w:val="00AC169B"/>
    <w:rsid w:val="00AC5E94"/>
    <w:rsid w:val="00AD078B"/>
    <w:rsid w:val="00AD1264"/>
    <w:rsid w:val="00AD2088"/>
    <w:rsid w:val="00AD24A8"/>
    <w:rsid w:val="00AD31F8"/>
    <w:rsid w:val="00AD3E53"/>
    <w:rsid w:val="00AD4FE7"/>
    <w:rsid w:val="00AD5F3B"/>
    <w:rsid w:val="00AD5F92"/>
    <w:rsid w:val="00AE1090"/>
    <w:rsid w:val="00AE114B"/>
    <w:rsid w:val="00AE1331"/>
    <w:rsid w:val="00AE1ED5"/>
    <w:rsid w:val="00AE29FF"/>
    <w:rsid w:val="00AE2FE8"/>
    <w:rsid w:val="00AE38AD"/>
    <w:rsid w:val="00AE4042"/>
    <w:rsid w:val="00AE4C11"/>
    <w:rsid w:val="00AE51B2"/>
    <w:rsid w:val="00AE538D"/>
    <w:rsid w:val="00AE53D9"/>
    <w:rsid w:val="00AE798A"/>
    <w:rsid w:val="00AF4B7A"/>
    <w:rsid w:val="00AF5273"/>
    <w:rsid w:val="00AF538E"/>
    <w:rsid w:val="00AF5527"/>
    <w:rsid w:val="00AF7F81"/>
    <w:rsid w:val="00B00150"/>
    <w:rsid w:val="00B0041B"/>
    <w:rsid w:val="00B00E5F"/>
    <w:rsid w:val="00B054A2"/>
    <w:rsid w:val="00B0642C"/>
    <w:rsid w:val="00B06568"/>
    <w:rsid w:val="00B06869"/>
    <w:rsid w:val="00B06D64"/>
    <w:rsid w:val="00B101E1"/>
    <w:rsid w:val="00B12D4A"/>
    <w:rsid w:val="00B1433F"/>
    <w:rsid w:val="00B146FE"/>
    <w:rsid w:val="00B147FC"/>
    <w:rsid w:val="00B14FBE"/>
    <w:rsid w:val="00B20EA6"/>
    <w:rsid w:val="00B212D8"/>
    <w:rsid w:val="00B22650"/>
    <w:rsid w:val="00B23F49"/>
    <w:rsid w:val="00B2434A"/>
    <w:rsid w:val="00B2484D"/>
    <w:rsid w:val="00B27707"/>
    <w:rsid w:val="00B27CC9"/>
    <w:rsid w:val="00B27D6D"/>
    <w:rsid w:val="00B326ED"/>
    <w:rsid w:val="00B32D7E"/>
    <w:rsid w:val="00B37196"/>
    <w:rsid w:val="00B375C6"/>
    <w:rsid w:val="00B377F0"/>
    <w:rsid w:val="00B37BB1"/>
    <w:rsid w:val="00B37CB8"/>
    <w:rsid w:val="00B408F7"/>
    <w:rsid w:val="00B43578"/>
    <w:rsid w:val="00B43636"/>
    <w:rsid w:val="00B43CAE"/>
    <w:rsid w:val="00B43EA9"/>
    <w:rsid w:val="00B44FDF"/>
    <w:rsid w:val="00B46292"/>
    <w:rsid w:val="00B46819"/>
    <w:rsid w:val="00B47106"/>
    <w:rsid w:val="00B5032F"/>
    <w:rsid w:val="00B50A51"/>
    <w:rsid w:val="00B510E4"/>
    <w:rsid w:val="00B517D0"/>
    <w:rsid w:val="00B5342F"/>
    <w:rsid w:val="00B545D4"/>
    <w:rsid w:val="00B55149"/>
    <w:rsid w:val="00B5763A"/>
    <w:rsid w:val="00B61266"/>
    <w:rsid w:val="00B632D8"/>
    <w:rsid w:val="00B63A42"/>
    <w:rsid w:val="00B63C69"/>
    <w:rsid w:val="00B64AE6"/>
    <w:rsid w:val="00B6623F"/>
    <w:rsid w:val="00B66CD0"/>
    <w:rsid w:val="00B66D4E"/>
    <w:rsid w:val="00B67253"/>
    <w:rsid w:val="00B7010B"/>
    <w:rsid w:val="00B70691"/>
    <w:rsid w:val="00B7071D"/>
    <w:rsid w:val="00B7089B"/>
    <w:rsid w:val="00B70ED0"/>
    <w:rsid w:val="00B71DC2"/>
    <w:rsid w:val="00B742C8"/>
    <w:rsid w:val="00B748ED"/>
    <w:rsid w:val="00B804D4"/>
    <w:rsid w:val="00B813E5"/>
    <w:rsid w:val="00B81895"/>
    <w:rsid w:val="00B81AAB"/>
    <w:rsid w:val="00B81BA9"/>
    <w:rsid w:val="00B8238D"/>
    <w:rsid w:val="00B82CCA"/>
    <w:rsid w:val="00B84947"/>
    <w:rsid w:val="00B85C8E"/>
    <w:rsid w:val="00B861FA"/>
    <w:rsid w:val="00B86EA8"/>
    <w:rsid w:val="00B912D4"/>
    <w:rsid w:val="00B91CF3"/>
    <w:rsid w:val="00B9262A"/>
    <w:rsid w:val="00B92905"/>
    <w:rsid w:val="00B92A50"/>
    <w:rsid w:val="00B947D8"/>
    <w:rsid w:val="00BA0E78"/>
    <w:rsid w:val="00BA1679"/>
    <w:rsid w:val="00BA391C"/>
    <w:rsid w:val="00BA39BE"/>
    <w:rsid w:val="00BA4A01"/>
    <w:rsid w:val="00BA53F7"/>
    <w:rsid w:val="00BA6C9A"/>
    <w:rsid w:val="00BA6EBE"/>
    <w:rsid w:val="00BA79E6"/>
    <w:rsid w:val="00BB00DD"/>
    <w:rsid w:val="00BB0DBB"/>
    <w:rsid w:val="00BB5AEE"/>
    <w:rsid w:val="00BB770A"/>
    <w:rsid w:val="00BC063C"/>
    <w:rsid w:val="00BC0D3C"/>
    <w:rsid w:val="00BC13AA"/>
    <w:rsid w:val="00BC15E3"/>
    <w:rsid w:val="00BC5D3E"/>
    <w:rsid w:val="00BC64A3"/>
    <w:rsid w:val="00BC6C8F"/>
    <w:rsid w:val="00BC6CE1"/>
    <w:rsid w:val="00BD170A"/>
    <w:rsid w:val="00BD1843"/>
    <w:rsid w:val="00BD1F41"/>
    <w:rsid w:val="00BD59A4"/>
    <w:rsid w:val="00BD6045"/>
    <w:rsid w:val="00BE1285"/>
    <w:rsid w:val="00BE249F"/>
    <w:rsid w:val="00BE26F1"/>
    <w:rsid w:val="00BE2816"/>
    <w:rsid w:val="00BE2DE4"/>
    <w:rsid w:val="00BE51D3"/>
    <w:rsid w:val="00BE56B3"/>
    <w:rsid w:val="00BE615A"/>
    <w:rsid w:val="00BE7EC8"/>
    <w:rsid w:val="00BE7EEC"/>
    <w:rsid w:val="00BF0527"/>
    <w:rsid w:val="00BF0DB8"/>
    <w:rsid w:val="00BF113F"/>
    <w:rsid w:val="00BF228D"/>
    <w:rsid w:val="00BF3371"/>
    <w:rsid w:val="00BF49FA"/>
    <w:rsid w:val="00BF4D9B"/>
    <w:rsid w:val="00BF7DB3"/>
    <w:rsid w:val="00C0089F"/>
    <w:rsid w:val="00C013B3"/>
    <w:rsid w:val="00C018FA"/>
    <w:rsid w:val="00C02A1B"/>
    <w:rsid w:val="00C04E49"/>
    <w:rsid w:val="00C06F0F"/>
    <w:rsid w:val="00C1169E"/>
    <w:rsid w:val="00C15B59"/>
    <w:rsid w:val="00C202F4"/>
    <w:rsid w:val="00C22528"/>
    <w:rsid w:val="00C23B9D"/>
    <w:rsid w:val="00C252EE"/>
    <w:rsid w:val="00C255EB"/>
    <w:rsid w:val="00C256B8"/>
    <w:rsid w:val="00C276CB"/>
    <w:rsid w:val="00C27F7F"/>
    <w:rsid w:val="00C31088"/>
    <w:rsid w:val="00C320AE"/>
    <w:rsid w:val="00C329EE"/>
    <w:rsid w:val="00C3324B"/>
    <w:rsid w:val="00C33321"/>
    <w:rsid w:val="00C33D09"/>
    <w:rsid w:val="00C3415E"/>
    <w:rsid w:val="00C34EF3"/>
    <w:rsid w:val="00C34EF5"/>
    <w:rsid w:val="00C36E2A"/>
    <w:rsid w:val="00C403A7"/>
    <w:rsid w:val="00C40C6B"/>
    <w:rsid w:val="00C42FE3"/>
    <w:rsid w:val="00C43C34"/>
    <w:rsid w:val="00C43FD0"/>
    <w:rsid w:val="00C44518"/>
    <w:rsid w:val="00C44AC8"/>
    <w:rsid w:val="00C46C01"/>
    <w:rsid w:val="00C4774E"/>
    <w:rsid w:val="00C47A1C"/>
    <w:rsid w:val="00C51188"/>
    <w:rsid w:val="00C51C23"/>
    <w:rsid w:val="00C54BC1"/>
    <w:rsid w:val="00C55022"/>
    <w:rsid w:val="00C55FBB"/>
    <w:rsid w:val="00C57060"/>
    <w:rsid w:val="00C6033A"/>
    <w:rsid w:val="00C60374"/>
    <w:rsid w:val="00C61C9B"/>
    <w:rsid w:val="00C61CB5"/>
    <w:rsid w:val="00C647AD"/>
    <w:rsid w:val="00C65814"/>
    <w:rsid w:val="00C6685A"/>
    <w:rsid w:val="00C67787"/>
    <w:rsid w:val="00C67BB3"/>
    <w:rsid w:val="00C731C9"/>
    <w:rsid w:val="00C7401C"/>
    <w:rsid w:val="00C763F3"/>
    <w:rsid w:val="00C76503"/>
    <w:rsid w:val="00C77A4A"/>
    <w:rsid w:val="00C80905"/>
    <w:rsid w:val="00C81137"/>
    <w:rsid w:val="00C8177C"/>
    <w:rsid w:val="00C8443E"/>
    <w:rsid w:val="00C85B3D"/>
    <w:rsid w:val="00C87C99"/>
    <w:rsid w:val="00C87EBF"/>
    <w:rsid w:val="00C92680"/>
    <w:rsid w:val="00C92FA5"/>
    <w:rsid w:val="00C94C68"/>
    <w:rsid w:val="00C97688"/>
    <w:rsid w:val="00C97A64"/>
    <w:rsid w:val="00C97C1D"/>
    <w:rsid w:val="00C97FED"/>
    <w:rsid w:val="00CA1406"/>
    <w:rsid w:val="00CA2871"/>
    <w:rsid w:val="00CA4C07"/>
    <w:rsid w:val="00CA4E42"/>
    <w:rsid w:val="00CA6DE5"/>
    <w:rsid w:val="00CB0AC3"/>
    <w:rsid w:val="00CB0E14"/>
    <w:rsid w:val="00CB1341"/>
    <w:rsid w:val="00CB307F"/>
    <w:rsid w:val="00CB4290"/>
    <w:rsid w:val="00CB4D32"/>
    <w:rsid w:val="00CB7330"/>
    <w:rsid w:val="00CB7CE6"/>
    <w:rsid w:val="00CC00E2"/>
    <w:rsid w:val="00CC12F8"/>
    <w:rsid w:val="00CC1B4E"/>
    <w:rsid w:val="00CC3437"/>
    <w:rsid w:val="00CC70AA"/>
    <w:rsid w:val="00CC763E"/>
    <w:rsid w:val="00CD1FBB"/>
    <w:rsid w:val="00CD2491"/>
    <w:rsid w:val="00CD284F"/>
    <w:rsid w:val="00CD750B"/>
    <w:rsid w:val="00CE10FA"/>
    <w:rsid w:val="00CE1835"/>
    <w:rsid w:val="00CE318D"/>
    <w:rsid w:val="00CE3301"/>
    <w:rsid w:val="00CE5D29"/>
    <w:rsid w:val="00CE635A"/>
    <w:rsid w:val="00CE6E6B"/>
    <w:rsid w:val="00CF03BE"/>
    <w:rsid w:val="00CF0A08"/>
    <w:rsid w:val="00CF255C"/>
    <w:rsid w:val="00CF3648"/>
    <w:rsid w:val="00CF56DA"/>
    <w:rsid w:val="00CF62B4"/>
    <w:rsid w:val="00D04A44"/>
    <w:rsid w:val="00D04CED"/>
    <w:rsid w:val="00D12D64"/>
    <w:rsid w:val="00D13E71"/>
    <w:rsid w:val="00D13EC8"/>
    <w:rsid w:val="00D14268"/>
    <w:rsid w:val="00D1499C"/>
    <w:rsid w:val="00D14A38"/>
    <w:rsid w:val="00D17B69"/>
    <w:rsid w:val="00D17D25"/>
    <w:rsid w:val="00D20F55"/>
    <w:rsid w:val="00D22D18"/>
    <w:rsid w:val="00D250D6"/>
    <w:rsid w:val="00D26D2C"/>
    <w:rsid w:val="00D27270"/>
    <w:rsid w:val="00D272D4"/>
    <w:rsid w:val="00D30E00"/>
    <w:rsid w:val="00D31FEC"/>
    <w:rsid w:val="00D32320"/>
    <w:rsid w:val="00D3280A"/>
    <w:rsid w:val="00D339D8"/>
    <w:rsid w:val="00D345EB"/>
    <w:rsid w:val="00D34B00"/>
    <w:rsid w:val="00D34CC1"/>
    <w:rsid w:val="00D35BA5"/>
    <w:rsid w:val="00D35EF7"/>
    <w:rsid w:val="00D37078"/>
    <w:rsid w:val="00D3749C"/>
    <w:rsid w:val="00D376B3"/>
    <w:rsid w:val="00D42E18"/>
    <w:rsid w:val="00D436F6"/>
    <w:rsid w:val="00D43769"/>
    <w:rsid w:val="00D446D7"/>
    <w:rsid w:val="00D45B7D"/>
    <w:rsid w:val="00D45BCB"/>
    <w:rsid w:val="00D4725B"/>
    <w:rsid w:val="00D479EA"/>
    <w:rsid w:val="00D47D5C"/>
    <w:rsid w:val="00D5058B"/>
    <w:rsid w:val="00D50962"/>
    <w:rsid w:val="00D50D8B"/>
    <w:rsid w:val="00D50FB5"/>
    <w:rsid w:val="00D55F9D"/>
    <w:rsid w:val="00D5680B"/>
    <w:rsid w:val="00D56BAE"/>
    <w:rsid w:val="00D578B0"/>
    <w:rsid w:val="00D61413"/>
    <w:rsid w:val="00D6156E"/>
    <w:rsid w:val="00D630F3"/>
    <w:rsid w:val="00D6378C"/>
    <w:rsid w:val="00D63A15"/>
    <w:rsid w:val="00D647DB"/>
    <w:rsid w:val="00D6667F"/>
    <w:rsid w:val="00D66693"/>
    <w:rsid w:val="00D6774B"/>
    <w:rsid w:val="00D70700"/>
    <w:rsid w:val="00D74C3A"/>
    <w:rsid w:val="00D74CC5"/>
    <w:rsid w:val="00D7584F"/>
    <w:rsid w:val="00D759B4"/>
    <w:rsid w:val="00D76C43"/>
    <w:rsid w:val="00D807E8"/>
    <w:rsid w:val="00D85E7F"/>
    <w:rsid w:val="00D87C83"/>
    <w:rsid w:val="00D87E0A"/>
    <w:rsid w:val="00D90786"/>
    <w:rsid w:val="00D907A8"/>
    <w:rsid w:val="00D90B5D"/>
    <w:rsid w:val="00D9152C"/>
    <w:rsid w:val="00D922AA"/>
    <w:rsid w:val="00D9346C"/>
    <w:rsid w:val="00D93751"/>
    <w:rsid w:val="00D94843"/>
    <w:rsid w:val="00D95B93"/>
    <w:rsid w:val="00D96174"/>
    <w:rsid w:val="00D97D66"/>
    <w:rsid w:val="00DA0706"/>
    <w:rsid w:val="00DA1CBD"/>
    <w:rsid w:val="00DA44A0"/>
    <w:rsid w:val="00DA66FC"/>
    <w:rsid w:val="00DA6C0B"/>
    <w:rsid w:val="00DB4AC0"/>
    <w:rsid w:val="00DB4E51"/>
    <w:rsid w:val="00DB50B2"/>
    <w:rsid w:val="00DB51AB"/>
    <w:rsid w:val="00DB65E5"/>
    <w:rsid w:val="00DC0841"/>
    <w:rsid w:val="00DC442A"/>
    <w:rsid w:val="00DC77EF"/>
    <w:rsid w:val="00DD0A58"/>
    <w:rsid w:val="00DD0F5B"/>
    <w:rsid w:val="00DD2DAD"/>
    <w:rsid w:val="00DD431D"/>
    <w:rsid w:val="00DD588A"/>
    <w:rsid w:val="00DD6AA7"/>
    <w:rsid w:val="00DE0D5D"/>
    <w:rsid w:val="00DE1904"/>
    <w:rsid w:val="00DE40FC"/>
    <w:rsid w:val="00DE4E74"/>
    <w:rsid w:val="00DE544C"/>
    <w:rsid w:val="00DE5AE7"/>
    <w:rsid w:val="00DE68B2"/>
    <w:rsid w:val="00DE68BB"/>
    <w:rsid w:val="00DF016A"/>
    <w:rsid w:val="00DF0CE3"/>
    <w:rsid w:val="00DF3219"/>
    <w:rsid w:val="00DF3365"/>
    <w:rsid w:val="00DF387F"/>
    <w:rsid w:val="00DF3B6A"/>
    <w:rsid w:val="00DF475F"/>
    <w:rsid w:val="00DF5E01"/>
    <w:rsid w:val="00DF61A1"/>
    <w:rsid w:val="00DF7F22"/>
    <w:rsid w:val="00E016A3"/>
    <w:rsid w:val="00E02709"/>
    <w:rsid w:val="00E04D82"/>
    <w:rsid w:val="00E04FD6"/>
    <w:rsid w:val="00E06B7C"/>
    <w:rsid w:val="00E10FFB"/>
    <w:rsid w:val="00E119F6"/>
    <w:rsid w:val="00E1374F"/>
    <w:rsid w:val="00E146C7"/>
    <w:rsid w:val="00E14CE1"/>
    <w:rsid w:val="00E14DD3"/>
    <w:rsid w:val="00E1540F"/>
    <w:rsid w:val="00E16447"/>
    <w:rsid w:val="00E16CEE"/>
    <w:rsid w:val="00E16DB5"/>
    <w:rsid w:val="00E200BC"/>
    <w:rsid w:val="00E215A9"/>
    <w:rsid w:val="00E22002"/>
    <w:rsid w:val="00E23957"/>
    <w:rsid w:val="00E244D3"/>
    <w:rsid w:val="00E26F58"/>
    <w:rsid w:val="00E27721"/>
    <w:rsid w:val="00E3068F"/>
    <w:rsid w:val="00E31570"/>
    <w:rsid w:val="00E3393C"/>
    <w:rsid w:val="00E34416"/>
    <w:rsid w:val="00E368C2"/>
    <w:rsid w:val="00E37DDF"/>
    <w:rsid w:val="00E406B8"/>
    <w:rsid w:val="00E40D95"/>
    <w:rsid w:val="00E426E8"/>
    <w:rsid w:val="00E44ED4"/>
    <w:rsid w:val="00E453EE"/>
    <w:rsid w:val="00E45A17"/>
    <w:rsid w:val="00E46D9E"/>
    <w:rsid w:val="00E51DC7"/>
    <w:rsid w:val="00E53CE5"/>
    <w:rsid w:val="00E54F22"/>
    <w:rsid w:val="00E55DDB"/>
    <w:rsid w:val="00E562DA"/>
    <w:rsid w:val="00E5733D"/>
    <w:rsid w:val="00E6057B"/>
    <w:rsid w:val="00E610F8"/>
    <w:rsid w:val="00E61A56"/>
    <w:rsid w:val="00E63D5D"/>
    <w:rsid w:val="00E67F62"/>
    <w:rsid w:val="00E7080F"/>
    <w:rsid w:val="00E756E3"/>
    <w:rsid w:val="00E8139D"/>
    <w:rsid w:val="00E81E9C"/>
    <w:rsid w:val="00E84DD8"/>
    <w:rsid w:val="00E85709"/>
    <w:rsid w:val="00E92173"/>
    <w:rsid w:val="00E92BF7"/>
    <w:rsid w:val="00E93E48"/>
    <w:rsid w:val="00E94D7B"/>
    <w:rsid w:val="00E95464"/>
    <w:rsid w:val="00E97D04"/>
    <w:rsid w:val="00E97DF8"/>
    <w:rsid w:val="00E97EE5"/>
    <w:rsid w:val="00EA205B"/>
    <w:rsid w:val="00EA2417"/>
    <w:rsid w:val="00EA3F0A"/>
    <w:rsid w:val="00EA471B"/>
    <w:rsid w:val="00EA4E52"/>
    <w:rsid w:val="00EA63C0"/>
    <w:rsid w:val="00EA6689"/>
    <w:rsid w:val="00EA673F"/>
    <w:rsid w:val="00EA6DED"/>
    <w:rsid w:val="00EA7AA9"/>
    <w:rsid w:val="00EA7C5F"/>
    <w:rsid w:val="00EB021F"/>
    <w:rsid w:val="00EB15E4"/>
    <w:rsid w:val="00EB185E"/>
    <w:rsid w:val="00EB4BFA"/>
    <w:rsid w:val="00EB5293"/>
    <w:rsid w:val="00EB7D27"/>
    <w:rsid w:val="00EC0EEA"/>
    <w:rsid w:val="00EC1772"/>
    <w:rsid w:val="00EC194F"/>
    <w:rsid w:val="00EC2047"/>
    <w:rsid w:val="00EC2CD7"/>
    <w:rsid w:val="00EC2D86"/>
    <w:rsid w:val="00EC4BFC"/>
    <w:rsid w:val="00EC5917"/>
    <w:rsid w:val="00EC68A7"/>
    <w:rsid w:val="00EC7956"/>
    <w:rsid w:val="00EC799C"/>
    <w:rsid w:val="00EC79C4"/>
    <w:rsid w:val="00ED091B"/>
    <w:rsid w:val="00ED0C28"/>
    <w:rsid w:val="00ED14A1"/>
    <w:rsid w:val="00ED210A"/>
    <w:rsid w:val="00ED2427"/>
    <w:rsid w:val="00ED2AFD"/>
    <w:rsid w:val="00ED4A3D"/>
    <w:rsid w:val="00ED5B1E"/>
    <w:rsid w:val="00ED5EB1"/>
    <w:rsid w:val="00ED6036"/>
    <w:rsid w:val="00ED6F6A"/>
    <w:rsid w:val="00ED729D"/>
    <w:rsid w:val="00ED7581"/>
    <w:rsid w:val="00ED78CE"/>
    <w:rsid w:val="00EE1C59"/>
    <w:rsid w:val="00EE2F5C"/>
    <w:rsid w:val="00EE3038"/>
    <w:rsid w:val="00EE369A"/>
    <w:rsid w:val="00EE39BA"/>
    <w:rsid w:val="00EE3C98"/>
    <w:rsid w:val="00EE4440"/>
    <w:rsid w:val="00EE481E"/>
    <w:rsid w:val="00EE5D5A"/>
    <w:rsid w:val="00EE61F1"/>
    <w:rsid w:val="00EE6A0E"/>
    <w:rsid w:val="00EE6C5A"/>
    <w:rsid w:val="00EE705F"/>
    <w:rsid w:val="00EE79A0"/>
    <w:rsid w:val="00EE7CBA"/>
    <w:rsid w:val="00EF1009"/>
    <w:rsid w:val="00EF17FE"/>
    <w:rsid w:val="00EF1889"/>
    <w:rsid w:val="00EF1C4F"/>
    <w:rsid w:val="00EF2499"/>
    <w:rsid w:val="00EF259B"/>
    <w:rsid w:val="00EF2658"/>
    <w:rsid w:val="00EF3B40"/>
    <w:rsid w:val="00EF4AC1"/>
    <w:rsid w:val="00EF51F8"/>
    <w:rsid w:val="00EF567A"/>
    <w:rsid w:val="00EF5A54"/>
    <w:rsid w:val="00EF6E60"/>
    <w:rsid w:val="00EF7373"/>
    <w:rsid w:val="00EF780E"/>
    <w:rsid w:val="00F01CB6"/>
    <w:rsid w:val="00F02B21"/>
    <w:rsid w:val="00F04E39"/>
    <w:rsid w:val="00F05617"/>
    <w:rsid w:val="00F06803"/>
    <w:rsid w:val="00F071E1"/>
    <w:rsid w:val="00F10962"/>
    <w:rsid w:val="00F11597"/>
    <w:rsid w:val="00F12FCC"/>
    <w:rsid w:val="00F14562"/>
    <w:rsid w:val="00F1729A"/>
    <w:rsid w:val="00F2182C"/>
    <w:rsid w:val="00F22B87"/>
    <w:rsid w:val="00F22EBE"/>
    <w:rsid w:val="00F22F97"/>
    <w:rsid w:val="00F2331F"/>
    <w:rsid w:val="00F242DD"/>
    <w:rsid w:val="00F2576F"/>
    <w:rsid w:val="00F2603C"/>
    <w:rsid w:val="00F26A55"/>
    <w:rsid w:val="00F26A87"/>
    <w:rsid w:val="00F26C18"/>
    <w:rsid w:val="00F26D05"/>
    <w:rsid w:val="00F27E3D"/>
    <w:rsid w:val="00F30253"/>
    <w:rsid w:val="00F30B06"/>
    <w:rsid w:val="00F313E2"/>
    <w:rsid w:val="00F3655B"/>
    <w:rsid w:val="00F366FB"/>
    <w:rsid w:val="00F36E9B"/>
    <w:rsid w:val="00F438EF"/>
    <w:rsid w:val="00F44BC4"/>
    <w:rsid w:val="00F4685D"/>
    <w:rsid w:val="00F46E88"/>
    <w:rsid w:val="00F479B7"/>
    <w:rsid w:val="00F5089E"/>
    <w:rsid w:val="00F51D76"/>
    <w:rsid w:val="00F563CB"/>
    <w:rsid w:val="00F57AC1"/>
    <w:rsid w:val="00F60AFA"/>
    <w:rsid w:val="00F621AF"/>
    <w:rsid w:val="00F62469"/>
    <w:rsid w:val="00F62C17"/>
    <w:rsid w:val="00F64582"/>
    <w:rsid w:val="00F6499B"/>
    <w:rsid w:val="00F668D6"/>
    <w:rsid w:val="00F67E89"/>
    <w:rsid w:val="00F74EDB"/>
    <w:rsid w:val="00F74F84"/>
    <w:rsid w:val="00F752C2"/>
    <w:rsid w:val="00F75EEA"/>
    <w:rsid w:val="00F77BAC"/>
    <w:rsid w:val="00F80900"/>
    <w:rsid w:val="00F81CD0"/>
    <w:rsid w:val="00F83416"/>
    <w:rsid w:val="00F83BCF"/>
    <w:rsid w:val="00F83E4B"/>
    <w:rsid w:val="00F8579A"/>
    <w:rsid w:val="00F85A8C"/>
    <w:rsid w:val="00F86643"/>
    <w:rsid w:val="00F86AF6"/>
    <w:rsid w:val="00F87B61"/>
    <w:rsid w:val="00F904DF"/>
    <w:rsid w:val="00F90B97"/>
    <w:rsid w:val="00F91152"/>
    <w:rsid w:val="00F91465"/>
    <w:rsid w:val="00F916EF"/>
    <w:rsid w:val="00F917EA"/>
    <w:rsid w:val="00F9216B"/>
    <w:rsid w:val="00F92552"/>
    <w:rsid w:val="00F93C9A"/>
    <w:rsid w:val="00F9480E"/>
    <w:rsid w:val="00F97C71"/>
    <w:rsid w:val="00FA04AC"/>
    <w:rsid w:val="00FA09C8"/>
    <w:rsid w:val="00FA0F34"/>
    <w:rsid w:val="00FA2772"/>
    <w:rsid w:val="00FA455D"/>
    <w:rsid w:val="00FA4C20"/>
    <w:rsid w:val="00FA5784"/>
    <w:rsid w:val="00FA7B6C"/>
    <w:rsid w:val="00FB0151"/>
    <w:rsid w:val="00FB1515"/>
    <w:rsid w:val="00FB191C"/>
    <w:rsid w:val="00FB1F63"/>
    <w:rsid w:val="00FB2519"/>
    <w:rsid w:val="00FB2752"/>
    <w:rsid w:val="00FB602B"/>
    <w:rsid w:val="00FB66E8"/>
    <w:rsid w:val="00FC0B6F"/>
    <w:rsid w:val="00FC2EFD"/>
    <w:rsid w:val="00FC372E"/>
    <w:rsid w:val="00FC3AF8"/>
    <w:rsid w:val="00FC4198"/>
    <w:rsid w:val="00FC4588"/>
    <w:rsid w:val="00FC4896"/>
    <w:rsid w:val="00FC62EF"/>
    <w:rsid w:val="00FD0D4D"/>
    <w:rsid w:val="00FD239A"/>
    <w:rsid w:val="00FD2990"/>
    <w:rsid w:val="00FD4CAC"/>
    <w:rsid w:val="00FD59AA"/>
    <w:rsid w:val="00FE0028"/>
    <w:rsid w:val="00FE320B"/>
    <w:rsid w:val="00FE4909"/>
    <w:rsid w:val="00FE50C4"/>
    <w:rsid w:val="00FE55B3"/>
    <w:rsid w:val="00FE55E2"/>
    <w:rsid w:val="00FE59AD"/>
    <w:rsid w:val="00FE5D35"/>
    <w:rsid w:val="00FE6DBF"/>
    <w:rsid w:val="00FF0BE6"/>
    <w:rsid w:val="00FF1178"/>
    <w:rsid w:val="00FF211E"/>
    <w:rsid w:val="00FF4BEB"/>
    <w:rsid w:val="00FF6541"/>
    <w:rsid w:val="1967B4CD"/>
    <w:rsid w:val="2A4D6F78"/>
    <w:rsid w:val="3B4A2D69"/>
    <w:rsid w:val="6615A8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colormru v:ext="edit" colors="#009fcb,#dedd3a"/>
    </o:shapedefaults>
    <o:shapelayout v:ext="edit">
      <o:idmap v:ext="edit" data="1"/>
    </o:shapelayout>
  </w:shapeDefaults>
  <w:decimalSymbol w:val="."/>
  <w:listSeparator w:val=","/>
  <w14:docId w14:val="1D9F026B"/>
  <w15:docId w15:val="{657DC2B5-1894-4B38-80DC-E97F542C0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9A4"/>
    <w:rPr>
      <w:rFonts w:ascii="Arial" w:hAnsi="Arial"/>
      <w:sz w:val="24"/>
      <w:szCs w:val="24"/>
      <w:lang w:eastAsia="en-US"/>
    </w:rPr>
  </w:style>
  <w:style w:type="paragraph" w:styleId="Heading1">
    <w:name w:val="heading 1"/>
    <w:basedOn w:val="Normal"/>
    <w:next w:val="Heading2"/>
    <w:qFormat/>
    <w:rsid w:val="00A330C3"/>
    <w:pPr>
      <w:keepNext/>
      <w:spacing w:before="360" w:after="240"/>
      <w:outlineLvl w:val="0"/>
    </w:pPr>
    <w:rPr>
      <w:rFonts w:ascii="Calibri" w:hAnsi="Calibri"/>
      <w:b/>
      <w:color w:val="548DD4" w:themeColor="text2" w:themeTint="99"/>
      <w:szCs w:val="20"/>
    </w:rPr>
  </w:style>
  <w:style w:type="paragraph" w:styleId="Heading2">
    <w:name w:val="heading 2"/>
    <w:aliases w:val="Heading 2 Char1,Heading 2 Char Char,Heading 2 Char2,Heading 2 Char Char Char"/>
    <w:basedOn w:val="Normal"/>
    <w:next w:val="Normal"/>
    <w:qFormat/>
    <w:rsid w:val="006A6E83"/>
    <w:pPr>
      <w:keepNext/>
      <w:spacing w:before="362" w:after="43"/>
      <w:outlineLvl w:val="1"/>
    </w:pPr>
    <w:rPr>
      <w:rFonts w:ascii="Calibri" w:hAnsi="Calibri"/>
      <w:b/>
      <w:color w:val="548DD4" w:themeColor="text2" w:themeTint="99"/>
      <w:sz w:val="22"/>
      <w:szCs w:val="20"/>
    </w:rPr>
  </w:style>
  <w:style w:type="paragraph" w:styleId="Heading3">
    <w:name w:val="heading 3"/>
    <w:aliases w:val="Heading 3 Char,Heading 3 Char3 Char1,Heading 3 Char1 Char Char2,Heading 3 Char Char Char Char,Heading 3 Char3 Char Char Char Char1,Heading 3 Char Char Char Char Char Char,Heading 3 Char1 Char Char Char Char Char Char1,Heading 3 Char3"/>
    <w:basedOn w:val="Normal"/>
    <w:next w:val="Normal"/>
    <w:qFormat/>
    <w:rsid w:val="00C51C23"/>
    <w:pPr>
      <w:keepNext/>
      <w:spacing w:before="340"/>
      <w:ind w:left="1440"/>
      <w:outlineLvl w:val="2"/>
    </w:pPr>
    <w:rPr>
      <w:b/>
      <w:sz w:val="28"/>
      <w:szCs w:val="20"/>
    </w:rPr>
  </w:style>
  <w:style w:type="paragraph" w:styleId="Heading4">
    <w:name w:val="heading 4"/>
    <w:basedOn w:val="Normal"/>
    <w:next w:val="Normal"/>
    <w:qFormat/>
    <w:rsid w:val="00C51C23"/>
    <w:pPr>
      <w:keepNext/>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F4260"/>
    <w:pPr>
      <w:tabs>
        <w:tab w:val="center" w:pos="4153"/>
        <w:tab w:val="right" w:pos="8306"/>
      </w:tabs>
    </w:pPr>
  </w:style>
  <w:style w:type="paragraph" w:styleId="Footer">
    <w:name w:val="footer"/>
    <w:basedOn w:val="Normal"/>
    <w:link w:val="FooterChar"/>
    <w:uiPriority w:val="99"/>
    <w:rsid w:val="004F4260"/>
    <w:pPr>
      <w:tabs>
        <w:tab w:val="center" w:pos="4153"/>
        <w:tab w:val="right" w:pos="8306"/>
      </w:tabs>
    </w:pPr>
  </w:style>
  <w:style w:type="character" w:styleId="Hyperlink">
    <w:name w:val="Hyperlink"/>
    <w:basedOn w:val="DefaultParagraphFont"/>
    <w:uiPriority w:val="99"/>
    <w:rsid w:val="00105B53"/>
    <w:rPr>
      <w:color w:val="0000FF"/>
      <w:u w:val="single"/>
    </w:rPr>
  </w:style>
  <w:style w:type="paragraph" w:customStyle="1" w:styleId="BodyText">
    <w:name w:val="BodyText"/>
    <w:basedOn w:val="Normal"/>
    <w:rsid w:val="00BD59A4"/>
    <w:pPr>
      <w:spacing w:before="115"/>
      <w:ind w:left="1440"/>
    </w:pPr>
    <w:rPr>
      <w:rFonts w:ascii="Garamond" w:hAnsi="Garamond"/>
    </w:rPr>
  </w:style>
  <w:style w:type="table" w:styleId="TableGrid">
    <w:name w:val="Table Grid"/>
    <w:basedOn w:val="TableNormal"/>
    <w:uiPriority w:val="39"/>
    <w:rsid w:val="00C51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5282A"/>
    <w:pPr>
      <w:spacing w:before="240" w:after="60"/>
      <w:jc w:val="center"/>
      <w:outlineLvl w:val="0"/>
    </w:pPr>
    <w:rPr>
      <w:rFonts w:ascii="Verdana" w:hAnsi="Verdana" w:cs="Arial"/>
      <w:b/>
      <w:bCs/>
      <w:kern w:val="28"/>
      <w:sz w:val="72"/>
      <w:szCs w:val="32"/>
    </w:rPr>
  </w:style>
  <w:style w:type="character" w:styleId="FollowedHyperlink">
    <w:name w:val="FollowedHyperlink"/>
    <w:basedOn w:val="DefaultParagraphFont"/>
    <w:rsid w:val="00CE1835"/>
    <w:rPr>
      <w:color w:val="800080"/>
      <w:u w:val="single"/>
    </w:rPr>
  </w:style>
  <w:style w:type="paragraph" w:customStyle="1" w:styleId="Header1">
    <w:name w:val="Header 1"/>
    <w:basedOn w:val="Heading1"/>
    <w:rsid w:val="00E10FFB"/>
    <w:rPr>
      <w:rFonts w:ascii="Verdana" w:hAnsi="Verdana"/>
      <w:bCs/>
    </w:rPr>
  </w:style>
  <w:style w:type="paragraph" w:customStyle="1" w:styleId="Header2">
    <w:name w:val="Header 2"/>
    <w:basedOn w:val="Heading2"/>
    <w:rsid w:val="00E10FFB"/>
    <w:rPr>
      <w:rFonts w:ascii="Verdana" w:hAnsi="Verdana"/>
      <w:bCs/>
    </w:rPr>
  </w:style>
  <w:style w:type="paragraph" w:customStyle="1" w:styleId="Header3">
    <w:name w:val="Header 3"/>
    <w:basedOn w:val="Heading3"/>
    <w:rsid w:val="00E10FFB"/>
    <w:pPr>
      <w:ind w:left="0"/>
    </w:pPr>
    <w:rPr>
      <w:rFonts w:ascii="Verdana" w:hAnsi="Verdana"/>
      <w:bCs/>
    </w:rPr>
  </w:style>
  <w:style w:type="paragraph" w:customStyle="1" w:styleId="Header4">
    <w:name w:val="Header 4"/>
    <w:basedOn w:val="Normal"/>
    <w:rsid w:val="00E10FFB"/>
    <w:pPr>
      <w:ind w:left="900"/>
    </w:pPr>
    <w:rPr>
      <w:rFonts w:ascii="Verdana" w:hAnsi="Verdana"/>
      <w:b/>
      <w:bCs/>
      <w:i/>
      <w:iCs/>
      <w:szCs w:val="20"/>
    </w:rPr>
  </w:style>
  <w:style w:type="character" w:customStyle="1" w:styleId="BulletList">
    <w:name w:val="Bullet List"/>
    <w:basedOn w:val="DefaultParagraphFont"/>
    <w:rsid w:val="0013296A"/>
    <w:rPr>
      <w:rFonts w:ascii="Verdana" w:hAnsi="Verdana"/>
      <w:sz w:val="20"/>
    </w:rPr>
  </w:style>
  <w:style w:type="paragraph" w:customStyle="1" w:styleId="TableHeader">
    <w:name w:val="Table Header"/>
    <w:basedOn w:val="Normal"/>
    <w:rsid w:val="0013296A"/>
    <w:pPr>
      <w:spacing w:before="120" w:after="120"/>
    </w:pPr>
    <w:rPr>
      <w:rFonts w:ascii="Verdana" w:hAnsi="Verdana"/>
      <w:b/>
      <w:bCs/>
      <w:sz w:val="20"/>
      <w:szCs w:val="20"/>
    </w:rPr>
  </w:style>
  <w:style w:type="paragraph" w:customStyle="1" w:styleId="FSIBodyText">
    <w:name w:val="FSI Body Text"/>
    <w:basedOn w:val="Normal"/>
    <w:rsid w:val="005478AB"/>
    <w:pPr>
      <w:spacing w:after="120"/>
    </w:pPr>
    <w:rPr>
      <w:rFonts w:ascii="Verdana" w:hAnsi="Verdana"/>
      <w:sz w:val="20"/>
    </w:rPr>
  </w:style>
  <w:style w:type="paragraph" w:customStyle="1" w:styleId="FSITitle">
    <w:name w:val="FSI Title"/>
    <w:basedOn w:val="Title"/>
    <w:rsid w:val="00A95244"/>
  </w:style>
  <w:style w:type="paragraph" w:customStyle="1" w:styleId="FSIHeader1">
    <w:name w:val="FSI Header 1"/>
    <w:basedOn w:val="Header1"/>
    <w:rsid w:val="00566CB9"/>
  </w:style>
  <w:style w:type="paragraph" w:customStyle="1" w:styleId="FSIHeader2">
    <w:name w:val="FSI Header 2"/>
    <w:basedOn w:val="Header2"/>
    <w:next w:val="FSIBodyText"/>
    <w:rsid w:val="00566CB9"/>
  </w:style>
  <w:style w:type="paragraph" w:customStyle="1" w:styleId="FSIHeader3">
    <w:name w:val="FSI Header 3"/>
    <w:basedOn w:val="Header3"/>
    <w:next w:val="FSIBodyText"/>
    <w:rsid w:val="00566CB9"/>
  </w:style>
  <w:style w:type="paragraph" w:customStyle="1" w:styleId="FSIHeader4">
    <w:name w:val="FSI Header 4"/>
    <w:basedOn w:val="Header4"/>
    <w:next w:val="FSIBodyText"/>
    <w:rsid w:val="00566CB9"/>
  </w:style>
  <w:style w:type="paragraph" w:styleId="EnvelopeReturn">
    <w:name w:val="envelope return"/>
    <w:basedOn w:val="Normal"/>
    <w:rsid w:val="009D3FB8"/>
    <w:rPr>
      <w:rFonts w:cs="Arial"/>
      <w:szCs w:val="20"/>
    </w:rPr>
  </w:style>
  <w:style w:type="paragraph" w:customStyle="1" w:styleId="FSITableHeader">
    <w:name w:val="FSI Table Header"/>
    <w:basedOn w:val="TableHeader"/>
    <w:rsid w:val="00566CB9"/>
  </w:style>
  <w:style w:type="paragraph" w:styleId="TOC2">
    <w:name w:val="toc 2"/>
    <w:basedOn w:val="Normal"/>
    <w:next w:val="Normal"/>
    <w:autoRedefine/>
    <w:uiPriority w:val="39"/>
    <w:rsid w:val="009D3FB8"/>
    <w:pPr>
      <w:tabs>
        <w:tab w:val="left" w:pos="1000"/>
        <w:tab w:val="right" w:leader="dot" w:pos="9350"/>
      </w:tabs>
      <w:spacing w:line="360" w:lineRule="auto"/>
      <w:ind w:left="198"/>
    </w:pPr>
  </w:style>
  <w:style w:type="paragraph" w:customStyle="1" w:styleId="FSITableRow">
    <w:name w:val="FSI Table Row"/>
    <w:basedOn w:val="FSITableHeader"/>
    <w:rsid w:val="00566CB9"/>
    <w:rPr>
      <w:b w:val="0"/>
    </w:rPr>
  </w:style>
  <w:style w:type="paragraph" w:customStyle="1" w:styleId="FSIBulletList">
    <w:name w:val="FSI Bullet List"/>
    <w:basedOn w:val="Normal"/>
    <w:rsid w:val="00F917EA"/>
    <w:pPr>
      <w:numPr>
        <w:numId w:val="2"/>
      </w:numPr>
      <w:spacing w:before="60" w:after="60"/>
    </w:pPr>
    <w:rPr>
      <w:rFonts w:ascii="Verdana" w:hAnsi="Verdana"/>
      <w:sz w:val="20"/>
      <w:szCs w:val="20"/>
    </w:rPr>
  </w:style>
  <w:style w:type="paragraph" w:customStyle="1" w:styleId="StyleBigHeadingCentered">
    <w:name w:val="Style Big Heading + Centered"/>
    <w:basedOn w:val="Normal"/>
    <w:rsid w:val="009D3FB8"/>
    <w:pPr>
      <w:keepNext/>
      <w:spacing w:before="360" w:after="120"/>
      <w:jc w:val="center"/>
      <w:outlineLvl w:val="0"/>
    </w:pPr>
    <w:rPr>
      <w:kern w:val="32"/>
      <w:sz w:val="72"/>
      <w:szCs w:val="20"/>
    </w:rPr>
  </w:style>
  <w:style w:type="paragraph" w:customStyle="1" w:styleId="bullet1">
    <w:name w:val="bullet1"/>
    <w:basedOn w:val="Normal"/>
    <w:rsid w:val="009D3FB8"/>
    <w:pPr>
      <w:spacing w:before="20" w:after="20" w:line="220" w:lineRule="exact"/>
      <w:ind w:left="360" w:hanging="360"/>
    </w:pPr>
    <w:rPr>
      <w:rFonts w:ascii="Times" w:hAnsi="Times"/>
      <w:sz w:val="22"/>
      <w:szCs w:val="22"/>
      <w:lang w:val="en-US"/>
    </w:rPr>
  </w:style>
  <w:style w:type="paragraph" w:customStyle="1" w:styleId="textboxbullet">
    <w:name w:val="text box bullet"/>
    <w:basedOn w:val="Normal"/>
    <w:rsid w:val="009D3FB8"/>
    <w:pPr>
      <w:numPr>
        <w:numId w:val="17"/>
      </w:numPr>
      <w:spacing w:before="20" w:after="20" w:line="220" w:lineRule="exact"/>
    </w:pPr>
    <w:rPr>
      <w:rFonts w:ascii="Times" w:hAnsi="Times"/>
      <w:sz w:val="22"/>
      <w:szCs w:val="22"/>
      <w:lang w:val="en-US"/>
    </w:rPr>
  </w:style>
  <w:style w:type="paragraph" w:customStyle="1" w:styleId="tableleft">
    <w:name w:val="table_left"/>
    <w:basedOn w:val="Normal"/>
    <w:rsid w:val="009D3FB8"/>
    <w:pPr>
      <w:spacing w:before="20" w:after="20" w:line="220" w:lineRule="exact"/>
    </w:pPr>
    <w:rPr>
      <w:rFonts w:ascii="Times" w:hAnsi="Times"/>
      <w:b/>
      <w:sz w:val="22"/>
      <w:szCs w:val="22"/>
      <w:lang w:val="en-US"/>
    </w:rPr>
  </w:style>
  <w:style w:type="paragraph" w:customStyle="1" w:styleId="tableright">
    <w:name w:val="table_right"/>
    <w:basedOn w:val="tableleft"/>
    <w:rsid w:val="009D3FB8"/>
    <w:rPr>
      <w:b w:val="0"/>
    </w:rPr>
  </w:style>
  <w:style w:type="paragraph" w:customStyle="1" w:styleId="line">
    <w:name w:val="line"/>
    <w:basedOn w:val="tableleft"/>
    <w:rsid w:val="009D3FB8"/>
    <w:pPr>
      <w:spacing w:before="0" w:after="0" w:line="80" w:lineRule="exact"/>
    </w:pPr>
    <w:rPr>
      <w:sz w:val="8"/>
    </w:rPr>
  </w:style>
  <w:style w:type="character" w:styleId="PageNumber">
    <w:name w:val="page number"/>
    <w:basedOn w:val="DefaultParagraphFont"/>
    <w:rsid w:val="00292B67"/>
  </w:style>
  <w:style w:type="paragraph" w:styleId="TOC1">
    <w:name w:val="toc 1"/>
    <w:basedOn w:val="Normal"/>
    <w:next w:val="Normal"/>
    <w:autoRedefine/>
    <w:uiPriority w:val="39"/>
    <w:rsid w:val="00E97DF8"/>
    <w:pPr>
      <w:tabs>
        <w:tab w:val="left" w:pos="480"/>
        <w:tab w:val="right" w:leader="dot" w:pos="8302"/>
      </w:tabs>
      <w:spacing w:line="360" w:lineRule="auto"/>
    </w:pPr>
    <w:rPr>
      <w:b/>
    </w:rPr>
  </w:style>
  <w:style w:type="paragraph" w:styleId="BalloonText">
    <w:name w:val="Balloon Text"/>
    <w:basedOn w:val="Normal"/>
    <w:link w:val="BalloonTextChar"/>
    <w:uiPriority w:val="99"/>
    <w:semiHidden/>
    <w:unhideWhenUsed/>
    <w:rsid w:val="00DB50B2"/>
    <w:rPr>
      <w:rFonts w:ascii="Tahoma" w:hAnsi="Tahoma" w:cs="Tahoma"/>
      <w:sz w:val="16"/>
      <w:szCs w:val="16"/>
    </w:rPr>
  </w:style>
  <w:style w:type="character" w:customStyle="1" w:styleId="BalloonTextChar">
    <w:name w:val="Balloon Text Char"/>
    <w:basedOn w:val="DefaultParagraphFont"/>
    <w:link w:val="BalloonText"/>
    <w:uiPriority w:val="99"/>
    <w:semiHidden/>
    <w:rsid w:val="00DB50B2"/>
    <w:rPr>
      <w:rFonts w:ascii="Tahoma" w:hAnsi="Tahoma" w:cs="Tahoma"/>
      <w:sz w:val="16"/>
      <w:szCs w:val="16"/>
      <w:lang w:eastAsia="en-US"/>
    </w:rPr>
  </w:style>
  <w:style w:type="paragraph" w:customStyle="1" w:styleId="paragraph">
    <w:name w:val="paragraph"/>
    <w:basedOn w:val="Normal"/>
    <w:rsid w:val="00A93363"/>
    <w:rPr>
      <w:rFonts w:ascii="Times New Roman" w:hAnsi="Times New Roman"/>
      <w:lang w:eastAsia="en-GB"/>
    </w:rPr>
  </w:style>
  <w:style w:type="character" w:customStyle="1" w:styleId="normaltextrun">
    <w:name w:val="normaltextrun"/>
    <w:basedOn w:val="DefaultParagraphFont"/>
    <w:rsid w:val="00A93363"/>
  </w:style>
  <w:style w:type="character" w:customStyle="1" w:styleId="eop">
    <w:name w:val="eop"/>
    <w:basedOn w:val="DefaultParagraphFont"/>
    <w:rsid w:val="00A93363"/>
  </w:style>
  <w:style w:type="character" w:customStyle="1" w:styleId="HeaderChar">
    <w:name w:val="Header Char"/>
    <w:basedOn w:val="DefaultParagraphFont"/>
    <w:link w:val="Header"/>
    <w:uiPriority w:val="99"/>
    <w:rsid w:val="000444E0"/>
    <w:rPr>
      <w:rFonts w:ascii="Arial" w:hAnsi="Arial"/>
      <w:sz w:val="24"/>
      <w:szCs w:val="24"/>
      <w:lang w:eastAsia="en-US"/>
    </w:rPr>
  </w:style>
  <w:style w:type="character" w:customStyle="1" w:styleId="FooterChar">
    <w:name w:val="Footer Char"/>
    <w:basedOn w:val="DefaultParagraphFont"/>
    <w:link w:val="Footer"/>
    <w:uiPriority w:val="99"/>
    <w:rsid w:val="000444E0"/>
    <w:rPr>
      <w:rFonts w:ascii="Arial" w:hAnsi="Arial"/>
      <w:sz w:val="24"/>
      <w:szCs w:val="24"/>
      <w:lang w:eastAsia="en-US"/>
    </w:rPr>
  </w:style>
  <w:style w:type="paragraph" w:styleId="ListParagraph">
    <w:name w:val="List Paragraph"/>
    <w:basedOn w:val="Normal"/>
    <w:uiPriority w:val="34"/>
    <w:qFormat/>
    <w:rsid w:val="000444E0"/>
    <w:pPr>
      <w:spacing w:after="160" w:line="259" w:lineRule="auto"/>
      <w:ind w:left="720"/>
      <w:contextualSpacing/>
    </w:pPr>
    <w:rPr>
      <w:rFonts w:ascii="Calibri" w:eastAsiaTheme="minorHAnsi" w:hAnsi="Calibri" w:cs="Calibri-Light"/>
      <w:sz w:val="22"/>
    </w:rPr>
  </w:style>
  <w:style w:type="character" w:customStyle="1" w:styleId="scx134662677">
    <w:name w:val="scx134662677"/>
    <w:basedOn w:val="DefaultParagraphFont"/>
    <w:rsid w:val="000444E0"/>
  </w:style>
  <w:style w:type="character" w:customStyle="1" w:styleId="scx120255102">
    <w:name w:val="scx120255102"/>
    <w:basedOn w:val="DefaultParagraphFont"/>
    <w:rsid w:val="000444E0"/>
  </w:style>
  <w:style w:type="character" w:customStyle="1" w:styleId="apple-converted-space">
    <w:name w:val="apple-converted-space"/>
    <w:basedOn w:val="DefaultParagraphFont"/>
    <w:rsid w:val="000444E0"/>
  </w:style>
  <w:style w:type="paragraph" w:customStyle="1" w:styleId="Default">
    <w:name w:val="Default"/>
    <w:rsid w:val="0013771D"/>
    <w:pPr>
      <w:autoSpaceDE w:val="0"/>
      <w:autoSpaceDN w:val="0"/>
      <w:adjustRightInd w:val="0"/>
    </w:pPr>
    <w:rPr>
      <w:rFonts w:ascii="Calibri" w:hAnsi="Calibri" w:cs="Calibri"/>
      <w:color w:val="000000"/>
      <w:sz w:val="24"/>
      <w:szCs w:val="24"/>
    </w:rPr>
  </w:style>
  <w:style w:type="paragraph" w:styleId="NormalWeb">
    <w:name w:val="Normal (Web)"/>
    <w:basedOn w:val="Normal"/>
    <w:uiPriority w:val="99"/>
    <w:unhideWhenUsed/>
    <w:rsid w:val="00112340"/>
    <w:pPr>
      <w:spacing w:before="100" w:beforeAutospacing="1" w:after="100" w:afterAutospacing="1"/>
    </w:pPr>
    <w:rPr>
      <w:rFonts w:ascii="Times New Roman" w:hAnsi="Times New Roman"/>
      <w:lang w:eastAsia="en-GB"/>
    </w:rPr>
  </w:style>
  <w:style w:type="paragraph" w:styleId="TOCHeading">
    <w:name w:val="TOC Heading"/>
    <w:basedOn w:val="Heading1"/>
    <w:next w:val="Normal"/>
    <w:uiPriority w:val="39"/>
    <w:unhideWhenUsed/>
    <w:qFormat/>
    <w:rsid w:val="0083167C"/>
    <w:pPr>
      <w:keepLines/>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NoSpacing">
    <w:name w:val="No Spacing"/>
    <w:uiPriority w:val="1"/>
    <w:qFormat/>
    <w:rsid w:val="007A1B47"/>
    <w:rPr>
      <w:rFonts w:asciiTheme="minorHAnsi" w:eastAsiaTheme="minorHAnsi" w:hAnsiTheme="minorHAnsi" w:cstheme="minorBidi"/>
      <w:sz w:val="22"/>
      <w:szCs w:val="22"/>
      <w:lang w:eastAsia="en-US"/>
    </w:rPr>
  </w:style>
  <w:style w:type="table" w:styleId="GridTable1Light-Accent1">
    <w:name w:val="Grid Table 1 Light Accent 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6372">
      <w:bodyDiv w:val="1"/>
      <w:marLeft w:val="0"/>
      <w:marRight w:val="0"/>
      <w:marTop w:val="0"/>
      <w:marBottom w:val="0"/>
      <w:divBdr>
        <w:top w:val="none" w:sz="0" w:space="0" w:color="auto"/>
        <w:left w:val="none" w:sz="0" w:space="0" w:color="auto"/>
        <w:bottom w:val="none" w:sz="0" w:space="0" w:color="auto"/>
        <w:right w:val="none" w:sz="0" w:space="0" w:color="auto"/>
      </w:divBdr>
    </w:div>
    <w:div w:id="487214462">
      <w:bodyDiv w:val="1"/>
      <w:marLeft w:val="0"/>
      <w:marRight w:val="0"/>
      <w:marTop w:val="0"/>
      <w:marBottom w:val="0"/>
      <w:divBdr>
        <w:top w:val="none" w:sz="0" w:space="0" w:color="auto"/>
        <w:left w:val="none" w:sz="0" w:space="0" w:color="auto"/>
        <w:bottom w:val="none" w:sz="0" w:space="0" w:color="auto"/>
        <w:right w:val="none" w:sz="0" w:space="0" w:color="auto"/>
      </w:divBdr>
    </w:div>
    <w:div w:id="502547164">
      <w:bodyDiv w:val="1"/>
      <w:marLeft w:val="0"/>
      <w:marRight w:val="0"/>
      <w:marTop w:val="0"/>
      <w:marBottom w:val="0"/>
      <w:divBdr>
        <w:top w:val="none" w:sz="0" w:space="0" w:color="auto"/>
        <w:left w:val="none" w:sz="0" w:space="0" w:color="auto"/>
        <w:bottom w:val="none" w:sz="0" w:space="0" w:color="auto"/>
        <w:right w:val="none" w:sz="0" w:space="0" w:color="auto"/>
      </w:divBdr>
    </w:div>
    <w:div w:id="1409114822">
      <w:bodyDiv w:val="1"/>
      <w:marLeft w:val="0"/>
      <w:marRight w:val="0"/>
      <w:marTop w:val="0"/>
      <w:marBottom w:val="0"/>
      <w:divBdr>
        <w:top w:val="none" w:sz="0" w:space="0" w:color="auto"/>
        <w:left w:val="none" w:sz="0" w:space="0" w:color="auto"/>
        <w:bottom w:val="none" w:sz="0" w:space="0" w:color="auto"/>
        <w:right w:val="none" w:sz="0" w:space="0" w:color="auto"/>
      </w:divBdr>
    </w:div>
    <w:div w:id="1625379322">
      <w:bodyDiv w:val="1"/>
      <w:marLeft w:val="0"/>
      <w:marRight w:val="0"/>
      <w:marTop w:val="0"/>
      <w:marBottom w:val="0"/>
      <w:divBdr>
        <w:top w:val="none" w:sz="0" w:space="0" w:color="auto"/>
        <w:left w:val="none" w:sz="0" w:space="0" w:color="auto"/>
        <w:bottom w:val="none" w:sz="0" w:space="0" w:color="auto"/>
        <w:right w:val="none" w:sz="0" w:space="0" w:color="auto"/>
      </w:divBdr>
    </w:div>
    <w:div w:id="1645116327">
      <w:bodyDiv w:val="1"/>
      <w:marLeft w:val="0"/>
      <w:marRight w:val="0"/>
      <w:marTop w:val="0"/>
      <w:marBottom w:val="0"/>
      <w:divBdr>
        <w:top w:val="none" w:sz="0" w:space="0" w:color="auto"/>
        <w:left w:val="none" w:sz="0" w:space="0" w:color="auto"/>
        <w:bottom w:val="none" w:sz="0" w:space="0" w:color="auto"/>
        <w:right w:val="none" w:sz="0" w:space="0" w:color="auto"/>
      </w:divBdr>
    </w:div>
    <w:div w:id="199918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sifm.sharepoint.com/Enterprise%20FM/Shared%20Documents/Web%20Applications/Visitor%20Management/Requirements/Visitor%20Management%20User%20Stories.xls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bo_K\Documents\Ma%20Docs\Project%20Documents\Task%20Advisor\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FFD237FB4837478678CC2611081A32" ma:contentTypeVersion="4" ma:contentTypeDescription="Create a new document." ma:contentTypeScope="" ma:versionID="d8a7678d27b16e12165d6d25dffa0b77">
  <xsd:schema xmlns:xsd="http://www.w3.org/2001/XMLSchema" xmlns:xs="http://www.w3.org/2001/XMLSchema" xmlns:p="http://schemas.microsoft.com/office/2006/metadata/properties" xmlns:ns2="f6e9eb0a-a9ab-49e8-b2a0-294f6691cd13" targetNamespace="http://schemas.microsoft.com/office/2006/metadata/properties" ma:root="true" ma:fieldsID="69b7478ea7f3e35af0d759388a4a0fb9" ns2:_="">
    <xsd:import namespace="f6e9eb0a-a9ab-49e8-b2a0-294f6691cd13"/>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e9eb0a-a9ab-49e8-b2a0-294f6691cd1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5D7D74B-2E9E-4F63-A40C-24D9D398C043}">
  <ds:schemaRefs>
    <ds:schemaRef ds:uri="http://schemas.microsoft.com/office/2006/documentManagement/types"/>
    <ds:schemaRef ds:uri="http://www.w3.org/XML/1998/namespace"/>
    <ds:schemaRef ds:uri="http://purl.org/dc/elements/1.1/"/>
    <ds:schemaRef ds:uri="http://schemas.microsoft.com/office/infopath/2007/PartnerControls"/>
    <ds:schemaRef ds:uri="f6e9eb0a-a9ab-49e8-b2a0-294f6691cd13"/>
    <ds:schemaRef ds:uri="http://schemas.microsoft.com/office/2006/metadata/properties"/>
    <ds:schemaRef ds:uri="http://schemas.openxmlformats.org/package/2006/metadata/core-properties"/>
    <ds:schemaRef ds:uri="http://purl.org/dc/dcmitype/"/>
    <ds:schemaRef ds:uri="http://purl.org/dc/terms/"/>
  </ds:schemaRefs>
</ds:datastoreItem>
</file>

<file path=customXml/itemProps2.xml><?xml version="1.0" encoding="utf-8"?>
<ds:datastoreItem xmlns:ds="http://schemas.openxmlformats.org/officeDocument/2006/customXml" ds:itemID="{36D0EDB6-4F52-4678-9B86-752E32860F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e9eb0a-a9ab-49e8-b2a0-294f6691cd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270D2E-3566-4797-A317-3859FEC51FF0}">
  <ds:schemaRefs>
    <ds:schemaRef ds:uri="http://schemas.microsoft.com/sharepoint/v3/contenttype/forms"/>
  </ds:schemaRefs>
</ds:datastoreItem>
</file>

<file path=customXml/itemProps4.xml><?xml version="1.0" encoding="utf-8"?>
<ds:datastoreItem xmlns:ds="http://schemas.openxmlformats.org/officeDocument/2006/customXml" ds:itemID="{B59D4919-D527-419B-95FF-6D862A723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0</TotalTime>
  <Pages>17</Pages>
  <Words>2735</Words>
  <Characters>15593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MASTER3</vt:lpstr>
    </vt:vector>
  </TitlesOfParts>
  <Company>FSI (FM Solutions) Ltd</Company>
  <LinksUpToDate>false</LinksUpToDate>
  <CharactersWithSpaces>18292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MASTER3</dc:title>
  <dc:subject/>
  <dc:creator>Kingsley Agbo</dc:creator>
  <cp:keywords/>
  <dc:description/>
  <cp:lastModifiedBy>Ruth Awojobi</cp:lastModifiedBy>
  <cp:revision>2</cp:revision>
  <cp:lastPrinted>2016-08-12T15:53:00Z</cp:lastPrinted>
  <dcterms:created xsi:type="dcterms:W3CDTF">2016-12-13T11:10:00Z</dcterms:created>
  <dcterms:modified xsi:type="dcterms:W3CDTF">2016-12-13T11:10:00Z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0x01010049FFD237FB4837478678CC2611081A32</vt:lpwstr>
  </property>
</Properties>
</file>