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F69B7" w14:textId="60D49FCA" w:rsidR="001E6750" w:rsidRPr="004C517A" w:rsidRDefault="00EB4BFA" w:rsidP="00221DB7">
      <w:pPr>
        <w:pStyle w:val="FSIHeader1"/>
        <w:ind w:left="1440" w:firstLine="720"/>
        <w:rPr>
          <w:rFonts w:ascii="Calibri" w:hAnsi="Calibri"/>
          <w:color w:val="0092CF"/>
          <w:sz w:val="28"/>
          <w:szCs w:val="28"/>
        </w:rPr>
        <w:sectPr w:rsidR="001E6750" w:rsidRPr="004C517A" w:rsidSect="005E4DEE">
          <w:headerReference w:type="even" r:id="rId11"/>
          <w:headerReference w:type="default" r:id="rId12"/>
          <w:footerReference w:type="even" r:id="rId13"/>
          <w:footerReference w:type="default" r:id="rId14"/>
          <w:headerReference w:type="first" r:id="rId15"/>
          <w:footerReference w:type="first" r:id="rId16"/>
          <w:pgSz w:w="11906" w:h="16838" w:code="9"/>
          <w:pgMar w:top="4253" w:right="566" w:bottom="11057" w:left="1797" w:header="709" w:footer="1650" w:gutter="0"/>
          <w:cols w:space="708"/>
          <w:docGrid w:linePitch="360"/>
        </w:sectPr>
      </w:pPr>
      <w:bookmarkStart w:id="0" w:name="_Toc458605228"/>
      <w:bookmarkStart w:id="1" w:name="_Toc458605769"/>
      <w:bookmarkStart w:id="2" w:name="_Toc458606970"/>
      <w:bookmarkStart w:id="3" w:name="_Toc458607141"/>
      <w:bookmarkStart w:id="4" w:name="_Toc458608568"/>
      <w:bookmarkStart w:id="5" w:name="_Toc458694304"/>
      <w:bookmarkStart w:id="6" w:name="_Toc458697267"/>
      <w:bookmarkStart w:id="7" w:name="_Toc458766863"/>
      <w:bookmarkStart w:id="8" w:name="_Toc458783602"/>
      <w:bookmarkStart w:id="9" w:name="_Toc459734490"/>
      <w:bookmarkStart w:id="10" w:name="_Toc459889662"/>
      <w:bookmarkStart w:id="11" w:name="_Toc459889799"/>
      <w:bookmarkStart w:id="12" w:name="_Toc459890531"/>
      <w:bookmarkStart w:id="13" w:name="_Toc459898732"/>
      <w:bookmarkStart w:id="14" w:name="_Toc463619225"/>
      <w:bookmarkStart w:id="15" w:name="_GoBack"/>
      <w:bookmarkEnd w:id="15"/>
      <w:r w:rsidRPr="0002090E">
        <w:rPr>
          <w:rFonts w:ascii="Calibri" w:hAnsi="Calibri"/>
          <w:noProof/>
          <w:color w:val="0092CF"/>
          <w:sz w:val="28"/>
          <w:szCs w:val="28"/>
          <w:lang w:eastAsia="en-GB"/>
        </w:rPr>
        <mc:AlternateContent>
          <mc:Choice Requires="wps">
            <w:drawing>
              <wp:anchor distT="0" distB="0" distL="114300" distR="114300" simplePos="0" relativeHeight="251658241" behindDoc="1" locked="0" layoutInCell="0" allowOverlap="1" wp14:anchorId="3D8A3D43" wp14:editId="7B5D01B6">
                <wp:simplePos x="0" y="0"/>
                <wp:positionH relativeFrom="margin">
                  <wp:posOffset>66675</wp:posOffset>
                </wp:positionH>
                <wp:positionV relativeFrom="margin">
                  <wp:posOffset>36829</wp:posOffset>
                </wp:positionV>
                <wp:extent cx="5237480" cy="104838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1048387"/>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80F32E8" w14:textId="77777777" w:rsidR="00E9159C" w:rsidRDefault="00E9159C" w:rsidP="008B4998">
                            <w:pPr>
                              <w:pStyle w:val="NormalWeb"/>
                              <w:spacing w:before="0" w:beforeAutospacing="0" w:after="0" w:afterAutospacing="0"/>
                            </w:pPr>
                            <w:r>
                              <w:rPr>
                                <w:rFonts w:ascii="Calibri" w:hAnsi="Calibri"/>
                                <w:color w:val="C0C0C0"/>
                                <w:sz w:val="72"/>
                                <w:szCs w:val="72"/>
                                <w14:textFill>
                                  <w14:solidFill>
                                    <w14:srgbClr w14:val="C0C0C0">
                                      <w14:alpha w14:val="50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D8A3D43" id="_x0000_t202" coordsize="21600,21600" o:spt="202" path="m,l,21600r21600,l21600,xe">
                <v:stroke joinstyle="miter"/>
                <v:path gradientshapeok="t" o:connecttype="rect"/>
              </v:shapetype>
              <v:shape id="Text Box 2" o:spid="_x0000_s1026" type="#_x0000_t202" style="position:absolute;left:0;text-align:left;margin-left:5.25pt;margin-top:2.9pt;width:412.4pt;height:82.55pt;rotation:-45;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" o:allowincell="f" filled="f" stroked="f">
                <v:stroke joinstyle="round"/>
                <o:lock v:ext="edit" shapetype="t"/>
                <v:textbox>
                  <w:txbxContent>
                    <w:p w14:paraId="380F32E8" w14:textId="77777777" w:rsidR="00E9159C" w:rsidRDefault="00E9159C" w:rsidP="008B4998">
                      <w:pPr>
                        <w:pStyle w:val="NormalWeb"/>
                        <w:spacing w:before="0" w:beforeAutospacing="0" w:after="0" w:afterAutospacing="0"/>
                      </w:pPr>
                      <w:r>
                        <w:rPr>
                          <w:rFonts w:ascii="Calibri" w:hAnsi="Calibri"/>
                          <w:color w:val="C0C0C0"/>
                          <w:sz w:val="72"/>
                          <w:szCs w:val="72"/>
                          <w14:textFill>
                            <w14:solidFill>
                              <w14:srgbClr w14:val="C0C0C0">
                                <w14:alpha w14:val="50000"/>
                              </w14:srgbClr>
                            </w14:solidFill>
                          </w14:textFill>
                        </w:rPr>
                        <w:t>DRAFT</w:t>
                      </w:r>
                    </w:p>
                  </w:txbxContent>
                </v:textbox>
                <w10:wrap anchorx="margin" anchory="margin"/>
              </v:shape>
            </w:pict>
          </mc:Fallback>
        </mc:AlternateContent>
      </w:r>
      <w:r w:rsidR="00BE2DE4" w:rsidRPr="004C517A">
        <w:rPr>
          <w:rFonts w:ascii="Calibri" w:hAnsi="Calibri"/>
          <w:noProof/>
          <w:color w:val="0092CF"/>
          <w:sz w:val="28"/>
          <w:szCs w:val="28"/>
          <w:lang w:eastAsia="en-GB"/>
        </w:rPr>
        <mc:AlternateContent>
          <mc:Choice Requires="wps">
            <w:drawing>
              <wp:anchor distT="0" distB="0" distL="114300" distR="114300" simplePos="0" relativeHeight="251658240" behindDoc="0" locked="0" layoutInCell="1" allowOverlap="1" wp14:anchorId="3A17A32C" wp14:editId="37DB92CC">
                <wp:simplePos x="0" y="0"/>
                <wp:positionH relativeFrom="margin">
                  <wp:align>left</wp:align>
                </wp:positionH>
                <wp:positionV relativeFrom="paragraph">
                  <wp:posOffset>5452745</wp:posOffset>
                </wp:positionV>
                <wp:extent cx="5784273" cy="1067338"/>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1067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7449" w:type="dxa"/>
                              <w:tblInd w:w="1413" w:type="dxa"/>
                              <w:tblLook w:val="04A0" w:firstRow="1" w:lastRow="0" w:firstColumn="1" w:lastColumn="0" w:noHBand="0" w:noVBand="1"/>
                            </w:tblPr>
                            <w:tblGrid>
                              <w:gridCol w:w="1504"/>
                              <w:gridCol w:w="1189"/>
                              <w:gridCol w:w="3510"/>
                              <w:gridCol w:w="1246"/>
                            </w:tblGrid>
                            <w:tr w:rsidR="00E9159C" w:rsidRPr="006645A8" w14:paraId="1735FEE0"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46473"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Date</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A7540D"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Version</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F5D45"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Author</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F23F93"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Status</w:t>
                                  </w:r>
                                </w:p>
                              </w:tc>
                            </w:tr>
                            <w:tr w:rsidR="00E9159C" w:rsidRPr="006645A8" w14:paraId="0E398AA8"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023EE" w14:textId="52747ED0" w:rsidR="00E9159C" w:rsidRPr="00716E75" w:rsidRDefault="00E9159C" w:rsidP="008B3349">
                                  <w:pPr>
                                    <w:rPr>
                                      <w:rFonts w:ascii="Calibri" w:eastAsia="Batang" w:hAnsi="Calibri"/>
                                      <w:color w:val="FFFFFF" w:themeColor="background1"/>
                                      <w:sz w:val="22"/>
                                      <w:szCs w:val="22"/>
                                    </w:rPr>
                                  </w:pPr>
                                  <w:r>
                                    <w:rPr>
                                      <w:rFonts w:ascii="Calibri" w:eastAsia="Batang" w:hAnsi="Calibri"/>
                                      <w:color w:val="FFFFFF" w:themeColor="background1"/>
                                      <w:sz w:val="22"/>
                                      <w:szCs w:val="22"/>
                                    </w:rPr>
                                    <w:t>30/09</w:t>
                                  </w:r>
                                  <w:r w:rsidRPr="00716E75">
                                    <w:rPr>
                                      <w:rFonts w:ascii="Calibri" w:eastAsia="Batang" w:hAnsi="Calibri"/>
                                      <w:color w:val="FFFFFF" w:themeColor="background1"/>
                                      <w:sz w:val="22"/>
                                      <w:szCs w:val="22"/>
                                    </w:rPr>
                                    <w:t>/16</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B1A91" w14:textId="77777777" w:rsidR="00E9159C" w:rsidRPr="00716E75" w:rsidRDefault="00E9159C" w:rsidP="00EE1C59">
                                  <w:pPr>
                                    <w:rPr>
                                      <w:rFonts w:ascii="Calibri" w:eastAsia="Batang" w:hAnsi="Calibri"/>
                                      <w:color w:val="FFFFFF" w:themeColor="background1"/>
                                      <w:sz w:val="22"/>
                                      <w:szCs w:val="22"/>
                                    </w:rPr>
                                  </w:pPr>
                                  <w:r>
                                    <w:rPr>
                                      <w:rFonts w:ascii="Calibri" w:eastAsia="Batang" w:hAnsi="Calibri"/>
                                      <w:color w:val="FFFFFF" w:themeColor="background1"/>
                                      <w:sz w:val="22"/>
                                      <w:szCs w:val="22"/>
                                    </w:rPr>
                                    <w:t>0.1</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DE23A9" w14:textId="122C3118" w:rsidR="00E9159C" w:rsidRPr="00716E75" w:rsidRDefault="00E9159C" w:rsidP="002B74A2">
                                  <w:pPr>
                                    <w:rPr>
                                      <w:rFonts w:ascii="Calibri" w:eastAsia="Batang" w:hAnsi="Calibri"/>
                                      <w:color w:val="FFFFFF" w:themeColor="background1"/>
                                      <w:sz w:val="22"/>
                                      <w:szCs w:val="22"/>
                                    </w:rPr>
                                  </w:pPr>
                                  <w:r>
                                    <w:rPr>
                                      <w:rFonts w:ascii="Calibri" w:eastAsia="Batang" w:hAnsi="Calibri"/>
                                      <w:color w:val="FFFFFF" w:themeColor="background1"/>
                                      <w:sz w:val="22"/>
                                      <w:szCs w:val="22"/>
                                    </w:rPr>
                                    <w:t>Ruth Awojobi</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34379" w14:textId="77777777" w:rsidR="00E9159C" w:rsidRPr="00716E75" w:rsidRDefault="00E9159C" w:rsidP="002B74A2">
                                  <w:pPr>
                                    <w:rPr>
                                      <w:rFonts w:ascii="Calibri" w:eastAsia="Batang" w:hAnsi="Calibri"/>
                                      <w:color w:val="FFFFFF" w:themeColor="background1"/>
                                      <w:sz w:val="22"/>
                                      <w:szCs w:val="22"/>
                                    </w:rPr>
                                  </w:pPr>
                                  <w:r w:rsidRPr="00716E75">
                                    <w:rPr>
                                      <w:rFonts w:ascii="Calibri" w:eastAsia="Batang" w:hAnsi="Calibri"/>
                                      <w:color w:val="FFFFFF" w:themeColor="background1"/>
                                      <w:sz w:val="22"/>
                                      <w:szCs w:val="22"/>
                                    </w:rPr>
                                    <w:t>Active</w:t>
                                  </w:r>
                                </w:p>
                              </w:tc>
                            </w:tr>
                            <w:tr w:rsidR="00E9159C" w:rsidRPr="006645A8" w14:paraId="35EEC4A3"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E233D" w14:textId="77777777" w:rsidR="00E9159C" w:rsidRPr="006645A8" w:rsidRDefault="00E9159C"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43755A" w14:textId="77777777" w:rsidR="00E9159C" w:rsidRPr="006645A8" w:rsidRDefault="00E9159C"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8D6BE" w14:textId="77777777" w:rsidR="00E9159C" w:rsidRPr="006645A8" w:rsidRDefault="00E9159C"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DE0FA2" w14:textId="77777777" w:rsidR="00E9159C" w:rsidRPr="006645A8" w:rsidRDefault="00E9159C" w:rsidP="002B74A2">
                                  <w:pPr>
                                    <w:rPr>
                                      <w:rFonts w:eastAsia="Batang"/>
                                      <w:b/>
                                      <w:color w:val="4F81BD" w:themeColor="accent1"/>
                                      <w:szCs w:val="22"/>
                                    </w:rPr>
                                  </w:pPr>
                                </w:p>
                              </w:tc>
                            </w:tr>
                            <w:tr w:rsidR="00E9159C" w:rsidRPr="006645A8" w14:paraId="2C81DD62"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84A1E1" w14:textId="77777777" w:rsidR="00E9159C" w:rsidRPr="006645A8" w:rsidRDefault="00E9159C"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9F852" w14:textId="77777777" w:rsidR="00E9159C" w:rsidRPr="006645A8" w:rsidRDefault="00E9159C"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E2273" w14:textId="77777777" w:rsidR="00E9159C" w:rsidRPr="006645A8" w:rsidRDefault="00E9159C"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82EDB" w14:textId="77777777" w:rsidR="00E9159C" w:rsidRPr="006645A8" w:rsidRDefault="00E9159C" w:rsidP="002B74A2">
                                  <w:pPr>
                                    <w:rPr>
                                      <w:rFonts w:eastAsia="Batang"/>
                                      <w:b/>
                                      <w:color w:val="4F81BD" w:themeColor="accent1"/>
                                      <w:szCs w:val="22"/>
                                    </w:rPr>
                                  </w:pPr>
                                </w:p>
                              </w:tc>
                            </w:tr>
                          </w:tbl>
                          <w:p w14:paraId="5ADD7216" w14:textId="77777777" w:rsidR="00E9159C" w:rsidRDefault="00E9159C"/>
                          <w:p w14:paraId="5383AFCB" w14:textId="77777777" w:rsidR="00E9159C" w:rsidRDefault="00E9159C"/>
                          <w:p w14:paraId="6CB288EC" w14:textId="77777777" w:rsidR="00E9159C" w:rsidRDefault="00E915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7A32C" id="Text Box 9" o:spid="_x0000_s1027" type="#_x0000_t202" style="position:absolute;left:0;text-align:left;margin-left:0;margin-top:429.35pt;width:455.45pt;height:84.0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PIuQ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" filled="f" stroked="f">
                <v:textbox>
                  <w:txbxContent>
                    <w:tbl>
                      <w:tblPr>
                        <w:tblStyle w:val="TableGrid"/>
                        <w:tblW w:w="7449" w:type="dxa"/>
                        <w:tblInd w:w="1413" w:type="dxa"/>
                        <w:tblLook w:val="04A0" w:firstRow="1" w:lastRow="0" w:firstColumn="1" w:lastColumn="0" w:noHBand="0" w:noVBand="1"/>
                      </w:tblPr>
                      <w:tblGrid>
                        <w:gridCol w:w="1504"/>
                        <w:gridCol w:w="1189"/>
                        <w:gridCol w:w="3510"/>
                        <w:gridCol w:w="1246"/>
                      </w:tblGrid>
                      <w:tr w:rsidR="00E9159C" w:rsidRPr="006645A8" w14:paraId="1735FEE0"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46473"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Date</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A7540D"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Version</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F5D45"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Author</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F23F93" w14:textId="77777777" w:rsidR="00E9159C" w:rsidRPr="001F602F" w:rsidRDefault="00E9159C" w:rsidP="002B74A2">
                            <w:pPr>
                              <w:rPr>
                                <w:rFonts w:ascii="Calibri" w:eastAsia="Batang" w:hAnsi="Calibri"/>
                                <w:color w:val="FFFFFF" w:themeColor="background1"/>
                                <w:sz w:val="22"/>
                                <w:szCs w:val="22"/>
                              </w:rPr>
                            </w:pPr>
                            <w:r w:rsidRPr="001F602F">
                              <w:rPr>
                                <w:rFonts w:ascii="Calibri" w:eastAsia="Batang" w:hAnsi="Calibri"/>
                                <w:color w:val="FFFFFF" w:themeColor="background1"/>
                                <w:sz w:val="22"/>
                                <w:szCs w:val="22"/>
                              </w:rPr>
                              <w:t>Status</w:t>
                            </w:r>
                          </w:p>
                        </w:tc>
                      </w:tr>
                      <w:tr w:rsidR="00E9159C" w:rsidRPr="006645A8" w14:paraId="0E398AA8"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023EE" w14:textId="52747ED0" w:rsidR="00E9159C" w:rsidRPr="00716E75" w:rsidRDefault="00E9159C" w:rsidP="008B3349">
                            <w:pPr>
                              <w:rPr>
                                <w:rFonts w:ascii="Calibri" w:eastAsia="Batang" w:hAnsi="Calibri"/>
                                <w:color w:val="FFFFFF" w:themeColor="background1"/>
                                <w:sz w:val="22"/>
                                <w:szCs w:val="22"/>
                              </w:rPr>
                            </w:pPr>
                            <w:r>
                              <w:rPr>
                                <w:rFonts w:ascii="Calibri" w:eastAsia="Batang" w:hAnsi="Calibri"/>
                                <w:color w:val="FFFFFF" w:themeColor="background1"/>
                                <w:sz w:val="22"/>
                                <w:szCs w:val="22"/>
                              </w:rPr>
                              <w:t>30/09</w:t>
                            </w:r>
                            <w:r w:rsidRPr="00716E75">
                              <w:rPr>
                                <w:rFonts w:ascii="Calibri" w:eastAsia="Batang" w:hAnsi="Calibri"/>
                                <w:color w:val="FFFFFF" w:themeColor="background1"/>
                                <w:sz w:val="22"/>
                                <w:szCs w:val="22"/>
                              </w:rPr>
                              <w:t>/16</w:t>
                            </w: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B1A91" w14:textId="77777777" w:rsidR="00E9159C" w:rsidRPr="00716E75" w:rsidRDefault="00E9159C" w:rsidP="00EE1C59">
                            <w:pPr>
                              <w:rPr>
                                <w:rFonts w:ascii="Calibri" w:eastAsia="Batang" w:hAnsi="Calibri"/>
                                <w:color w:val="FFFFFF" w:themeColor="background1"/>
                                <w:sz w:val="22"/>
                                <w:szCs w:val="22"/>
                              </w:rPr>
                            </w:pPr>
                            <w:r>
                              <w:rPr>
                                <w:rFonts w:ascii="Calibri" w:eastAsia="Batang" w:hAnsi="Calibri"/>
                                <w:color w:val="FFFFFF" w:themeColor="background1"/>
                                <w:sz w:val="22"/>
                                <w:szCs w:val="22"/>
                              </w:rPr>
                              <w:t>0.1</w:t>
                            </w: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DE23A9" w14:textId="122C3118" w:rsidR="00E9159C" w:rsidRPr="00716E75" w:rsidRDefault="00E9159C" w:rsidP="002B74A2">
                            <w:pPr>
                              <w:rPr>
                                <w:rFonts w:ascii="Calibri" w:eastAsia="Batang" w:hAnsi="Calibri"/>
                                <w:color w:val="FFFFFF" w:themeColor="background1"/>
                                <w:sz w:val="22"/>
                                <w:szCs w:val="22"/>
                              </w:rPr>
                            </w:pPr>
                            <w:r>
                              <w:rPr>
                                <w:rFonts w:ascii="Calibri" w:eastAsia="Batang" w:hAnsi="Calibri"/>
                                <w:color w:val="FFFFFF" w:themeColor="background1"/>
                                <w:sz w:val="22"/>
                                <w:szCs w:val="22"/>
                              </w:rPr>
                              <w:t>Ruth Awojobi</w:t>
                            </w: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34379" w14:textId="77777777" w:rsidR="00E9159C" w:rsidRPr="00716E75" w:rsidRDefault="00E9159C" w:rsidP="002B74A2">
                            <w:pPr>
                              <w:rPr>
                                <w:rFonts w:ascii="Calibri" w:eastAsia="Batang" w:hAnsi="Calibri"/>
                                <w:color w:val="FFFFFF" w:themeColor="background1"/>
                                <w:sz w:val="22"/>
                                <w:szCs w:val="22"/>
                              </w:rPr>
                            </w:pPr>
                            <w:r w:rsidRPr="00716E75">
                              <w:rPr>
                                <w:rFonts w:ascii="Calibri" w:eastAsia="Batang" w:hAnsi="Calibri"/>
                                <w:color w:val="FFFFFF" w:themeColor="background1"/>
                                <w:sz w:val="22"/>
                                <w:szCs w:val="22"/>
                              </w:rPr>
                              <w:t>Active</w:t>
                            </w:r>
                          </w:p>
                        </w:tc>
                      </w:tr>
                      <w:tr w:rsidR="00E9159C" w:rsidRPr="006645A8" w14:paraId="35EEC4A3"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E233D" w14:textId="77777777" w:rsidR="00E9159C" w:rsidRPr="006645A8" w:rsidRDefault="00E9159C"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43755A" w14:textId="77777777" w:rsidR="00E9159C" w:rsidRPr="006645A8" w:rsidRDefault="00E9159C"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8D6BE" w14:textId="77777777" w:rsidR="00E9159C" w:rsidRPr="006645A8" w:rsidRDefault="00E9159C"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DE0FA2" w14:textId="77777777" w:rsidR="00E9159C" w:rsidRPr="006645A8" w:rsidRDefault="00E9159C" w:rsidP="002B74A2">
                            <w:pPr>
                              <w:rPr>
                                <w:rFonts w:eastAsia="Batang"/>
                                <w:b/>
                                <w:color w:val="4F81BD" w:themeColor="accent1"/>
                                <w:szCs w:val="22"/>
                              </w:rPr>
                            </w:pPr>
                          </w:p>
                        </w:tc>
                      </w:tr>
                      <w:tr w:rsidR="00E9159C" w:rsidRPr="006645A8" w14:paraId="2C81DD62" w14:textId="77777777" w:rsidTr="008B3349">
                        <w:trPr>
                          <w:trHeight w:val="211"/>
                        </w:trPr>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84A1E1" w14:textId="77777777" w:rsidR="00E9159C" w:rsidRPr="006645A8" w:rsidRDefault="00E9159C" w:rsidP="002B74A2">
                            <w:pPr>
                              <w:rPr>
                                <w:rFonts w:eastAsia="Batang"/>
                                <w:b/>
                                <w:color w:val="4F81BD" w:themeColor="accent1"/>
                                <w:szCs w:val="22"/>
                              </w:rPr>
                            </w:pPr>
                          </w:p>
                        </w:tc>
                        <w:tc>
                          <w:tcPr>
                            <w:tcW w:w="1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9F852" w14:textId="77777777" w:rsidR="00E9159C" w:rsidRPr="006645A8" w:rsidRDefault="00E9159C" w:rsidP="002B74A2">
                            <w:pPr>
                              <w:rPr>
                                <w:rFonts w:eastAsia="Batang"/>
                                <w:b/>
                                <w:color w:val="4F81BD" w:themeColor="accent1"/>
                                <w:szCs w:val="22"/>
                              </w:rPr>
                            </w:pPr>
                          </w:p>
                        </w:tc>
                        <w:tc>
                          <w:tcPr>
                            <w:tcW w:w="3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E2273" w14:textId="77777777" w:rsidR="00E9159C" w:rsidRPr="006645A8" w:rsidRDefault="00E9159C" w:rsidP="002B74A2">
                            <w:pPr>
                              <w:rPr>
                                <w:rFonts w:eastAsia="Batang"/>
                                <w:b/>
                                <w:color w:val="4F81BD" w:themeColor="accent1"/>
                                <w:szCs w:val="22"/>
                              </w:rPr>
                            </w:pPr>
                          </w:p>
                        </w:tc>
                        <w:tc>
                          <w:tcPr>
                            <w:tcW w:w="12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82EDB" w14:textId="77777777" w:rsidR="00E9159C" w:rsidRPr="006645A8" w:rsidRDefault="00E9159C" w:rsidP="002B74A2">
                            <w:pPr>
                              <w:rPr>
                                <w:rFonts w:eastAsia="Batang"/>
                                <w:b/>
                                <w:color w:val="4F81BD" w:themeColor="accent1"/>
                                <w:szCs w:val="22"/>
                              </w:rPr>
                            </w:pPr>
                          </w:p>
                        </w:tc>
                      </w:tr>
                    </w:tbl>
                    <w:p w14:paraId="5ADD7216" w14:textId="77777777" w:rsidR="00E9159C" w:rsidRDefault="00E9159C"/>
                    <w:p w14:paraId="5383AFCB" w14:textId="77777777" w:rsidR="00E9159C" w:rsidRDefault="00E9159C"/>
                    <w:p w14:paraId="6CB288EC" w14:textId="77777777" w:rsidR="00E9159C" w:rsidRDefault="00E9159C"/>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r w:rsidR="00F83BCF">
        <w:rPr>
          <w:rFonts w:ascii="Calibri" w:eastAsia="Calibri" w:hAnsi="Calibri" w:cs="Calibri"/>
          <w:color w:val="0092CF"/>
          <w:sz w:val="28"/>
          <w:szCs w:val="28"/>
        </w:rPr>
        <w:t>Loan a Device</w:t>
      </w:r>
      <w:r w:rsidR="005A53D1" w:rsidRPr="1967B4CD">
        <w:rPr>
          <w:rFonts w:ascii="Calibri" w:eastAsia="Calibri" w:hAnsi="Calibri" w:cs="Calibri"/>
          <w:color w:val="0092CF"/>
          <w:sz w:val="28"/>
          <w:szCs w:val="28"/>
        </w:rPr>
        <w:t xml:space="preserve"> Design Document</w:t>
      </w:r>
      <w:bookmarkEnd w:id="12"/>
      <w:bookmarkEnd w:id="13"/>
      <w:bookmarkEnd w:id="14"/>
    </w:p>
    <w:p w14:paraId="439B2B04" w14:textId="77777777" w:rsidR="00482F8A" w:rsidRPr="00482F8A" w:rsidRDefault="00482F8A" w:rsidP="00482F8A">
      <w:pPr>
        <w:rPr>
          <w:rFonts w:ascii="Calibri" w:hAnsi="Calibri"/>
          <w:sz w:val="22"/>
          <w:szCs w:val="22"/>
        </w:rPr>
      </w:pPr>
      <w:bookmarkStart w:id="16" w:name="_Toc15977936"/>
    </w:p>
    <w:tbl>
      <w:tblPr>
        <w:tblStyle w:val="TableGrid"/>
        <w:tblW w:w="8500" w:type="dxa"/>
        <w:tblLook w:val="04A0" w:firstRow="1" w:lastRow="0" w:firstColumn="1" w:lastColumn="0" w:noHBand="0" w:noVBand="1"/>
      </w:tblPr>
      <w:tblGrid>
        <w:gridCol w:w="914"/>
        <w:gridCol w:w="1349"/>
        <w:gridCol w:w="1985"/>
        <w:gridCol w:w="4252"/>
      </w:tblGrid>
      <w:tr w:rsidR="001F1776" w:rsidRPr="00482F8A" w14:paraId="7CBC9A1B" w14:textId="77777777" w:rsidTr="1967B4CD">
        <w:trPr>
          <w:trHeight w:val="244"/>
        </w:trPr>
        <w:tc>
          <w:tcPr>
            <w:tcW w:w="914" w:type="dxa"/>
            <w:shd w:val="clear" w:color="auto" w:fill="548DD4" w:themeFill="text2" w:themeFillTint="99"/>
          </w:tcPr>
          <w:p w14:paraId="1C42BEFB" w14:textId="77777777" w:rsidR="001F1776" w:rsidRPr="0019343A" w:rsidRDefault="1967B4CD" w:rsidP="004D1827">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12D8F92C" w14:textId="77777777" w:rsidR="001F1776" w:rsidRPr="0019343A" w:rsidRDefault="1967B4CD" w:rsidP="004D1827">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Date</w:t>
            </w:r>
          </w:p>
        </w:tc>
        <w:tc>
          <w:tcPr>
            <w:tcW w:w="1985" w:type="dxa"/>
            <w:shd w:val="clear" w:color="auto" w:fill="548DD4" w:themeFill="text2" w:themeFillTint="99"/>
          </w:tcPr>
          <w:p w14:paraId="54857165" w14:textId="77777777" w:rsidR="001F1776" w:rsidRPr="0019343A" w:rsidRDefault="1967B4CD" w:rsidP="004D1827">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Author</w:t>
            </w:r>
          </w:p>
        </w:tc>
        <w:tc>
          <w:tcPr>
            <w:tcW w:w="4252" w:type="dxa"/>
            <w:shd w:val="clear" w:color="auto" w:fill="548DD4" w:themeFill="text2" w:themeFillTint="99"/>
          </w:tcPr>
          <w:p w14:paraId="4AA11074" w14:textId="77777777" w:rsidR="001F1776" w:rsidRPr="0019343A" w:rsidRDefault="1967B4CD" w:rsidP="004D1827">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Amendments</w:t>
            </w:r>
          </w:p>
        </w:tc>
      </w:tr>
      <w:tr w:rsidR="001F1776" w:rsidRPr="001E6750" w14:paraId="2B8B7E1E" w14:textId="77777777" w:rsidTr="1967B4CD">
        <w:trPr>
          <w:trHeight w:val="244"/>
        </w:trPr>
        <w:tc>
          <w:tcPr>
            <w:tcW w:w="914" w:type="dxa"/>
          </w:tcPr>
          <w:p w14:paraId="62DA722C" w14:textId="77777777" w:rsidR="001F1776" w:rsidRPr="001F1776" w:rsidRDefault="001F1776" w:rsidP="004D1827">
            <w:pPr>
              <w:rPr>
                <w:rFonts w:asciiTheme="minorHAnsi" w:hAnsiTheme="minorHAnsi"/>
                <w:color w:val="548DD4" w:themeColor="text2" w:themeTint="99"/>
                <w:sz w:val="22"/>
                <w:szCs w:val="22"/>
              </w:rPr>
            </w:pPr>
            <w:r w:rsidRPr="001F1776">
              <w:rPr>
                <w:rFonts w:asciiTheme="minorHAnsi" w:hAnsiTheme="minorHAnsi"/>
                <w:color w:val="548DD4" w:themeColor="text2" w:themeTint="99"/>
                <w:sz w:val="22"/>
                <w:szCs w:val="22"/>
              </w:rPr>
              <w:t>0.1</w:t>
            </w:r>
          </w:p>
        </w:tc>
        <w:tc>
          <w:tcPr>
            <w:tcW w:w="1349" w:type="dxa"/>
          </w:tcPr>
          <w:p w14:paraId="43B24F14" w14:textId="0972854B" w:rsidR="001F1776" w:rsidRPr="001F1776" w:rsidRDefault="00F83BCF" w:rsidP="00F83BCF">
            <w:pPr>
              <w:rPr>
                <w:rFonts w:asciiTheme="minorHAnsi" w:hAnsiTheme="minorHAnsi"/>
                <w:color w:val="548DD4" w:themeColor="text2" w:themeTint="99"/>
                <w:sz w:val="22"/>
                <w:szCs w:val="22"/>
              </w:rPr>
            </w:pPr>
            <w:r>
              <w:rPr>
                <w:rFonts w:asciiTheme="minorHAnsi" w:eastAsiaTheme="minorEastAsia" w:hAnsiTheme="minorHAnsi" w:cstheme="minorBidi"/>
                <w:color w:val="548DD4" w:themeColor="text2" w:themeTint="99"/>
                <w:sz w:val="22"/>
                <w:szCs w:val="22"/>
              </w:rPr>
              <w:t>30/</w:t>
            </w:r>
            <w:r w:rsidR="1967B4CD" w:rsidRPr="1967B4CD">
              <w:rPr>
                <w:rFonts w:asciiTheme="minorHAnsi" w:eastAsiaTheme="minorEastAsia" w:hAnsiTheme="minorHAnsi" w:cstheme="minorBidi"/>
                <w:color w:val="548DD4" w:themeColor="text2" w:themeTint="99"/>
                <w:sz w:val="22"/>
                <w:szCs w:val="22"/>
              </w:rPr>
              <w:t>09/16</w:t>
            </w:r>
          </w:p>
        </w:tc>
        <w:tc>
          <w:tcPr>
            <w:tcW w:w="1985" w:type="dxa"/>
          </w:tcPr>
          <w:p w14:paraId="0381DB87" w14:textId="56DB39B5" w:rsidR="001F1776" w:rsidRPr="001F1776" w:rsidRDefault="00F83BCF" w:rsidP="00F83BCF">
            <w:pPr>
              <w:rPr>
                <w:rFonts w:asciiTheme="minorHAnsi" w:hAnsiTheme="minorHAnsi"/>
                <w:color w:val="548DD4" w:themeColor="text2" w:themeTint="99"/>
                <w:sz w:val="22"/>
                <w:szCs w:val="22"/>
              </w:rPr>
            </w:pPr>
            <w:r>
              <w:rPr>
                <w:rFonts w:asciiTheme="minorHAnsi" w:eastAsiaTheme="minorEastAsia" w:hAnsiTheme="minorHAnsi" w:cstheme="minorBidi"/>
                <w:color w:val="548DD4" w:themeColor="text2" w:themeTint="99"/>
                <w:sz w:val="22"/>
                <w:szCs w:val="22"/>
              </w:rPr>
              <w:t>Ruth Awojobi</w:t>
            </w:r>
          </w:p>
        </w:tc>
        <w:tc>
          <w:tcPr>
            <w:tcW w:w="4252" w:type="dxa"/>
          </w:tcPr>
          <w:p w14:paraId="1769F912" w14:textId="77777777" w:rsidR="001F1776" w:rsidRPr="001F1776" w:rsidRDefault="1967B4CD" w:rsidP="004D1827">
            <w:pPr>
              <w:rPr>
                <w:rFonts w:asciiTheme="minorHAnsi" w:hAnsiTheme="minorHAnsi"/>
                <w:color w:val="548DD4" w:themeColor="text2" w:themeTint="99"/>
                <w:sz w:val="22"/>
                <w:szCs w:val="22"/>
              </w:rPr>
            </w:pPr>
            <w:r w:rsidRPr="1967B4CD">
              <w:rPr>
                <w:rFonts w:asciiTheme="minorHAnsi" w:eastAsiaTheme="minorEastAsia" w:hAnsiTheme="minorHAnsi" w:cstheme="minorBidi"/>
                <w:color w:val="548DD4" w:themeColor="text2" w:themeTint="99"/>
                <w:sz w:val="22"/>
                <w:szCs w:val="22"/>
              </w:rPr>
              <w:t>Creation, Initial draft for review</w:t>
            </w:r>
          </w:p>
        </w:tc>
      </w:tr>
      <w:tr w:rsidR="001F1776" w:rsidRPr="001E6750" w14:paraId="31CDD7BA" w14:textId="77777777" w:rsidTr="1967B4CD">
        <w:trPr>
          <w:trHeight w:val="254"/>
        </w:trPr>
        <w:tc>
          <w:tcPr>
            <w:tcW w:w="914" w:type="dxa"/>
          </w:tcPr>
          <w:p w14:paraId="2C7D27A4" w14:textId="76E0CB89" w:rsidR="001F1776" w:rsidRPr="004D1827" w:rsidRDefault="00F9216B" w:rsidP="004D1827">
            <w:pPr>
              <w:rPr>
                <w:rFonts w:asciiTheme="minorHAnsi" w:hAnsiTheme="minorHAnsi"/>
                <w:b/>
                <w:color w:val="548DD4" w:themeColor="text2" w:themeTint="99"/>
                <w:sz w:val="22"/>
                <w:szCs w:val="22"/>
              </w:rPr>
            </w:pPr>
            <w:r w:rsidRPr="001F1776">
              <w:rPr>
                <w:rFonts w:asciiTheme="minorHAnsi" w:hAnsiTheme="minorHAnsi"/>
                <w:color w:val="548DD4" w:themeColor="text2" w:themeTint="99"/>
                <w:sz w:val="22"/>
                <w:szCs w:val="22"/>
              </w:rPr>
              <w:t>0.1</w:t>
            </w:r>
            <w:r>
              <w:rPr>
                <w:rFonts w:asciiTheme="minorHAnsi" w:hAnsiTheme="minorHAnsi"/>
                <w:color w:val="548DD4" w:themeColor="text2" w:themeTint="99"/>
                <w:sz w:val="22"/>
                <w:szCs w:val="22"/>
              </w:rPr>
              <w:t>.1</w:t>
            </w:r>
          </w:p>
        </w:tc>
        <w:tc>
          <w:tcPr>
            <w:tcW w:w="1349" w:type="dxa"/>
          </w:tcPr>
          <w:p w14:paraId="1B11BB72" w14:textId="1A801D0C" w:rsidR="001F1776" w:rsidRPr="004D1827" w:rsidRDefault="00F9216B" w:rsidP="004D1827">
            <w:pPr>
              <w:rPr>
                <w:rFonts w:asciiTheme="minorHAnsi" w:hAnsiTheme="minorHAnsi"/>
                <w:b/>
                <w:color w:val="548DD4" w:themeColor="text2" w:themeTint="99"/>
                <w:sz w:val="22"/>
                <w:szCs w:val="22"/>
              </w:rPr>
            </w:pPr>
            <w:r>
              <w:rPr>
                <w:rFonts w:asciiTheme="minorHAnsi" w:hAnsiTheme="minorHAnsi"/>
                <w:color w:val="548DD4" w:themeColor="text2" w:themeTint="99"/>
                <w:sz w:val="22"/>
                <w:szCs w:val="22"/>
              </w:rPr>
              <w:t>05/10/16</w:t>
            </w:r>
          </w:p>
        </w:tc>
        <w:tc>
          <w:tcPr>
            <w:tcW w:w="1985" w:type="dxa"/>
          </w:tcPr>
          <w:p w14:paraId="6D6F17E5" w14:textId="19E17881" w:rsidR="001F1776" w:rsidRPr="004D1827" w:rsidRDefault="00F9216B" w:rsidP="004D1827">
            <w:pPr>
              <w:rPr>
                <w:rFonts w:asciiTheme="minorHAnsi" w:hAnsiTheme="minorHAnsi"/>
                <w:b/>
                <w:color w:val="548DD4" w:themeColor="text2" w:themeTint="99"/>
                <w:sz w:val="22"/>
                <w:szCs w:val="22"/>
              </w:rPr>
            </w:pPr>
            <w:r>
              <w:rPr>
                <w:rFonts w:asciiTheme="minorHAnsi" w:eastAsiaTheme="minorEastAsia" w:hAnsiTheme="minorHAnsi" w:cstheme="minorBidi"/>
                <w:color w:val="548DD4" w:themeColor="text2" w:themeTint="99"/>
                <w:sz w:val="22"/>
                <w:szCs w:val="22"/>
              </w:rPr>
              <w:t>Ruth Awojobi</w:t>
            </w:r>
          </w:p>
        </w:tc>
        <w:tc>
          <w:tcPr>
            <w:tcW w:w="4252" w:type="dxa"/>
          </w:tcPr>
          <w:p w14:paraId="24B2C201" w14:textId="7301F739" w:rsidR="001F1776" w:rsidRPr="004D1827" w:rsidRDefault="00F9216B" w:rsidP="004D1827">
            <w:pPr>
              <w:rPr>
                <w:rFonts w:asciiTheme="minorHAnsi" w:hAnsiTheme="minorHAnsi"/>
                <w:b/>
                <w:color w:val="548DD4" w:themeColor="text2" w:themeTint="99"/>
                <w:sz w:val="22"/>
                <w:szCs w:val="22"/>
              </w:rPr>
            </w:pPr>
            <w:r>
              <w:rPr>
                <w:rFonts w:asciiTheme="minorHAnsi" w:eastAsiaTheme="minorEastAsia" w:hAnsiTheme="minorHAnsi" w:cstheme="minorBidi"/>
                <w:color w:val="548DD4" w:themeColor="text2" w:themeTint="99"/>
                <w:sz w:val="22"/>
                <w:szCs w:val="22"/>
              </w:rPr>
              <w:t xml:space="preserve">Continued </w:t>
            </w:r>
            <w:r w:rsidRPr="1967B4CD">
              <w:rPr>
                <w:rFonts w:asciiTheme="minorHAnsi" w:eastAsiaTheme="minorEastAsia" w:hAnsiTheme="minorHAnsi" w:cstheme="minorBidi"/>
                <w:color w:val="548DD4" w:themeColor="text2" w:themeTint="99"/>
                <w:sz w:val="22"/>
                <w:szCs w:val="22"/>
              </w:rPr>
              <w:t>Creation, Initial draft for review</w:t>
            </w:r>
          </w:p>
        </w:tc>
      </w:tr>
      <w:tr w:rsidR="001F1776" w:rsidRPr="001E6750" w14:paraId="63F7EA73" w14:textId="77777777" w:rsidTr="1967B4CD">
        <w:trPr>
          <w:trHeight w:val="244"/>
        </w:trPr>
        <w:tc>
          <w:tcPr>
            <w:tcW w:w="914" w:type="dxa"/>
          </w:tcPr>
          <w:p w14:paraId="5761506A" w14:textId="664560AA" w:rsidR="001F1776" w:rsidRPr="004D1827" w:rsidRDefault="007A278A"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0.2</w:t>
            </w:r>
          </w:p>
        </w:tc>
        <w:tc>
          <w:tcPr>
            <w:tcW w:w="1349" w:type="dxa"/>
          </w:tcPr>
          <w:p w14:paraId="2D2AB5EA" w14:textId="1329AA0D" w:rsidR="001F1776" w:rsidRPr="004D1827" w:rsidRDefault="007A278A"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06/12/16</w:t>
            </w:r>
          </w:p>
        </w:tc>
        <w:tc>
          <w:tcPr>
            <w:tcW w:w="1985" w:type="dxa"/>
          </w:tcPr>
          <w:p w14:paraId="2B9EE8EF" w14:textId="635B7C43" w:rsidR="001F1776" w:rsidRPr="004D1827" w:rsidRDefault="007A278A"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Ruth Awojobi</w:t>
            </w:r>
          </w:p>
        </w:tc>
        <w:tc>
          <w:tcPr>
            <w:tcW w:w="4252" w:type="dxa"/>
          </w:tcPr>
          <w:p w14:paraId="3DF79B16" w14:textId="0B7410E4" w:rsidR="001F1776" w:rsidRPr="004D1827" w:rsidRDefault="007A278A" w:rsidP="004D1827">
            <w:pPr>
              <w:rPr>
                <w:rFonts w:asciiTheme="minorHAnsi" w:hAnsiTheme="minorHAnsi"/>
                <w:b/>
                <w:color w:val="548DD4" w:themeColor="text2" w:themeTint="99"/>
                <w:sz w:val="22"/>
                <w:szCs w:val="22"/>
              </w:rPr>
            </w:pPr>
            <w:r>
              <w:rPr>
                <w:rFonts w:asciiTheme="minorHAnsi" w:hAnsiTheme="minorHAnsi"/>
                <w:b/>
                <w:color w:val="548DD4" w:themeColor="text2" w:themeTint="99"/>
                <w:sz w:val="22"/>
                <w:szCs w:val="22"/>
              </w:rPr>
              <w:t>Update Documentation with UI, updated user journey and changes to user stories due to functionality changes (after review with Syl)</w:t>
            </w:r>
          </w:p>
        </w:tc>
      </w:tr>
      <w:tr w:rsidR="001F1776" w:rsidRPr="001E6750" w14:paraId="614D2824" w14:textId="77777777" w:rsidTr="1967B4CD">
        <w:trPr>
          <w:trHeight w:val="244"/>
        </w:trPr>
        <w:tc>
          <w:tcPr>
            <w:tcW w:w="914" w:type="dxa"/>
          </w:tcPr>
          <w:p w14:paraId="4E64C2A7" w14:textId="77777777" w:rsidR="001F1776" w:rsidRPr="004D1827" w:rsidRDefault="001F1776" w:rsidP="004D1827">
            <w:pPr>
              <w:rPr>
                <w:rFonts w:asciiTheme="minorHAnsi" w:hAnsiTheme="minorHAnsi"/>
                <w:b/>
                <w:color w:val="548DD4" w:themeColor="text2" w:themeTint="99"/>
                <w:sz w:val="22"/>
                <w:szCs w:val="22"/>
              </w:rPr>
            </w:pPr>
          </w:p>
        </w:tc>
        <w:tc>
          <w:tcPr>
            <w:tcW w:w="1349" w:type="dxa"/>
          </w:tcPr>
          <w:p w14:paraId="42D1FE03" w14:textId="77777777" w:rsidR="001F1776" w:rsidRPr="004D1827" w:rsidRDefault="001F1776" w:rsidP="004D1827">
            <w:pPr>
              <w:rPr>
                <w:rFonts w:asciiTheme="minorHAnsi" w:hAnsiTheme="minorHAnsi"/>
                <w:b/>
                <w:color w:val="548DD4" w:themeColor="text2" w:themeTint="99"/>
                <w:sz w:val="22"/>
                <w:szCs w:val="22"/>
              </w:rPr>
            </w:pPr>
          </w:p>
        </w:tc>
        <w:tc>
          <w:tcPr>
            <w:tcW w:w="1985" w:type="dxa"/>
          </w:tcPr>
          <w:p w14:paraId="2BB6BECE" w14:textId="77777777" w:rsidR="001F1776" w:rsidRPr="004D1827" w:rsidRDefault="001F1776" w:rsidP="004D1827">
            <w:pPr>
              <w:rPr>
                <w:rFonts w:asciiTheme="minorHAnsi" w:hAnsiTheme="minorHAnsi"/>
                <w:b/>
                <w:color w:val="548DD4" w:themeColor="text2" w:themeTint="99"/>
                <w:sz w:val="22"/>
                <w:szCs w:val="22"/>
              </w:rPr>
            </w:pPr>
          </w:p>
        </w:tc>
        <w:tc>
          <w:tcPr>
            <w:tcW w:w="4252" w:type="dxa"/>
          </w:tcPr>
          <w:p w14:paraId="0B9309E7" w14:textId="77777777" w:rsidR="001F1776" w:rsidRPr="004D1827" w:rsidRDefault="001F1776" w:rsidP="004D1827">
            <w:pPr>
              <w:rPr>
                <w:rFonts w:asciiTheme="minorHAnsi" w:hAnsiTheme="minorHAnsi"/>
                <w:b/>
                <w:color w:val="548DD4" w:themeColor="text2" w:themeTint="99"/>
                <w:sz w:val="22"/>
                <w:szCs w:val="22"/>
              </w:rPr>
            </w:pPr>
          </w:p>
        </w:tc>
      </w:tr>
    </w:tbl>
    <w:p w14:paraId="5E59BB18" w14:textId="77777777" w:rsidR="00482F8A" w:rsidRDefault="00482F8A" w:rsidP="00482F8A">
      <w:pPr>
        <w:pStyle w:val="FSIHeader1"/>
        <w:spacing w:before="0" w:after="0"/>
        <w:rPr>
          <w:rFonts w:ascii="Calibri" w:hAnsi="Calibri" w:cs="Arial"/>
          <w:szCs w:val="22"/>
        </w:rPr>
      </w:pPr>
    </w:p>
    <w:p w14:paraId="471F6FDF" w14:textId="77777777" w:rsidR="00482F8A" w:rsidRDefault="00482F8A" w:rsidP="00482F8A">
      <w:pPr>
        <w:rPr>
          <w:rFonts w:ascii="Calibri" w:hAnsi="Calibri"/>
          <w:sz w:val="22"/>
          <w:szCs w:val="22"/>
        </w:rPr>
      </w:pPr>
    </w:p>
    <w:p w14:paraId="0D5FDFA6" w14:textId="77777777" w:rsidR="008B4998" w:rsidRDefault="008B4998" w:rsidP="00482F8A">
      <w:pPr>
        <w:rPr>
          <w:rFonts w:ascii="Calibri" w:hAnsi="Calibri"/>
          <w:sz w:val="22"/>
          <w:szCs w:val="22"/>
        </w:rPr>
      </w:pPr>
    </w:p>
    <w:tbl>
      <w:tblPr>
        <w:tblStyle w:val="TableGrid"/>
        <w:tblW w:w="8500" w:type="dxa"/>
        <w:tblLook w:val="04A0" w:firstRow="1" w:lastRow="0" w:firstColumn="1" w:lastColumn="0" w:noHBand="0" w:noVBand="1"/>
      </w:tblPr>
      <w:tblGrid>
        <w:gridCol w:w="914"/>
        <w:gridCol w:w="1349"/>
        <w:gridCol w:w="1985"/>
        <w:gridCol w:w="4252"/>
      </w:tblGrid>
      <w:tr w:rsidR="00637C97" w:rsidRPr="00482F8A" w14:paraId="4DA52329" w14:textId="77777777" w:rsidTr="1967B4CD">
        <w:trPr>
          <w:trHeight w:val="319"/>
        </w:trPr>
        <w:tc>
          <w:tcPr>
            <w:tcW w:w="914" w:type="dxa"/>
            <w:shd w:val="clear" w:color="auto" w:fill="548DD4" w:themeFill="text2" w:themeFillTint="99"/>
          </w:tcPr>
          <w:p w14:paraId="7BC226E2" w14:textId="77777777" w:rsidR="00637C97" w:rsidRPr="0019343A" w:rsidRDefault="1967B4CD" w:rsidP="001F1776">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3EA3738E" w14:textId="77777777" w:rsidR="00637C97" w:rsidRPr="0019343A" w:rsidRDefault="1967B4CD" w:rsidP="001F1776">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Date</w:t>
            </w:r>
          </w:p>
        </w:tc>
        <w:tc>
          <w:tcPr>
            <w:tcW w:w="1985" w:type="dxa"/>
            <w:shd w:val="clear" w:color="auto" w:fill="548DD4" w:themeFill="text2" w:themeFillTint="99"/>
          </w:tcPr>
          <w:p w14:paraId="3243C016" w14:textId="77777777" w:rsidR="00637C97" w:rsidRPr="0019343A" w:rsidRDefault="1967B4CD" w:rsidP="001F1776">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Reviewed by</w:t>
            </w:r>
          </w:p>
        </w:tc>
        <w:tc>
          <w:tcPr>
            <w:tcW w:w="4252" w:type="dxa"/>
            <w:shd w:val="clear" w:color="auto" w:fill="548DD4" w:themeFill="text2" w:themeFillTint="99"/>
          </w:tcPr>
          <w:p w14:paraId="18CF5A30" w14:textId="77777777" w:rsidR="00637C97" w:rsidRPr="0019343A" w:rsidRDefault="1967B4CD" w:rsidP="001F1776">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Comments</w:t>
            </w:r>
          </w:p>
        </w:tc>
      </w:tr>
      <w:tr w:rsidR="00637C97" w:rsidRPr="00482F8A" w14:paraId="2F8CA431" w14:textId="77777777" w:rsidTr="1967B4CD">
        <w:trPr>
          <w:trHeight w:val="311"/>
        </w:trPr>
        <w:tc>
          <w:tcPr>
            <w:tcW w:w="914" w:type="dxa"/>
          </w:tcPr>
          <w:p w14:paraId="665471EC" w14:textId="77777777" w:rsidR="00637C97" w:rsidRPr="004D1827" w:rsidRDefault="00637C97" w:rsidP="001F1776">
            <w:pPr>
              <w:rPr>
                <w:rFonts w:asciiTheme="minorHAnsi" w:hAnsiTheme="minorHAnsi"/>
                <w:b/>
                <w:color w:val="548DD4" w:themeColor="text2" w:themeTint="99"/>
                <w:sz w:val="22"/>
                <w:szCs w:val="22"/>
              </w:rPr>
            </w:pPr>
          </w:p>
        </w:tc>
        <w:tc>
          <w:tcPr>
            <w:tcW w:w="1349" w:type="dxa"/>
          </w:tcPr>
          <w:p w14:paraId="67B59994" w14:textId="77777777" w:rsidR="00637C97" w:rsidRPr="004D1827" w:rsidRDefault="00637C97" w:rsidP="001F1776">
            <w:pPr>
              <w:rPr>
                <w:rFonts w:asciiTheme="minorHAnsi" w:hAnsiTheme="minorHAnsi"/>
                <w:b/>
                <w:color w:val="548DD4" w:themeColor="text2" w:themeTint="99"/>
                <w:sz w:val="22"/>
                <w:szCs w:val="22"/>
              </w:rPr>
            </w:pPr>
          </w:p>
        </w:tc>
        <w:tc>
          <w:tcPr>
            <w:tcW w:w="1985" w:type="dxa"/>
          </w:tcPr>
          <w:p w14:paraId="230D4009" w14:textId="77777777" w:rsidR="00637C97" w:rsidRPr="004D1827" w:rsidRDefault="00637C97" w:rsidP="001F1776">
            <w:pPr>
              <w:rPr>
                <w:rFonts w:asciiTheme="minorHAnsi" w:hAnsiTheme="minorHAnsi"/>
                <w:b/>
                <w:color w:val="548DD4" w:themeColor="text2" w:themeTint="99"/>
                <w:sz w:val="22"/>
                <w:szCs w:val="22"/>
              </w:rPr>
            </w:pPr>
          </w:p>
        </w:tc>
        <w:tc>
          <w:tcPr>
            <w:tcW w:w="4252" w:type="dxa"/>
          </w:tcPr>
          <w:p w14:paraId="02DC81A9" w14:textId="77777777" w:rsidR="00637C97" w:rsidRPr="004D1827" w:rsidRDefault="00637C97" w:rsidP="001F1776">
            <w:pPr>
              <w:rPr>
                <w:rFonts w:asciiTheme="minorHAnsi" w:hAnsiTheme="minorHAnsi"/>
                <w:b/>
                <w:color w:val="548DD4" w:themeColor="text2" w:themeTint="99"/>
                <w:sz w:val="22"/>
                <w:szCs w:val="22"/>
              </w:rPr>
            </w:pPr>
          </w:p>
        </w:tc>
      </w:tr>
      <w:tr w:rsidR="00637C97" w:rsidRPr="00482F8A" w14:paraId="3E22FE44" w14:textId="77777777" w:rsidTr="1967B4CD">
        <w:trPr>
          <w:trHeight w:val="319"/>
        </w:trPr>
        <w:tc>
          <w:tcPr>
            <w:tcW w:w="914" w:type="dxa"/>
          </w:tcPr>
          <w:p w14:paraId="0FE3BC30" w14:textId="77777777" w:rsidR="00637C97" w:rsidRPr="004454B8" w:rsidRDefault="00637C97" w:rsidP="001F1776">
            <w:pPr>
              <w:rPr>
                <w:rFonts w:asciiTheme="minorHAnsi" w:hAnsiTheme="minorHAnsi"/>
                <w:color w:val="548DD4" w:themeColor="text2" w:themeTint="99"/>
                <w:sz w:val="22"/>
                <w:szCs w:val="22"/>
              </w:rPr>
            </w:pPr>
          </w:p>
        </w:tc>
        <w:tc>
          <w:tcPr>
            <w:tcW w:w="1349" w:type="dxa"/>
          </w:tcPr>
          <w:p w14:paraId="0E716817" w14:textId="77777777" w:rsidR="00637C97" w:rsidRPr="004454B8" w:rsidRDefault="00637C97" w:rsidP="001F1776">
            <w:pPr>
              <w:rPr>
                <w:rFonts w:asciiTheme="minorHAnsi" w:hAnsiTheme="minorHAnsi"/>
                <w:color w:val="548DD4" w:themeColor="text2" w:themeTint="99"/>
                <w:sz w:val="22"/>
                <w:szCs w:val="22"/>
              </w:rPr>
            </w:pPr>
          </w:p>
        </w:tc>
        <w:tc>
          <w:tcPr>
            <w:tcW w:w="1985" w:type="dxa"/>
          </w:tcPr>
          <w:p w14:paraId="06895F85" w14:textId="77777777" w:rsidR="00637C97" w:rsidRPr="004454B8" w:rsidRDefault="00637C97" w:rsidP="001F1776">
            <w:pPr>
              <w:rPr>
                <w:rFonts w:asciiTheme="minorHAnsi" w:hAnsiTheme="minorHAnsi"/>
                <w:color w:val="548DD4" w:themeColor="text2" w:themeTint="99"/>
                <w:sz w:val="22"/>
                <w:szCs w:val="22"/>
              </w:rPr>
            </w:pPr>
          </w:p>
        </w:tc>
        <w:tc>
          <w:tcPr>
            <w:tcW w:w="4252" w:type="dxa"/>
          </w:tcPr>
          <w:p w14:paraId="02F77174" w14:textId="77777777" w:rsidR="00637C97" w:rsidRPr="004454B8" w:rsidRDefault="00637C97" w:rsidP="001F1776">
            <w:pPr>
              <w:rPr>
                <w:rFonts w:asciiTheme="minorHAnsi" w:hAnsiTheme="minorHAnsi"/>
                <w:color w:val="548DD4" w:themeColor="text2" w:themeTint="99"/>
                <w:sz w:val="22"/>
                <w:szCs w:val="22"/>
              </w:rPr>
            </w:pPr>
          </w:p>
        </w:tc>
      </w:tr>
      <w:tr w:rsidR="00637C97" w:rsidRPr="00482F8A" w14:paraId="5245E64C" w14:textId="77777777" w:rsidTr="1967B4CD">
        <w:trPr>
          <w:trHeight w:val="319"/>
        </w:trPr>
        <w:tc>
          <w:tcPr>
            <w:tcW w:w="914" w:type="dxa"/>
          </w:tcPr>
          <w:p w14:paraId="71000B58" w14:textId="77777777" w:rsidR="00637C97" w:rsidRPr="004D1827" w:rsidRDefault="00637C97" w:rsidP="001F1776">
            <w:pPr>
              <w:rPr>
                <w:rFonts w:asciiTheme="minorHAnsi" w:hAnsiTheme="minorHAnsi"/>
                <w:b/>
                <w:color w:val="548DD4" w:themeColor="text2" w:themeTint="99"/>
                <w:sz w:val="22"/>
                <w:szCs w:val="22"/>
              </w:rPr>
            </w:pPr>
          </w:p>
        </w:tc>
        <w:tc>
          <w:tcPr>
            <w:tcW w:w="1349" w:type="dxa"/>
          </w:tcPr>
          <w:p w14:paraId="5549C6C6" w14:textId="77777777" w:rsidR="00637C97" w:rsidRPr="004D1827" w:rsidRDefault="00637C97" w:rsidP="001F1776">
            <w:pPr>
              <w:rPr>
                <w:rFonts w:asciiTheme="minorHAnsi" w:hAnsiTheme="minorHAnsi"/>
                <w:b/>
                <w:color w:val="548DD4" w:themeColor="text2" w:themeTint="99"/>
                <w:sz w:val="22"/>
                <w:szCs w:val="22"/>
              </w:rPr>
            </w:pPr>
          </w:p>
        </w:tc>
        <w:tc>
          <w:tcPr>
            <w:tcW w:w="1985" w:type="dxa"/>
          </w:tcPr>
          <w:p w14:paraId="7402ABE8" w14:textId="77777777" w:rsidR="00637C97" w:rsidRPr="004D1827" w:rsidRDefault="00637C97" w:rsidP="001F1776">
            <w:pPr>
              <w:rPr>
                <w:rFonts w:asciiTheme="minorHAnsi" w:hAnsiTheme="minorHAnsi"/>
                <w:b/>
                <w:color w:val="548DD4" w:themeColor="text2" w:themeTint="99"/>
                <w:sz w:val="22"/>
                <w:szCs w:val="22"/>
              </w:rPr>
            </w:pPr>
          </w:p>
        </w:tc>
        <w:tc>
          <w:tcPr>
            <w:tcW w:w="4252" w:type="dxa"/>
          </w:tcPr>
          <w:p w14:paraId="7F09A715" w14:textId="77777777" w:rsidR="00637C97" w:rsidRPr="004D1827" w:rsidRDefault="00637C97" w:rsidP="001F1776">
            <w:pPr>
              <w:rPr>
                <w:rFonts w:asciiTheme="minorHAnsi" w:hAnsiTheme="minorHAnsi"/>
                <w:b/>
                <w:color w:val="548DD4" w:themeColor="text2" w:themeTint="99"/>
                <w:sz w:val="22"/>
                <w:szCs w:val="22"/>
              </w:rPr>
            </w:pPr>
          </w:p>
        </w:tc>
      </w:tr>
    </w:tbl>
    <w:p w14:paraId="28CAD06F" w14:textId="77777777" w:rsidR="008B4998" w:rsidRDefault="008B4998" w:rsidP="00482F8A">
      <w:pPr>
        <w:rPr>
          <w:rFonts w:ascii="Calibri" w:hAnsi="Calibri"/>
          <w:sz w:val="22"/>
          <w:szCs w:val="22"/>
        </w:rPr>
      </w:pPr>
    </w:p>
    <w:p w14:paraId="21E6A22E" w14:textId="77777777" w:rsidR="008B4998" w:rsidRPr="00482F8A" w:rsidRDefault="008B4998" w:rsidP="00482F8A">
      <w:pPr>
        <w:rPr>
          <w:rFonts w:ascii="Calibri" w:hAnsi="Calibri"/>
          <w:sz w:val="22"/>
          <w:szCs w:val="22"/>
        </w:rPr>
      </w:pPr>
    </w:p>
    <w:p w14:paraId="198F119F" w14:textId="77777777" w:rsidR="00D35BA5" w:rsidRDefault="00D35BA5" w:rsidP="00482F8A"/>
    <w:tbl>
      <w:tblPr>
        <w:tblStyle w:val="TableGrid"/>
        <w:tblW w:w="8500" w:type="dxa"/>
        <w:tblLook w:val="04A0" w:firstRow="1" w:lastRow="0" w:firstColumn="1" w:lastColumn="0" w:noHBand="0" w:noVBand="1"/>
      </w:tblPr>
      <w:tblGrid>
        <w:gridCol w:w="914"/>
        <w:gridCol w:w="1349"/>
        <w:gridCol w:w="6237"/>
      </w:tblGrid>
      <w:tr w:rsidR="0019343A" w:rsidRPr="00482F8A" w14:paraId="116F3182" w14:textId="77777777" w:rsidTr="1967B4CD">
        <w:trPr>
          <w:trHeight w:val="319"/>
        </w:trPr>
        <w:tc>
          <w:tcPr>
            <w:tcW w:w="914" w:type="dxa"/>
            <w:shd w:val="clear" w:color="auto" w:fill="548DD4" w:themeFill="text2" w:themeFillTint="99"/>
          </w:tcPr>
          <w:p w14:paraId="203EDC85" w14:textId="77777777" w:rsidR="0019343A" w:rsidRPr="0019343A" w:rsidRDefault="1967B4CD" w:rsidP="00A22E78">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Version</w:t>
            </w:r>
          </w:p>
        </w:tc>
        <w:tc>
          <w:tcPr>
            <w:tcW w:w="1349" w:type="dxa"/>
            <w:shd w:val="clear" w:color="auto" w:fill="548DD4" w:themeFill="text2" w:themeFillTint="99"/>
          </w:tcPr>
          <w:p w14:paraId="15AE22A8" w14:textId="77777777" w:rsidR="0019343A" w:rsidRPr="0019343A" w:rsidRDefault="1967B4CD" w:rsidP="00A22E78">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Date</w:t>
            </w:r>
          </w:p>
        </w:tc>
        <w:tc>
          <w:tcPr>
            <w:tcW w:w="6237" w:type="dxa"/>
            <w:shd w:val="clear" w:color="auto" w:fill="548DD4" w:themeFill="text2" w:themeFillTint="99"/>
          </w:tcPr>
          <w:p w14:paraId="624E02DF" w14:textId="77777777" w:rsidR="0019343A" w:rsidRPr="0019343A" w:rsidRDefault="1967B4CD" w:rsidP="00A22E78">
            <w:pPr>
              <w:rPr>
                <w:rFonts w:asciiTheme="minorHAnsi" w:hAnsiTheme="minorHAnsi"/>
                <w:b/>
                <w:color w:val="FFFFFF" w:themeColor="background1"/>
                <w:sz w:val="22"/>
                <w:szCs w:val="22"/>
              </w:rPr>
            </w:pPr>
            <w:r w:rsidRPr="1967B4CD">
              <w:rPr>
                <w:rFonts w:asciiTheme="minorHAnsi" w:eastAsiaTheme="minorEastAsia" w:hAnsiTheme="minorHAnsi" w:cstheme="minorBidi"/>
                <w:b/>
                <w:bCs/>
                <w:color w:val="FFFFFF" w:themeColor="background1"/>
                <w:sz w:val="22"/>
                <w:szCs w:val="22"/>
              </w:rPr>
              <w:t>Outstanding Issues</w:t>
            </w:r>
          </w:p>
        </w:tc>
      </w:tr>
      <w:tr w:rsidR="0019343A" w:rsidRPr="00482F8A" w14:paraId="2E57D774" w14:textId="77777777" w:rsidTr="1967B4CD">
        <w:trPr>
          <w:trHeight w:val="311"/>
        </w:trPr>
        <w:tc>
          <w:tcPr>
            <w:tcW w:w="914" w:type="dxa"/>
          </w:tcPr>
          <w:p w14:paraId="5970C0F7" w14:textId="77777777" w:rsidR="0019343A" w:rsidRPr="004D1827" w:rsidRDefault="0019343A" w:rsidP="00A22E78">
            <w:pPr>
              <w:rPr>
                <w:rFonts w:asciiTheme="minorHAnsi" w:hAnsiTheme="minorHAnsi"/>
                <w:b/>
                <w:color w:val="548DD4" w:themeColor="text2" w:themeTint="99"/>
                <w:sz w:val="22"/>
                <w:szCs w:val="22"/>
              </w:rPr>
            </w:pPr>
          </w:p>
        </w:tc>
        <w:tc>
          <w:tcPr>
            <w:tcW w:w="1349" w:type="dxa"/>
          </w:tcPr>
          <w:p w14:paraId="67223A5D" w14:textId="77777777" w:rsidR="0019343A" w:rsidRPr="004D1827" w:rsidRDefault="0019343A" w:rsidP="00A22E78">
            <w:pPr>
              <w:rPr>
                <w:rFonts w:asciiTheme="minorHAnsi" w:hAnsiTheme="minorHAnsi"/>
                <w:b/>
                <w:color w:val="548DD4" w:themeColor="text2" w:themeTint="99"/>
                <w:sz w:val="22"/>
                <w:szCs w:val="22"/>
              </w:rPr>
            </w:pPr>
          </w:p>
        </w:tc>
        <w:tc>
          <w:tcPr>
            <w:tcW w:w="6237" w:type="dxa"/>
          </w:tcPr>
          <w:p w14:paraId="48F2677E" w14:textId="77777777" w:rsidR="0019343A" w:rsidRPr="004D1827" w:rsidRDefault="0019343A" w:rsidP="00A22E78">
            <w:pPr>
              <w:rPr>
                <w:rFonts w:asciiTheme="minorHAnsi" w:hAnsiTheme="minorHAnsi"/>
                <w:b/>
                <w:color w:val="548DD4" w:themeColor="text2" w:themeTint="99"/>
                <w:sz w:val="22"/>
                <w:szCs w:val="22"/>
              </w:rPr>
            </w:pPr>
          </w:p>
        </w:tc>
      </w:tr>
      <w:tr w:rsidR="0019343A" w:rsidRPr="00482F8A" w14:paraId="6C47555B" w14:textId="77777777" w:rsidTr="1967B4CD">
        <w:trPr>
          <w:trHeight w:val="319"/>
        </w:trPr>
        <w:tc>
          <w:tcPr>
            <w:tcW w:w="914" w:type="dxa"/>
          </w:tcPr>
          <w:p w14:paraId="646C0E3E" w14:textId="77777777" w:rsidR="0019343A" w:rsidRPr="004454B8" w:rsidRDefault="0019343A" w:rsidP="00A22E78">
            <w:pPr>
              <w:rPr>
                <w:rFonts w:asciiTheme="minorHAnsi" w:hAnsiTheme="minorHAnsi"/>
                <w:color w:val="548DD4" w:themeColor="text2" w:themeTint="99"/>
                <w:sz w:val="22"/>
                <w:szCs w:val="22"/>
              </w:rPr>
            </w:pPr>
          </w:p>
        </w:tc>
        <w:tc>
          <w:tcPr>
            <w:tcW w:w="1349" w:type="dxa"/>
          </w:tcPr>
          <w:p w14:paraId="557A9286" w14:textId="77777777" w:rsidR="0019343A" w:rsidRPr="004454B8" w:rsidRDefault="0019343A" w:rsidP="00A22E78">
            <w:pPr>
              <w:rPr>
                <w:rFonts w:asciiTheme="minorHAnsi" w:hAnsiTheme="minorHAnsi"/>
                <w:color w:val="548DD4" w:themeColor="text2" w:themeTint="99"/>
                <w:sz w:val="22"/>
                <w:szCs w:val="22"/>
              </w:rPr>
            </w:pPr>
          </w:p>
        </w:tc>
        <w:tc>
          <w:tcPr>
            <w:tcW w:w="6237" w:type="dxa"/>
          </w:tcPr>
          <w:p w14:paraId="760D2BEA" w14:textId="77777777" w:rsidR="0019343A" w:rsidRPr="004454B8" w:rsidRDefault="0019343A" w:rsidP="00A22E78">
            <w:pPr>
              <w:rPr>
                <w:rFonts w:asciiTheme="minorHAnsi" w:hAnsiTheme="minorHAnsi"/>
                <w:color w:val="548DD4" w:themeColor="text2" w:themeTint="99"/>
                <w:sz w:val="22"/>
                <w:szCs w:val="22"/>
              </w:rPr>
            </w:pPr>
          </w:p>
        </w:tc>
      </w:tr>
      <w:tr w:rsidR="0019343A" w:rsidRPr="00482F8A" w14:paraId="07BFB4A4" w14:textId="77777777" w:rsidTr="1967B4CD">
        <w:trPr>
          <w:trHeight w:val="319"/>
        </w:trPr>
        <w:tc>
          <w:tcPr>
            <w:tcW w:w="914" w:type="dxa"/>
          </w:tcPr>
          <w:p w14:paraId="58C68583" w14:textId="77777777" w:rsidR="0019343A" w:rsidRPr="004D1827" w:rsidRDefault="0019343A" w:rsidP="00A22E78">
            <w:pPr>
              <w:rPr>
                <w:rFonts w:asciiTheme="minorHAnsi" w:hAnsiTheme="minorHAnsi"/>
                <w:b/>
                <w:color w:val="548DD4" w:themeColor="text2" w:themeTint="99"/>
                <w:sz w:val="22"/>
                <w:szCs w:val="22"/>
              </w:rPr>
            </w:pPr>
          </w:p>
        </w:tc>
        <w:tc>
          <w:tcPr>
            <w:tcW w:w="1349" w:type="dxa"/>
          </w:tcPr>
          <w:p w14:paraId="7F8A17A3" w14:textId="77777777" w:rsidR="0019343A" w:rsidRPr="004D1827" w:rsidRDefault="0019343A" w:rsidP="00A22E78">
            <w:pPr>
              <w:rPr>
                <w:rFonts w:asciiTheme="minorHAnsi" w:hAnsiTheme="minorHAnsi"/>
                <w:b/>
                <w:color w:val="548DD4" w:themeColor="text2" w:themeTint="99"/>
                <w:sz w:val="22"/>
                <w:szCs w:val="22"/>
              </w:rPr>
            </w:pPr>
          </w:p>
        </w:tc>
        <w:tc>
          <w:tcPr>
            <w:tcW w:w="6237" w:type="dxa"/>
          </w:tcPr>
          <w:p w14:paraId="13ADCD74" w14:textId="77777777" w:rsidR="0019343A" w:rsidRPr="004D1827" w:rsidRDefault="0019343A" w:rsidP="00A22E78">
            <w:pPr>
              <w:rPr>
                <w:rFonts w:asciiTheme="minorHAnsi" w:hAnsiTheme="minorHAnsi"/>
                <w:b/>
                <w:color w:val="548DD4" w:themeColor="text2" w:themeTint="99"/>
                <w:sz w:val="22"/>
                <w:szCs w:val="22"/>
              </w:rPr>
            </w:pPr>
          </w:p>
        </w:tc>
      </w:tr>
    </w:tbl>
    <w:p w14:paraId="04A5DDCA" w14:textId="77777777" w:rsidR="00AA0094" w:rsidRDefault="00AA0094" w:rsidP="004409FB"/>
    <w:p w14:paraId="60D3C5EA" w14:textId="77777777" w:rsidR="00AA0094" w:rsidRDefault="00AA0094" w:rsidP="004409FB"/>
    <w:p w14:paraId="0543E6C7" w14:textId="77777777" w:rsidR="00AA0094" w:rsidRDefault="00AA0094" w:rsidP="004409FB"/>
    <w:tbl>
      <w:tblPr>
        <w:tblStyle w:val="TableGrid"/>
        <w:tblW w:w="8500" w:type="dxa"/>
        <w:tblLook w:val="04A0" w:firstRow="1" w:lastRow="0" w:firstColumn="1" w:lastColumn="0" w:noHBand="0" w:noVBand="1"/>
      </w:tblPr>
      <w:tblGrid>
        <w:gridCol w:w="3964"/>
        <w:gridCol w:w="1843"/>
        <w:gridCol w:w="2693"/>
      </w:tblGrid>
      <w:tr w:rsidR="00AA0094" w:rsidRPr="00482F8A" w14:paraId="4344F98B" w14:textId="77777777" w:rsidTr="00357111">
        <w:trPr>
          <w:trHeight w:val="319"/>
        </w:trPr>
        <w:tc>
          <w:tcPr>
            <w:tcW w:w="3964" w:type="dxa"/>
            <w:shd w:val="clear" w:color="auto" w:fill="548DD4" w:themeFill="text2" w:themeFillTint="99"/>
          </w:tcPr>
          <w:p w14:paraId="777AF7DE" w14:textId="77777777" w:rsidR="00AA0094" w:rsidRPr="0019343A" w:rsidRDefault="00AA0094" w:rsidP="00357111">
            <w:pPr>
              <w:rPr>
                <w:rFonts w:asciiTheme="minorHAnsi" w:hAnsiTheme="minorHAnsi"/>
                <w:b/>
                <w:color w:val="FFFFFF" w:themeColor="background1"/>
                <w:szCs w:val="22"/>
              </w:rPr>
            </w:pPr>
            <w:r w:rsidRPr="6615A8D7">
              <w:rPr>
                <w:rFonts w:asciiTheme="minorHAnsi" w:eastAsiaTheme="minorEastAsia" w:hAnsiTheme="minorHAnsi" w:cstheme="minorBidi"/>
                <w:b/>
                <w:color w:val="FFFFFF" w:themeColor="background1"/>
              </w:rPr>
              <w:t>Name</w:t>
            </w:r>
          </w:p>
        </w:tc>
        <w:tc>
          <w:tcPr>
            <w:tcW w:w="1843" w:type="dxa"/>
            <w:shd w:val="clear" w:color="auto" w:fill="548DD4" w:themeFill="text2" w:themeFillTint="99"/>
          </w:tcPr>
          <w:p w14:paraId="4383EAF2" w14:textId="77777777" w:rsidR="00AA0094" w:rsidRPr="0019343A" w:rsidRDefault="00AA0094" w:rsidP="00357111">
            <w:pPr>
              <w:rPr>
                <w:rFonts w:asciiTheme="minorHAnsi" w:hAnsiTheme="minorHAnsi"/>
                <w:b/>
                <w:color w:val="FFFFFF" w:themeColor="background1"/>
                <w:szCs w:val="22"/>
              </w:rPr>
            </w:pPr>
            <w:r w:rsidRPr="6615A8D7">
              <w:rPr>
                <w:rFonts w:asciiTheme="minorHAnsi" w:eastAsiaTheme="minorEastAsia" w:hAnsiTheme="minorHAnsi" w:cstheme="minorBidi"/>
                <w:b/>
                <w:color w:val="FFFFFF" w:themeColor="background1"/>
              </w:rPr>
              <w:t>Date</w:t>
            </w:r>
          </w:p>
        </w:tc>
        <w:tc>
          <w:tcPr>
            <w:tcW w:w="2693" w:type="dxa"/>
            <w:shd w:val="clear" w:color="auto" w:fill="548DD4" w:themeFill="text2" w:themeFillTint="99"/>
          </w:tcPr>
          <w:p w14:paraId="36D923F3" w14:textId="77777777" w:rsidR="00AA0094" w:rsidRPr="0019343A" w:rsidRDefault="00AA0094" w:rsidP="00357111">
            <w:pPr>
              <w:rPr>
                <w:rFonts w:asciiTheme="minorHAnsi" w:hAnsiTheme="minorHAnsi"/>
                <w:b/>
                <w:color w:val="FFFFFF" w:themeColor="background1"/>
                <w:szCs w:val="22"/>
              </w:rPr>
            </w:pPr>
            <w:r w:rsidRPr="6615A8D7">
              <w:rPr>
                <w:rFonts w:asciiTheme="minorHAnsi" w:eastAsiaTheme="minorEastAsia" w:hAnsiTheme="minorHAnsi" w:cstheme="minorBidi"/>
                <w:b/>
                <w:color w:val="FFFFFF" w:themeColor="background1"/>
              </w:rPr>
              <w:t>Sign Off</w:t>
            </w:r>
          </w:p>
        </w:tc>
      </w:tr>
      <w:tr w:rsidR="00AA0094" w:rsidRPr="00482F8A" w14:paraId="043CB985" w14:textId="77777777" w:rsidTr="00357111">
        <w:trPr>
          <w:trHeight w:val="311"/>
        </w:trPr>
        <w:tc>
          <w:tcPr>
            <w:tcW w:w="3964" w:type="dxa"/>
          </w:tcPr>
          <w:p w14:paraId="48262249" w14:textId="05E28491" w:rsidR="00AA0094" w:rsidRPr="004D1827" w:rsidRDefault="007A278A" w:rsidP="00357111">
            <w:pPr>
              <w:rPr>
                <w:rFonts w:asciiTheme="minorHAnsi" w:hAnsiTheme="minorHAnsi"/>
                <w:b/>
                <w:color w:val="548DD4" w:themeColor="text2" w:themeTint="99"/>
                <w:szCs w:val="22"/>
              </w:rPr>
            </w:pPr>
            <w:r>
              <w:rPr>
                <w:rFonts w:asciiTheme="minorHAnsi" w:hAnsiTheme="minorHAnsi"/>
                <w:b/>
                <w:color w:val="548DD4" w:themeColor="text2" w:themeTint="99"/>
                <w:szCs w:val="22"/>
              </w:rPr>
              <w:t>Syl Omope</w:t>
            </w:r>
          </w:p>
        </w:tc>
        <w:tc>
          <w:tcPr>
            <w:tcW w:w="1843" w:type="dxa"/>
          </w:tcPr>
          <w:p w14:paraId="79FE2DB9" w14:textId="1924A332" w:rsidR="00AA0094" w:rsidRPr="004D1827" w:rsidRDefault="007A278A" w:rsidP="00357111">
            <w:pPr>
              <w:rPr>
                <w:rFonts w:asciiTheme="minorHAnsi" w:hAnsiTheme="minorHAnsi"/>
                <w:b/>
                <w:color w:val="548DD4" w:themeColor="text2" w:themeTint="99"/>
                <w:szCs w:val="22"/>
              </w:rPr>
            </w:pPr>
            <w:r>
              <w:rPr>
                <w:rFonts w:asciiTheme="minorHAnsi" w:hAnsiTheme="minorHAnsi"/>
                <w:b/>
                <w:color w:val="548DD4" w:themeColor="text2" w:themeTint="99"/>
                <w:szCs w:val="22"/>
              </w:rPr>
              <w:t>06/12/16</w:t>
            </w:r>
          </w:p>
        </w:tc>
        <w:tc>
          <w:tcPr>
            <w:tcW w:w="2693" w:type="dxa"/>
          </w:tcPr>
          <w:p w14:paraId="272CFEEE" w14:textId="77777777" w:rsidR="00AA0094" w:rsidRPr="004D1827" w:rsidRDefault="00AA0094" w:rsidP="00357111">
            <w:pPr>
              <w:rPr>
                <w:rFonts w:asciiTheme="minorHAnsi" w:hAnsiTheme="minorHAnsi"/>
                <w:b/>
                <w:color w:val="548DD4" w:themeColor="text2" w:themeTint="99"/>
                <w:szCs w:val="22"/>
              </w:rPr>
            </w:pPr>
          </w:p>
        </w:tc>
      </w:tr>
      <w:tr w:rsidR="00AA0094" w:rsidRPr="00482F8A" w14:paraId="66BDFFE7" w14:textId="77777777" w:rsidTr="00357111">
        <w:trPr>
          <w:trHeight w:val="319"/>
        </w:trPr>
        <w:tc>
          <w:tcPr>
            <w:tcW w:w="3964" w:type="dxa"/>
          </w:tcPr>
          <w:p w14:paraId="28A5DA9E" w14:textId="77777777" w:rsidR="00AA0094" w:rsidRPr="004454B8" w:rsidRDefault="00AA0094" w:rsidP="00357111">
            <w:pPr>
              <w:rPr>
                <w:rFonts w:asciiTheme="minorHAnsi" w:hAnsiTheme="minorHAnsi"/>
                <w:color w:val="548DD4" w:themeColor="text2" w:themeTint="99"/>
                <w:szCs w:val="22"/>
              </w:rPr>
            </w:pPr>
          </w:p>
        </w:tc>
        <w:tc>
          <w:tcPr>
            <w:tcW w:w="1843" w:type="dxa"/>
          </w:tcPr>
          <w:p w14:paraId="7DC094D2" w14:textId="77777777" w:rsidR="00AA0094" w:rsidRPr="004454B8" w:rsidRDefault="00AA0094" w:rsidP="00357111">
            <w:pPr>
              <w:rPr>
                <w:rFonts w:asciiTheme="minorHAnsi" w:hAnsiTheme="minorHAnsi"/>
                <w:color w:val="548DD4" w:themeColor="text2" w:themeTint="99"/>
                <w:szCs w:val="22"/>
              </w:rPr>
            </w:pPr>
          </w:p>
        </w:tc>
        <w:tc>
          <w:tcPr>
            <w:tcW w:w="2693" w:type="dxa"/>
          </w:tcPr>
          <w:p w14:paraId="601A29AF" w14:textId="77777777" w:rsidR="00AA0094" w:rsidRPr="004454B8" w:rsidRDefault="00AA0094" w:rsidP="00357111">
            <w:pPr>
              <w:rPr>
                <w:rFonts w:asciiTheme="minorHAnsi" w:hAnsiTheme="minorHAnsi"/>
                <w:color w:val="548DD4" w:themeColor="text2" w:themeTint="99"/>
                <w:szCs w:val="22"/>
              </w:rPr>
            </w:pPr>
          </w:p>
        </w:tc>
      </w:tr>
      <w:tr w:rsidR="00AA0094" w:rsidRPr="00482F8A" w14:paraId="3972E423" w14:textId="77777777" w:rsidTr="00357111">
        <w:trPr>
          <w:trHeight w:val="319"/>
        </w:trPr>
        <w:tc>
          <w:tcPr>
            <w:tcW w:w="3964" w:type="dxa"/>
          </w:tcPr>
          <w:p w14:paraId="220F3F40" w14:textId="77777777" w:rsidR="00AA0094" w:rsidRPr="004D1827" w:rsidRDefault="00AA0094" w:rsidP="00357111">
            <w:pPr>
              <w:rPr>
                <w:rFonts w:asciiTheme="minorHAnsi" w:hAnsiTheme="minorHAnsi"/>
                <w:b/>
                <w:color w:val="548DD4" w:themeColor="text2" w:themeTint="99"/>
                <w:szCs w:val="22"/>
              </w:rPr>
            </w:pPr>
          </w:p>
        </w:tc>
        <w:tc>
          <w:tcPr>
            <w:tcW w:w="1843" w:type="dxa"/>
          </w:tcPr>
          <w:p w14:paraId="3DFA372B" w14:textId="77777777" w:rsidR="00AA0094" w:rsidRPr="004D1827" w:rsidRDefault="00AA0094" w:rsidP="00357111">
            <w:pPr>
              <w:rPr>
                <w:rFonts w:asciiTheme="minorHAnsi" w:hAnsiTheme="minorHAnsi"/>
                <w:b/>
                <w:color w:val="548DD4" w:themeColor="text2" w:themeTint="99"/>
                <w:szCs w:val="22"/>
              </w:rPr>
            </w:pPr>
          </w:p>
        </w:tc>
        <w:tc>
          <w:tcPr>
            <w:tcW w:w="2693" w:type="dxa"/>
          </w:tcPr>
          <w:p w14:paraId="432339F2" w14:textId="77777777" w:rsidR="00AA0094" w:rsidRPr="004D1827" w:rsidRDefault="00AA0094" w:rsidP="00357111">
            <w:pPr>
              <w:rPr>
                <w:rFonts w:asciiTheme="minorHAnsi" w:hAnsiTheme="minorHAnsi"/>
                <w:b/>
                <w:color w:val="548DD4" w:themeColor="text2" w:themeTint="99"/>
                <w:szCs w:val="22"/>
              </w:rPr>
            </w:pPr>
          </w:p>
        </w:tc>
      </w:tr>
      <w:tr w:rsidR="00AA0094" w:rsidRPr="00482F8A" w14:paraId="0C4132E0" w14:textId="77777777" w:rsidTr="00357111">
        <w:trPr>
          <w:trHeight w:val="319"/>
        </w:trPr>
        <w:tc>
          <w:tcPr>
            <w:tcW w:w="3964" w:type="dxa"/>
          </w:tcPr>
          <w:p w14:paraId="07A6E9C9" w14:textId="77777777" w:rsidR="00AA0094" w:rsidRPr="004D1827" w:rsidRDefault="00AA0094" w:rsidP="00357111">
            <w:pPr>
              <w:rPr>
                <w:rFonts w:asciiTheme="minorHAnsi" w:hAnsiTheme="minorHAnsi"/>
                <w:b/>
                <w:color w:val="548DD4" w:themeColor="text2" w:themeTint="99"/>
                <w:szCs w:val="22"/>
              </w:rPr>
            </w:pPr>
          </w:p>
        </w:tc>
        <w:tc>
          <w:tcPr>
            <w:tcW w:w="1843" w:type="dxa"/>
          </w:tcPr>
          <w:p w14:paraId="29637A0B" w14:textId="77777777" w:rsidR="00AA0094" w:rsidRPr="004D1827" w:rsidRDefault="00AA0094" w:rsidP="00357111">
            <w:pPr>
              <w:rPr>
                <w:rFonts w:asciiTheme="minorHAnsi" w:hAnsiTheme="minorHAnsi"/>
                <w:b/>
                <w:color w:val="548DD4" w:themeColor="text2" w:themeTint="99"/>
                <w:szCs w:val="22"/>
              </w:rPr>
            </w:pPr>
          </w:p>
        </w:tc>
        <w:tc>
          <w:tcPr>
            <w:tcW w:w="2693" w:type="dxa"/>
          </w:tcPr>
          <w:p w14:paraId="684DD069" w14:textId="77777777" w:rsidR="00AA0094" w:rsidRPr="004D1827" w:rsidRDefault="00AA0094" w:rsidP="00357111">
            <w:pPr>
              <w:rPr>
                <w:rFonts w:asciiTheme="minorHAnsi" w:hAnsiTheme="minorHAnsi"/>
                <w:b/>
                <w:color w:val="548DD4" w:themeColor="text2" w:themeTint="99"/>
                <w:szCs w:val="22"/>
              </w:rPr>
            </w:pPr>
          </w:p>
        </w:tc>
      </w:tr>
    </w:tbl>
    <w:p w14:paraId="6B851740" w14:textId="77777777" w:rsidR="0083167C" w:rsidRPr="00003817" w:rsidRDefault="00D35BA5" w:rsidP="004409FB">
      <w:r>
        <w:br w:type="page"/>
      </w:r>
    </w:p>
    <w:bookmarkStart w:id="17" w:name="_Toc459890532" w:displacedByCustomXml="next"/>
    <w:bookmarkStart w:id="18" w:name="_Toc459889800" w:displacedByCustomXml="next"/>
    <w:bookmarkStart w:id="19" w:name="_Toc459889663" w:displacedByCustomXml="next"/>
    <w:bookmarkStart w:id="20" w:name="_Toc459734491" w:displacedByCustomXml="next"/>
    <w:bookmarkStart w:id="21" w:name="_Toc458783603" w:displacedByCustomXml="next"/>
    <w:bookmarkStart w:id="22" w:name="_Toc458607142" w:displacedByCustomXml="next"/>
    <w:bookmarkStart w:id="23" w:name="_Toc458608569" w:displacedByCustomXml="next"/>
    <w:bookmarkStart w:id="24" w:name="_Toc458694326" w:displacedByCustomXml="next"/>
    <w:bookmarkStart w:id="25" w:name="_Toc458766864" w:displacedByCustomXml="next"/>
    <w:sdt>
      <w:sdtPr>
        <w:rPr>
          <w:b w:val="0"/>
        </w:rPr>
        <w:id w:val="-1531640301"/>
        <w:docPartObj>
          <w:docPartGallery w:val="Table of Contents"/>
          <w:docPartUnique/>
        </w:docPartObj>
      </w:sdtPr>
      <w:sdtEndPr>
        <w:rPr>
          <w:bCs/>
          <w:noProof/>
        </w:rPr>
      </w:sdtEndPr>
      <w:sdtContent>
        <w:bookmarkEnd w:id="25" w:displacedByCustomXml="prev"/>
        <w:bookmarkEnd w:id="24" w:displacedByCustomXml="prev"/>
        <w:bookmarkEnd w:id="23" w:displacedByCustomXml="prev"/>
        <w:bookmarkEnd w:id="22" w:displacedByCustomXml="prev"/>
        <w:bookmarkEnd w:id="21" w:displacedByCustomXml="prev"/>
        <w:bookmarkEnd w:id="20" w:displacedByCustomXml="prev"/>
        <w:bookmarkEnd w:id="19" w:displacedByCustomXml="prev"/>
        <w:bookmarkEnd w:id="18" w:displacedByCustomXml="prev"/>
        <w:bookmarkEnd w:id="17" w:displacedByCustomXml="prev"/>
        <w:p w14:paraId="62D7DB4D" w14:textId="77777777" w:rsidR="0011205F" w:rsidRDefault="0083167C">
          <w:pPr>
            <w:pStyle w:val="TOC1"/>
            <w:rPr>
              <w:rFonts w:asciiTheme="minorHAnsi" w:eastAsiaTheme="minorEastAsia" w:hAnsiTheme="minorHAnsi" w:cstheme="minorBidi"/>
              <w:b w:val="0"/>
              <w:noProof/>
              <w:sz w:val="22"/>
              <w:szCs w:val="22"/>
              <w:lang w:eastAsia="en-GB"/>
            </w:rPr>
          </w:pPr>
          <w:r w:rsidRPr="002F443F">
            <w:rPr>
              <w:rFonts w:ascii="Calibri" w:hAnsi="Calibri"/>
              <w:b w:val="0"/>
              <w:sz w:val="22"/>
              <w:szCs w:val="22"/>
            </w:rPr>
            <w:fldChar w:fldCharType="begin"/>
          </w:r>
          <w:r w:rsidRPr="002F443F">
            <w:rPr>
              <w:rFonts w:ascii="Calibri" w:hAnsi="Calibri"/>
              <w:b w:val="0"/>
              <w:sz w:val="22"/>
              <w:szCs w:val="22"/>
            </w:rPr>
            <w:instrText xml:space="preserve"> TOC \o "1-3" \h \z \u </w:instrText>
          </w:r>
          <w:r w:rsidRPr="002F443F">
            <w:rPr>
              <w:rFonts w:ascii="Calibri" w:hAnsi="Calibri"/>
              <w:b w:val="0"/>
              <w:sz w:val="22"/>
              <w:szCs w:val="22"/>
            </w:rPr>
            <w:fldChar w:fldCharType="separate"/>
          </w:r>
          <w:hyperlink w:anchor="_Toc463619225" w:history="1">
            <w:r w:rsidR="0011205F" w:rsidRPr="00804B03">
              <w:rPr>
                <w:rStyle w:val="Hyperlink"/>
                <w:rFonts w:ascii="Calibri" w:eastAsia="Calibri" w:hAnsi="Calibri" w:cs="Calibri"/>
                <w:noProof/>
              </w:rPr>
              <w:t>Loan a Device Design Document</w:t>
            </w:r>
            <w:r w:rsidR="0011205F">
              <w:rPr>
                <w:noProof/>
                <w:webHidden/>
              </w:rPr>
              <w:tab/>
            </w:r>
            <w:r w:rsidR="0011205F">
              <w:rPr>
                <w:noProof/>
                <w:webHidden/>
              </w:rPr>
              <w:fldChar w:fldCharType="begin"/>
            </w:r>
            <w:r w:rsidR="0011205F">
              <w:rPr>
                <w:noProof/>
                <w:webHidden/>
              </w:rPr>
              <w:instrText xml:space="preserve"> PAGEREF _Toc463619225 \h </w:instrText>
            </w:r>
            <w:r w:rsidR="0011205F">
              <w:rPr>
                <w:noProof/>
                <w:webHidden/>
              </w:rPr>
            </w:r>
            <w:r w:rsidR="0011205F">
              <w:rPr>
                <w:noProof/>
                <w:webHidden/>
              </w:rPr>
              <w:fldChar w:fldCharType="separate"/>
            </w:r>
            <w:r w:rsidR="0011205F">
              <w:rPr>
                <w:noProof/>
                <w:webHidden/>
              </w:rPr>
              <w:t>1</w:t>
            </w:r>
            <w:r w:rsidR="0011205F">
              <w:rPr>
                <w:noProof/>
                <w:webHidden/>
              </w:rPr>
              <w:fldChar w:fldCharType="end"/>
            </w:r>
          </w:hyperlink>
        </w:p>
        <w:p w14:paraId="0E05155B"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26" w:history="1">
            <w:r w:rsidR="0011205F" w:rsidRPr="00804B03">
              <w:rPr>
                <w:rStyle w:val="Hyperlink"/>
                <w:noProof/>
              </w:rPr>
              <w:t>1.0 Introduction</w:t>
            </w:r>
            <w:r w:rsidR="0011205F">
              <w:rPr>
                <w:noProof/>
                <w:webHidden/>
              </w:rPr>
              <w:tab/>
            </w:r>
            <w:r w:rsidR="0011205F">
              <w:rPr>
                <w:noProof/>
                <w:webHidden/>
              </w:rPr>
              <w:fldChar w:fldCharType="begin"/>
            </w:r>
            <w:r w:rsidR="0011205F">
              <w:rPr>
                <w:noProof/>
                <w:webHidden/>
              </w:rPr>
              <w:instrText xml:space="preserve"> PAGEREF _Toc463619226 \h </w:instrText>
            </w:r>
            <w:r w:rsidR="0011205F">
              <w:rPr>
                <w:noProof/>
                <w:webHidden/>
              </w:rPr>
            </w:r>
            <w:r w:rsidR="0011205F">
              <w:rPr>
                <w:noProof/>
                <w:webHidden/>
              </w:rPr>
              <w:fldChar w:fldCharType="separate"/>
            </w:r>
            <w:r w:rsidR="0011205F">
              <w:rPr>
                <w:noProof/>
                <w:webHidden/>
              </w:rPr>
              <w:t>3</w:t>
            </w:r>
            <w:r w:rsidR="0011205F">
              <w:rPr>
                <w:noProof/>
                <w:webHidden/>
              </w:rPr>
              <w:fldChar w:fldCharType="end"/>
            </w:r>
          </w:hyperlink>
        </w:p>
        <w:p w14:paraId="74110B9D" w14:textId="77777777" w:rsidR="0011205F" w:rsidRDefault="00F23318">
          <w:pPr>
            <w:pStyle w:val="TOC2"/>
            <w:rPr>
              <w:rFonts w:asciiTheme="minorHAnsi" w:eastAsiaTheme="minorEastAsia" w:hAnsiTheme="minorHAnsi" w:cstheme="minorBidi"/>
              <w:noProof/>
              <w:sz w:val="22"/>
              <w:szCs w:val="22"/>
              <w:lang w:eastAsia="en-GB"/>
            </w:rPr>
          </w:pPr>
          <w:hyperlink w:anchor="_Toc463619227" w:history="1">
            <w:r w:rsidR="0011205F" w:rsidRPr="00804B03">
              <w:rPr>
                <w:rStyle w:val="Hyperlink"/>
                <w:noProof/>
              </w:rPr>
              <w:t>1.1 Purpose</w:t>
            </w:r>
            <w:r w:rsidR="0011205F">
              <w:rPr>
                <w:noProof/>
                <w:webHidden/>
              </w:rPr>
              <w:tab/>
            </w:r>
            <w:r w:rsidR="0011205F">
              <w:rPr>
                <w:noProof/>
                <w:webHidden/>
              </w:rPr>
              <w:fldChar w:fldCharType="begin"/>
            </w:r>
            <w:r w:rsidR="0011205F">
              <w:rPr>
                <w:noProof/>
                <w:webHidden/>
              </w:rPr>
              <w:instrText xml:space="preserve"> PAGEREF _Toc463619227 \h </w:instrText>
            </w:r>
            <w:r w:rsidR="0011205F">
              <w:rPr>
                <w:noProof/>
                <w:webHidden/>
              </w:rPr>
            </w:r>
            <w:r w:rsidR="0011205F">
              <w:rPr>
                <w:noProof/>
                <w:webHidden/>
              </w:rPr>
              <w:fldChar w:fldCharType="separate"/>
            </w:r>
            <w:r w:rsidR="0011205F">
              <w:rPr>
                <w:noProof/>
                <w:webHidden/>
              </w:rPr>
              <w:t>3</w:t>
            </w:r>
            <w:r w:rsidR="0011205F">
              <w:rPr>
                <w:noProof/>
                <w:webHidden/>
              </w:rPr>
              <w:fldChar w:fldCharType="end"/>
            </w:r>
          </w:hyperlink>
        </w:p>
        <w:p w14:paraId="4CF771C8" w14:textId="77777777" w:rsidR="0011205F" w:rsidRDefault="00F23318">
          <w:pPr>
            <w:pStyle w:val="TOC2"/>
            <w:rPr>
              <w:rFonts w:asciiTheme="minorHAnsi" w:eastAsiaTheme="minorEastAsia" w:hAnsiTheme="minorHAnsi" w:cstheme="minorBidi"/>
              <w:noProof/>
              <w:sz w:val="22"/>
              <w:szCs w:val="22"/>
              <w:lang w:eastAsia="en-GB"/>
            </w:rPr>
          </w:pPr>
          <w:hyperlink w:anchor="_Toc463619228" w:history="1">
            <w:r w:rsidR="0011205F" w:rsidRPr="00804B03">
              <w:rPr>
                <w:rStyle w:val="Hyperlink"/>
                <w:noProof/>
              </w:rPr>
              <w:t>1.2 Scope</w:t>
            </w:r>
            <w:r w:rsidR="0011205F">
              <w:rPr>
                <w:noProof/>
                <w:webHidden/>
              </w:rPr>
              <w:tab/>
            </w:r>
            <w:r w:rsidR="0011205F">
              <w:rPr>
                <w:noProof/>
                <w:webHidden/>
              </w:rPr>
              <w:fldChar w:fldCharType="begin"/>
            </w:r>
            <w:r w:rsidR="0011205F">
              <w:rPr>
                <w:noProof/>
                <w:webHidden/>
              </w:rPr>
              <w:instrText xml:space="preserve"> PAGEREF _Toc463619228 \h </w:instrText>
            </w:r>
            <w:r w:rsidR="0011205F">
              <w:rPr>
                <w:noProof/>
                <w:webHidden/>
              </w:rPr>
            </w:r>
            <w:r w:rsidR="0011205F">
              <w:rPr>
                <w:noProof/>
                <w:webHidden/>
              </w:rPr>
              <w:fldChar w:fldCharType="separate"/>
            </w:r>
            <w:r w:rsidR="0011205F">
              <w:rPr>
                <w:noProof/>
                <w:webHidden/>
              </w:rPr>
              <w:t>3</w:t>
            </w:r>
            <w:r w:rsidR="0011205F">
              <w:rPr>
                <w:noProof/>
                <w:webHidden/>
              </w:rPr>
              <w:fldChar w:fldCharType="end"/>
            </w:r>
          </w:hyperlink>
        </w:p>
        <w:p w14:paraId="4BD4E74A" w14:textId="77777777" w:rsidR="0011205F" w:rsidRDefault="00F23318">
          <w:pPr>
            <w:pStyle w:val="TOC2"/>
            <w:rPr>
              <w:rFonts w:asciiTheme="minorHAnsi" w:eastAsiaTheme="minorEastAsia" w:hAnsiTheme="minorHAnsi" w:cstheme="minorBidi"/>
              <w:noProof/>
              <w:sz w:val="22"/>
              <w:szCs w:val="22"/>
              <w:lang w:eastAsia="en-GB"/>
            </w:rPr>
          </w:pPr>
          <w:hyperlink w:anchor="_Toc463619229" w:history="1">
            <w:r w:rsidR="0011205F" w:rsidRPr="00804B03">
              <w:rPr>
                <w:rStyle w:val="Hyperlink"/>
                <w:noProof/>
              </w:rPr>
              <w:t>1.3 Definitions and Abbreviations</w:t>
            </w:r>
            <w:r w:rsidR="0011205F">
              <w:rPr>
                <w:noProof/>
                <w:webHidden/>
              </w:rPr>
              <w:tab/>
            </w:r>
            <w:r w:rsidR="0011205F">
              <w:rPr>
                <w:noProof/>
                <w:webHidden/>
              </w:rPr>
              <w:fldChar w:fldCharType="begin"/>
            </w:r>
            <w:r w:rsidR="0011205F">
              <w:rPr>
                <w:noProof/>
                <w:webHidden/>
              </w:rPr>
              <w:instrText xml:space="preserve"> PAGEREF _Toc463619229 \h </w:instrText>
            </w:r>
            <w:r w:rsidR="0011205F">
              <w:rPr>
                <w:noProof/>
                <w:webHidden/>
              </w:rPr>
            </w:r>
            <w:r w:rsidR="0011205F">
              <w:rPr>
                <w:noProof/>
                <w:webHidden/>
              </w:rPr>
              <w:fldChar w:fldCharType="separate"/>
            </w:r>
            <w:r w:rsidR="0011205F">
              <w:rPr>
                <w:noProof/>
                <w:webHidden/>
              </w:rPr>
              <w:t>3</w:t>
            </w:r>
            <w:r w:rsidR="0011205F">
              <w:rPr>
                <w:noProof/>
                <w:webHidden/>
              </w:rPr>
              <w:fldChar w:fldCharType="end"/>
            </w:r>
          </w:hyperlink>
        </w:p>
        <w:p w14:paraId="41B9CF5C" w14:textId="77777777" w:rsidR="0011205F" w:rsidRDefault="00F23318">
          <w:pPr>
            <w:pStyle w:val="TOC2"/>
            <w:rPr>
              <w:rFonts w:asciiTheme="minorHAnsi" w:eastAsiaTheme="minorEastAsia" w:hAnsiTheme="minorHAnsi" w:cstheme="minorBidi"/>
              <w:noProof/>
              <w:sz w:val="22"/>
              <w:szCs w:val="22"/>
              <w:lang w:eastAsia="en-GB"/>
            </w:rPr>
          </w:pPr>
          <w:hyperlink w:anchor="_Toc463619230" w:history="1">
            <w:r w:rsidR="0011205F" w:rsidRPr="00804B03">
              <w:rPr>
                <w:rStyle w:val="Hyperlink"/>
                <w:noProof/>
              </w:rPr>
              <w:t>1.4 Circulation</w:t>
            </w:r>
            <w:r w:rsidR="0011205F">
              <w:rPr>
                <w:noProof/>
                <w:webHidden/>
              </w:rPr>
              <w:tab/>
            </w:r>
            <w:r w:rsidR="0011205F">
              <w:rPr>
                <w:noProof/>
                <w:webHidden/>
              </w:rPr>
              <w:fldChar w:fldCharType="begin"/>
            </w:r>
            <w:r w:rsidR="0011205F">
              <w:rPr>
                <w:noProof/>
                <w:webHidden/>
              </w:rPr>
              <w:instrText xml:space="preserve"> PAGEREF _Toc463619230 \h </w:instrText>
            </w:r>
            <w:r w:rsidR="0011205F">
              <w:rPr>
                <w:noProof/>
                <w:webHidden/>
              </w:rPr>
            </w:r>
            <w:r w:rsidR="0011205F">
              <w:rPr>
                <w:noProof/>
                <w:webHidden/>
              </w:rPr>
              <w:fldChar w:fldCharType="separate"/>
            </w:r>
            <w:r w:rsidR="0011205F">
              <w:rPr>
                <w:noProof/>
                <w:webHidden/>
              </w:rPr>
              <w:t>4</w:t>
            </w:r>
            <w:r w:rsidR="0011205F">
              <w:rPr>
                <w:noProof/>
                <w:webHidden/>
              </w:rPr>
              <w:fldChar w:fldCharType="end"/>
            </w:r>
          </w:hyperlink>
        </w:p>
        <w:p w14:paraId="1054CF39" w14:textId="77777777" w:rsidR="0011205F" w:rsidRDefault="00F23318">
          <w:pPr>
            <w:pStyle w:val="TOC2"/>
            <w:rPr>
              <w:rFonts w:asciiTheme="minorHAnsi" w:eastAsiaTheme="minorEastAsia" w:hAnsiTheme="minorHAnsi" w:cstheme="minorBidi"/>
              <w:noProof/>
              <w:sz w:val="22"/>
              <w:szCs w:val="22"/>
              <w:lang w:eastAsia="en-GB"/>
            </w:rPr>
          </w:pPr>
          <w:hyperlink w:anchor="_Toc463619231" w:history="1">
            <w:r w:rsidR="0011205F" w:rsidRPr="00804B03">
              <w:rPr>
                <w:rStyle w:val="Hyperlink"/>
                <w:noProof/>
              </w:rPr>
              <w:t>1.5 Assumptions</w:t>
            </w:r>
            <w:r w:rsidR="0011205F">
              <w:rPr>
                <w:noProof/>
                <w:webHidden/>
              </w:rPr>
              <w:tab/>
            </w:r>
            <w:r w:rsidR="0011205F">
              <w:rPr>
                <w:noProof/>
                <w:webHidden/>
              </w:rPr>
              <w:fldChar w:fldCharType="begin"/>
            </w:r>
            <w:r w:rsidR="0011205F">
              <w:rPr>
                <w:noProof/>
                <w:webHidden/>
              </w:rPr>
              <w:instrText xml:space="preserve"> PAGEREF _Toc463619231 \h </w:instrText>
            </w:r>
            <w:r w:rsidR="0011205F">
              <w:rPr>
                <w:noProof/>
                <w:webHidden/>
              </w:rPr>
            </w:r>
            <w:r w:rsidR="0011205F">
              <w:rPr>
                <w:noProof/>
                <w:webHidden/>
              </w:rPr>
              <w:fldChar w:fldCharType="separate"/>
            </w:r>
            <w:r w:rsidR="0011205F">
              <w:rPr>
                <w:noProof/>
                <w:webHidden/>
              </w:rPr>
              <w:t>4</w:t>
            </w:r>
            <w:r w:rsidR="0011205F">
              <w:rPr>
                <w:noProof/>
                <w:webHidden/>
              </w:rPr>
              <w:fldChar w:fldCharType="end"/>
            </w:r>
          </w:hyperlink>
        </w:p>
        <w:p w14:paraId="209E662C" w14:textId="77777777" w:rsidR="0011205F" w:rsidRDefault="00F23318">
          <w:pPr>
            <w:pStyle w:val="TOC2"/>
            <w:rPr>
              <w:rFonts w:asciiTheme="minorHAnsi" w:eastAsiaTheme="minorEastAsia" w:hAnsiTheme="minorHAnsi" w:cstheme="minorBidi"/>
              <w:noProof/>
              <w:sz w:val="22"/>
              <w:szCs w:val="22"/>
              <w:lang w:eastAsia="en-GB"/>
            </w:rPr>
          </w:pPr>
          <w:hyperlink w:anchor="_Toc463619232" w:history="1">
            <w:r w:rsidR="0011205F" w:rsidRPr="00804B03">
              <w:rPr>
                <w:rStyle w:val="Hyperlink"/>
                <w:noProof/>
              </w:rPr>
              <w:t>1.6 Risks</w:t>
            </w:r>
            <w:r w:rsidR="0011205F">
              <w:rPr>
                <w:noProof/>
                <w:webHidden/>
              </w:rPr>
              <w:tab/>
            </w:r>
            <w:r w:rsidR="0011205F">
              <w:rPr>
                <w:noProof/>
                <w:webHidden/>
              </w:rPr>
              <w:fldChar w:fldCharType="begin"/>
            </w:r>
            <w:r w:rsidR="0011205F">
              <w:rPr>
                <w:noProof/>
                <w:webHidden/>
              </w:rPr>
              <w:instrText xml:space="preserve"> PAGEREF _Toc463619232 \h </w:instrText>
            </w:r>
            <w:r w:rsidR="0011205F">
              <w:rPr>
                <w:noProof/>
                <w:webHidden/>
              </w:rPr>
            </w:r>
            <w:r w:rsidR="0011205F">
              <w:rPr>
                <w:noProof/>
                <w:webHidden/>
              </w:rPr>
              <w:fldChar w:fldCharType="separate"/>
            </w:r>
            <w:r w:rsidR="0011205F">
              <w:rPr>
                <w:noProof/>
                <w:webHidden/>
              </w:rPr>
              <w:t>4</w:t>
            </w:r>
            <w:r w:rsidR="0011205F">
              <w:rPr>
                <w:noProof/>
                <w:webHidden/>
              </w:rPr>
              <w:fldChar w:fldCharType="end"/>
            </w:r>
          </w:hyperlink>
        </w:p>
        <w:p w14:paraId="77C25CC1" w14:textId="77777777" w:rsidR="0011205F" w:rsidRDefault="00F23318">
          <w:pPr>
            <w:pStyle w:val="TOC2"/>
            <w:rPr>
              <w:rFonts w:asciiTheme="minorHAnsi" w:eastAsiaTheme="minorEastAsia" w:hAnsiTheme="minorHAnsi" w:cstheme="minorBidi"/>
              <w:noProof/>
              <w:sz w:val="22"/>
              <w:szCs w:val="22"/>
              <w:lang w:eastAsia="en-GB"/>
            </w:rPr>
          </w:pPr>
          <w:hyperlink w:anchor="_Toc463619233" w:history="1">
            <w:r w:rsidR="0011205F" w:rsidRPr="00804B03">
              <w:rPr>
                <w:rStyle w:val="Hyperlink"/>
                <w:noProof/>
              </w:rPr>
              <w:t>1.7 Dependencies</w:t>
            </w:r>
            <w:r w:rsidR="0011205F">
              <w:rPr>
                <w:noProof/>
                <w:webHidden/>
              </w:rPr>
              <w:tab/>
            </w:r>
            <w:r w:rsidR="0011205F">
              <w:rPr>
                <w:noProof/>
                <w:webHidden/>
              </w:rPr>
              <w:fldChar w:fldCharType="begin"/>
            </w:r>
            <w:r w:rsidR="0011205F">
              <w:rPr>
                <w:noProof/>
                <w:webHidden/>
              </w:rPr>
              <w:instrText xml:space="preserve"> PAGEREF _Toc463619233 \h </w:instrText>
            </w:r>
            <w:r w:rsidR="0011205F">
              <w:rPr>
                <w:noProof/>
                <w:webHidden/>
              </w:rPr>
            </w:r>
            <w:r w:rsidR="0011205F">
              <w:rPr>
                <w:noProof/>
                <w:webHidden/>
              </w:rPr>
              <w:fldChar w:fldCharType="separate"/>
            </w:r>
            <w:r w:rsidR="0011205F">
              <w:rPr>
                <w:noProof/>
                <w:webHidden/>
              </w:rPr>
              <w:t>4</w:t>
            </w:r>
            <w:r w:rsidR="0011205F">
              <w:rPr>
                <w:noProof/>
                <w:webHidden/>
              </w:rPr>
              <w:fldChar w:fldCharType="end"/>
            </w:r>
          </w:hyperlink>
        </w:p>
        <w:p w14:paraId="766D4FD9"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34" w:history="1">
            <w:r w:rsidR="0011205F" w:rsidRPr="00804B03">
              <w:rPr>
                <w:rStyle w:val="Hyperlink"/>
                <w:noProof/>
              </w:rPr>
              <w:t>2.0 High-Level Architecture</w:t>
            </w:r>
            <w:r w:rsidR="0011205F">
              <w:rPr>
                <w:noProof/>
                <w:webHidden/>
              </w:rPr>
              <w:tab/>
            </w:r>
            <w:r w:rsidR="0011205F">
              <w:rPr>
                <w:noProof/>
                <w:webHidden/>
              </w:rPr>
              <w:fldChar w:fldCharType="begin"/>
            </w:r>
            <w:r w:rsidR="0011205F">
              <w:rPr>
                <w:noProof/>
                <w:webHidden/>
              </w:rPr>
              <w:instrText xml:space="preserve"> PAGEREF _Toc463619234 \h </w:instrText>
            </w:r>
            <w:r w:rsidR="0011205F">
              <w:rPr>
                <w:noProof/>
                <w:webHidden/>
              </w:rPr>
            </w:r>
            <w:r w:rsidR="0011205F">
              <w:rPr>
                <w:noProof/>
                <w:webHidden/>
              </w:rPr>
              <w:fldChar w:fldCharType="separate"/>
            </w:r>
            <w:r w:rsidR="0011205F">
              <w:rPr>
                <w:noProof/>
                <w:webHidden/>
              </w:rPr>
              <w:t>5</w:t>
            </w:r>
            <w:r w:rsidR="0011205F">
              <w:rPr>
                <w:noProof/>
                <w:webHidden/>
              </w:rPr>
              <w:fldChar w:fldCharType="end"/>
            </w:r>
          </w:hyperlink>
        </w:p>
        <w:p w14:paraId="5A9D1BDC"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35" w:history="1">
            <w:r w:rsidR="0011205F" w:rsidRPr="00804B03">
              <w:rPr>
                <w:rStyle w:val="Hyperlink"/>
                <w:noProof/>
              </w:rPr>
              <w:t>3.0 Web Application Functionality and Design</w:t>
            </w:r>
            <w:r w:rsidR="0011205F">
              <w:rPr>
                <w:noProof/>
                <w:webHidden/>
              </w:rPr>
              <w:tab/>
            </w:r>
            <w:r w:rsidR="0011205F">
              <w:rPr>
                <w:noProof/>
                <w:webHidden/>
              </w:rPr>
              <w:fldChar w:fldCharType="begin"/>
            </w:r>
            <w:r w:rsidR="0011205F">
              <w:rPr>
                <w:noProof/>
                <w:webHidden/>
              </w:rPr>
              <w:instrText xml:space="preserve"> PAGEREF _Toc463619235 \h </w:instrText>
            </w:r>
            <w:r w:rsidR="0011205F">
              <w:rPr>
                <w:noProof/>
                <w:webHidden/>
              </w:rPr>
            </w:r>
            <w:r w:rsidR="0011205F">
              <w:rPr>
                <w:noProof/>
                <w:webHidden/>
              </w:rPr>
              <w:fldChar w:fldCharType="separate"/>
            </w:r>
            <w:r w:rsidR="0011205F">
              <w:rPr>
                <w:noProof/>
                <w:webHidden/>
              </w:rPr>
              <w:t>5</w:t>
            </w:r>
            <w:r w:rsidR="0011205F">
              <w:rPr>
                <w:noProof/>
                <w:webHidden/>
              </w:rPr>
              <w:fldChar w:fldCharType="end"/>
            </w:r>
          </w:hyperlink>
        </w:p>
        <w:p w14:paraId="5842B3A4"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36" w:history="1">
            <w:r w:rsidR="0011205F" w:rsidRPr="00804B03">
              <w:rPr>
                <w:rStyle w:val="Hyperlink"/>
                <w:noProof/>
              </w:rPr>
              <w:t>3.1 My Page (Landing Page)</w:t>
            </w:r>
            <w:r w:rsidR="0011205F">
              <w:rPr>
                <w:noProof/>
                <w:webHidden/>
              </w:rPr>
              <w:tab/>
            </w:r>
            <w:r w:rsidR="0011205F">
              <w:rPr>
                <w:noProof/>
                <w:webHidden/>
              </w:rPr>
              <w:fldChar w:fldCharType="begin"/>
            </w:r>
            <w:r w:rsidR="0011205F">
              <w:rPr>
                <w:noProof/>
                <w:webHidden/>
              </w:rPr>
              <w:instrText xml:space="preserve"> PAGEREF _Toc463619236 \h </w:instrText>
            </w:r>
            <w:r w:rsidR="0011205F">
              <w:rPr>
                <w:noProof/>
                <w:webHidden/>
              </w:rPr>
            </w:r>
            <w:r w:rsidR="0011205F">
              <w:rPr>
                <w:noProof/>
                <w:webHidden/>
              </w:rPr>
              <w:fldChar w:fldCharType="separate"/>
            </w:r>
            <w:r w:rsidR="0011205F">
              <w:rPr>
                <w:noProof/>
                <w:webHidden/>
              </w:rPr>
              <w:t>5</w:t>
            </w:r>
            <w:r w:rsidR="0011205F">
              <w:rPr>
                <w:noProof/>
                <w:webHidden/>
              </w:rPr>
              <w:fldChar w:fldCharType="end"/>
            </w:r>
          </w:hyperlink>
        </w:p>
        <w:p w14:paraId="11F289ED" w14:textId="77777777" w:rsidR="0011205F" w:rsidRDefault="00F23318">
          <w:pPr>
            <w:pStyle w:val="TOC2"/>
            <w:rPr>
              <w:rFonts w:asciiTheme="minorHAnsi" w:eastAsiaTheme="minorEastAsia" w:hAnsiTheme="minorHAnsi" w:cstheme="minorBidi"/>
              <w:noProof/>
              <w:sz w:val="22"/>
              <w:szCs w:val="22"/>
              <w:lang w:eastAsia="en-GB"/>
            </w:rPr>
          </w:pPr>
          <w:hyperlink w:anchor="_Toc463619237" w:history="1">
            <w:r w:rsidR="0011205F" w:rsidRPr="00804B03">
              <w:rPr>
                <w:rStyle w:val="Hyperlink"/>
                <w:noProof/>
              </w:rPr>
              <w:t>3.1.1 Overview</w:t>
            </w:r>
            <w:r w:rsidR="0011205F">
              <w:rPr>
                <w:noProof/>
                <w:webHidden/>
              </w:rPr>
              <w:tab/>
            </w:r>
            <w:r w:rsidR="0011205F">
              <w:rPr>
                <w:noProof/>
                <w:webHidden/>
              </w:rPr>
              <w:fldChar w:fldCharType="begin"/>
            </w:r>
            <w:r w:rsidR="0011205F">
              <w:rPr>
                <w:noProof/>
                <w:webHidden/>
              </w:rPr>
              <w:instrText xml:space="preserve"> PAGEREF _Toc463619237 \h </w:instrText>
            </w:r>
            <w:r w:rsidR="0011205F">
              <w:rPr>
                <w:noProof/>
                <w:webHidden/>
              </w:rPr>
            </w:r>
            <w:r w:rsidR="0011205F">
              <w:rPr>
                <w:noProof/>
                <w:webHidden/>
              </w:rPr>
              <w:fldChar w:fldCharType="separate"/>
            </w:r>
            <w:r w:rsidR="0011205F">
              <w:rPr>
                <w:noProof/>
                <w:webHidden/>
              </w:rPr>
              <w:t>5</w:t>
            </w:r>
            <w:r w:rsidR="0011205F">
              <w:rPr>
                <w:noProof/>
                <w:webHidden/>
              </w:rPr>
              <w:fldChar w:fldCharType="end"/>
            </w:r>
          </w:hyperlink>
        </w:p>
        <w:p w14:paraId="20A1F96E" w14:textId="77777777" w:rsidR="0011205F" w:rsidRDefault="00F23318">
          <w:pPr>
            <w:pStyle w:val="TOC2"/>
            <w:rPr>
              <w:rFonts w:asciiTheme="minorHAnsi" w:eastAsiaTheme="minorEastAsia" w:hAnsiTheme="minorHAnsi" w:cstheme="minorBidi"/>
              <w:noProof/>
              <w:sz w:val="22"/>
              <w:szCs w:val="22"/>
              <w:lang w:eastAsia="en-GB"/>
            </w:rPr>
          </w:pPr>
          <w:hyperlink w:anchor="_Toc463619238" w:history="1">
            <w:r w:rsidR="0011205F" w:rsidRPr="00804B03">
              <w:rPr>
                <w:rStyle w:val="Hyperlink"/>
                <w:noProof/>
              </w:rPr>
              <w:t>3.1.2 Functional Requirements</w:t>
            </w:r>
            <w:r w:rsidR="0011205F">
              <w:rPr>
                <w:noProof/>
                <w:webHidden/>
              </w:rPr>
              <w:tab/>
            </w:r>
            <w:r w:rsidR="0011205F">
              <w:rPr>
                <w:noProof/>
                <w:webHidden/>
              </w:rPr>
              <w:fldChar w:fldCharType="begin"/>
            </w:r>
            <w:r w:rsidR="0011205F">
              <w:rPr>
                <w:noProof/>
                <w:webHidden/>
              </w:rPr>
              <w:instrText xml:space="preserve"> PAGEREF _Toc463619238 \h </w:instrText>
            </w:r>
            <w:r w:rsidR="0011205F">
              <w:rPr>
                <w:noProof/>
                <w:webHidden/>
              </w:rPr>
            </w:r>
            <w:r w:rsidR="0011205F">
              <w:rPr>
                <w:noProof/>
                <w:webHidden/>
              </w:rPr>
              <w:fldChar w:fldCharType="separate"/>
            </w:r>
            <w:r w:rsidR="0011205F">
              <w:rPr>
                <w:noProof/>
                <w:webHidden/>
              </w:rPr>
              <w:t>5</w:t>
            </w:r>
            <w:r w:rsidR="0011205F">
              <w:rPr>
                <w:noProof/>
                <w:webHidden/>
              </w:rPr>
              <w:fldChar w:fldCharType="end"/>
            </w:r>
          </w:hyperlink>
        </w:p>
        <w:p w14:paraId="00EAAA83" w14:textId="77777777" w:rsidR="0011205F" w:rsidRDefault="00F23318">
          <w:pPr>
            <w:pStyle w:val="TOC2"/>
            <w:rPr>
              <w:rFonts w:asciiTheme="minorHAnsi" w:eastAsiaTheme="minorEastAsia" w:hAnsiTheme="minorHAnsi" w:cstheme="minorBidi"/>
              <w:noProof/>
              <w:sz w:val="22"/>
              <w:szCs w:val="22"/>
              <w:lang w:eastAsia="en-GB"/>
            </w:rPr>
          </w:pPr>
          <w:hyperlink w:anchor="_Toc463619239" w:history="1">
            <w:r w:rsidR="0011205F" w:rsidRPr="00804B03">
              <w:rPr>
                <w:rStyle w:val="Hyperlink"/>
                <w:noProof/>
              </w:rPr>
              <w:t>3.1.3 Wireframe</w:t>
            </w:r>
            <w:r w:rsidR="0011205F">
              <w:rPr>
                <w:noProof/>
                <w:webHidden/>
              </w:rPr>
              <w:tab/>
            </w:r>
            <w:r w:rsidR="0011205F">
              <w:rPr>
                <w:noProof/>
                <w:webHidden/>
              </w:rPr>
              <w:fldChar w:fldCharType="begin"/>
            </w:r>
            <w:r w:rsidR="0011205F">
              <w:rPr>
                <w:noProof/>
                <w:webHidden/>
              </w:rPr>
              <w:instrText xml:space="preserve"> PAGEREF _Toc463619239 \h </w:instrText>
            </w:r>
            <w:r w:rsidR="0011205F">
              <w:rPr>
                <w:noProof/>
                <w:webHidden/>
              </w:rPr>
            </w:r>
            <w:r w:rsidR="0011205F">
              <w:rPr>
                <w:noProof/>
                <w:webHidden/>
              </w:rPr>
              <w:fldChar w:fldCharType="separate"/>
            </w:r>
            <w:r w:rsidR="0011205F">
              <w:rPr>
                <w:noProof/>
                <w:webHidden/>
              </w:rPr>
              <w:t>7</w:t>
            </w:r>
            <w:r w:rsidR="0011205F">
              <w:rPr>
                <w:noProof/>
                <w:webHidden/>
              </w:rPr>
              <w:fldChar w:fldCharType="end"/>
            </w:r>
          </w:hyperlink>
        </w:p>
        <w:p w14:paraId="459C03E2"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40" w:history="1">
            <w:r w:rsidR="0011205F" w:rsidRPr="00804B03">
              <w:rPr>
                <w:rStyle w:val="Hyperlink"/>
                <w:noProof/>
              </w:rPr>
              <w:t>3.2 Devices</w:t>
            </w:r>
            <w:r w:rsidR="0011205F">
              <w:rPr>
                <w:noProof/>
                <w:webHidden/>
              </w:rPr>
              <w:tab/>
            </w:r>
            <w:r w:rsidR="0011205F">
              <w:rPr>
                <w:noProof/>
                <w:webHidden/>
              </w:rPr>
              <w:fldChar w:fldCharType="begin"/>
            </w:r>
            <w:r w:rsidR="0011205F">
              <w:rPr>
                <w:noProof/>
                <w:webHidden/>
              </w:rPr>
              <w:instrText xml:space="preserve"> PAGEREF _Toc463619240 \h </w:instrText>
            </w:r>
            <w:r w:rsidR="0011205F">
              <w:rPr>
                <w:noProof/>
                <w:webHidden/>
              </w:rPr>
            </w:r>
            <w:r w:rsidR="0011205F">
              <w:rPr>
                <w:noProof/>
                <w:webHidden/>
              </w:rPr>
              <w:fldChar w:fldCharType="separate"/>
            </w:r>
            <w:r w:rsidR="0011205F">
              <w:rPr>
                <w:noProof/>
                <w:webHidden/>
              </w:rPr>
              <w:t>9</w:t>
            </w:r>
            <w:r w:rsidR="0011205F">
              <w:rPr>
                <w:noProof/>
                <w:webHidden/>
              </w:rPr>
              <w:fldChar w:fldCharType="end"/>
            </w:r>
          </w:hyperlink>
        </w:p>
        <w:p w14:paraId="0D4DD9F6" w14:textId="77777777" w:rsidR="0011205F" w:rsidRDefault="00F23318">
          <w:pPr>
            <w:pStyle w:val="TOC2"/>
            <w:rPr>
              <w:rFonts w:asciiTheme="minorHAnsi" w:eastAsiaTheme="minorEastAsia" w:hAnsiTheme="minorHAnsi" w:cstheme="minorBidi"/>
              <w:noProof/>
              <w:sz w:val="22"/>
              <w:szCs w:val="22"/>
              <w:lang w:eastAsia="en-GB"/>
            </w:rPr>
          </w:pPr>
          <w:hyperlink w:anchor="_Toc463619241" w:history="1">
            <w:r w:rsidR="0011205F" w:rsidRPr="00804B03">
              <w:rPr>
                <w:rStyle w:val="Hyperlink"/>
                <w:noProof/>
              </w:rPr>
              <w:t>3.2.1 Overview</w:t>
            </w:r>
            <w:r w:rsidR="0011205F">
              <w:rPr>
                <w:noProof/>
                <w:webHidden/>
              </w:rPr>
              <w:tab/>
            </w:r>
            <w:r w:rsidR="0011205F">
              <w:rPr>
                <w:noProof/>
                <w:webHidden/>
              </w:rPr>
              <w:fldChar w:fldCharType="begin"/>
            </w:r>
            <w:r w:rsidR="0011205F">
              <w:rPr>
                <w:noProof/>
                <w:webHidden/>
              </w:rPr>
              <w:instrText xml:space="preserve"> PAGEREF _Toc463619241 \h </w:instrText>
            </w:r>
            <w:r w:rsidR="0011205F">
              <w:rPr>
                <w:noProof/>
                <w:webHidden/>
              </w:rPr>
            </w:r>
            <w:r w:rsidR="0011205F">
              <w:rPr>
                <w:noProof/>
                <w:webHidden/>
              </w:rPr>
              <w:fldChar w:fldCharType="separate"/>
            </w:r>
            <w:r w:rsidR="0011205F">
              <w:rPr>
                <w:noProof/>
                <w:webHidden/>
              </w:rPr>
              <w:t>9</w:t>
            </w:r>
            <w:r w:rsidR="0011205F">
              <w:rPr>
                <w:noProof/>
                <w:webHidden/>
              </w:rPr>
              <w:fldChar w:fldCharType="end"/>
            </w:r>
          </w:hyperlink>
        </w:p>
        <w:p w14:paraId="7EAF5DAC" w14:textId="77777777" w:rsidR="0011205F" w:rsidRDefault="00F23318">
          <w:pPr>
            <w:pStyle w:val="TOC2"/>
            <w:rPr>
              <w:rFonts w:asciiTheme="minorHAnsi" w:eastAsiaTheme="minorEastAsia" w:hAnsiTheme="minorHAnsi" w:cstheme="minorBidi"/>
              <w:noProof/>
              <w:sz w:val="22"/>
              <w:szCs w:val="22"/>
              <w:lang w:eastAsia="en-GB"/>
            </w:rPr>
          </w:pPr>
          <w:hyperlink w:anchor="_Toc463619242" w:history="1">
            <w:r w:rsidR="0011205F" w:rsidRPr="00804B03">
              <w:rPr>
                <w:rStyle w:val="Hyperlink"/>
                <w:noProof/>
              </w:rPr>
              <w:t>3.2.2 Functional Requirements</w:t>
            </w:r>
            <w:r w:rsidR="0011205F">
              <w:rPr>
                <w:noProof/>
                <w:webHidden/>
              </w:rPr>
              <w:tab/>
            </w:r>
            <w:r w:rsidR="0011205F">
              <w:rPr>
                <w:noProof/>
                <w:webHidden/>
              </w:rPr>
              <w:fldChar w:fldCharType="begin"/>
            </w:r>
            <w:r w:rsidR="0011205F">
              <w:rPr>
                <w:noProof/>
                <w:webHidden/>
              </w:rPr>
              <w:instrText xml:space="preserve"> PAGEREF _Toc463619242 \h </w:instrText>
            </w:r>
            <w:r w:rsidR="0011205F">
              <w:rPr>
                <w:noProof/>
                <w:webHidden/>
              </w:rPr>
            </w:r>
            <w:r w:rsidR="0011205F">
              <w:rPr>
                <w:noProof/>
                <w:webHidden/>
              </w:rPr>
              <w:fldChar w:fldCharType="separate"/>
            </w:r>
            <w:r w:rsidR="0011205F">
              <w:rPr>
                <w:noProof/>
                <w:webHidden/>
              </w:rPr>
              <w:t>9</w:t>
            </w:r>
            <w:r w:rsidR="0011205F">
              <w:rPr>
                <w:noProof/>
                <w:webHidden/>
              </w:rPr>
              <w:fldChar w:fldCharType="end"/>
            </w:r>
          </w:hyperlink>
        </w:p>
        <w:p w14:paraId="28A98F3D" w14:textId="77777777" w:rsidR="0011205F" w:rsidRDefault="00F23318">
          <w:pPr>
            <w:pStyle w:val="TOC2"/>
            <w:rPr>
              <w:rFonts w:asciiTheme="minorHAnsi" w:eastAsiaTheme="minorEastAsia" w:hAnsiTheme="minorHAnsi" w:cstheme="minorBidi"/>
              <w:noProof/>
              <w:sz w:val="22"/>
              <w:szCs w:val="22"/>
              <w:lang w:eastAsia="en-GB"/>
            </w:rPr>
          </w:pPr>
          <w:hyperlink w:anchor="_Toc463619243" w:history="1">
            <w:r w:rsidR="0011205F" w:rsidRPr="00804B03">
              <w:rPr>
                <w:rStyle w:val="Hyperlink"/>
                <w:noProof/>
              </w:rPr>
              <w:t>3.2.3 Wireframe</w:t>
            </w:r>
            <w:r w:rsidR="0011205F">
              <w:rPr>
                <w:noProof/>
                <w:webHidden/>
              </w:rPr>
              <w:tab/>
            </w:r>
            <w:r w:rsidR="0011205F">
              <w:rPr>
                <w:noProof/>
                <w:webHidden/>
              </w:rPr>
              <w:fldChar w:fldCharType="begin"/>
            </w:r>
            <w:r w:rsidR="0011205F">
              <w:rPr>
                <w:noProof/>
                <w:webHidden/>
              </w:rPr>
              <w:instrText xml:space="preserve"> PAGEREF _Toc463619243 \h </w:instrText>
            </w:r>
            <w:r w:rsidR="0011205F">
              <w:rPr>
                <w:noProof/>
                <w:webHidden/>
              </w:rPr>
            </w:r>
            <w:r w:rsidR="0011205F">
              <w:rPr>
                <w:noProof/>
                <w:webHidden/>
              </w:rPr>
              <w:fldChar w:fldCharType="separate"/>
            </w:r>
            <w:r w:rsidR="0011205F">
              <w:rPr>
                <w:noProof/>
                <w:webHidden/>
              </w:rPr>
              <w:t>10</w:t>
            </w:r>
            <w:r w:rsidR="0011205F">
              <w:rPr>
                <w:noProof/>
                <w:webHidden/>
              </w:rPr>
              <w:fldChar w:fldCharType="end"/>
            </w:r>
          </w:hyperlink>
        </w:p>
        <w:p w14:paraId="0BE8E577"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44" w:history="1">
            <w:r w:rsidR="0011205F" w:rsidRPr="00804B03">
              <w:rPr>
                <w:rStyle w:val="Hyperlink"/>
                <w:noProof/>
              </w:rPr>
              <w:t>3.3 Menu</w:t>
            </w:r>
            <w:r w:rsidR="0011205F">
              <w:rPr>
                <w:noProof/>
                <w:webHidden/>
              </w:rPr>
              <w:tab/>
            </w:r>
            <w:r w:rsidR="0011205F">
              <w:rPr>
                <w:noProof/>
                <w:webHidden/>
              </w:rPr>
              <w:fldChar w:fldCharType="begin"/>
            </w:r>
            <w:r w:rsidR="0011205F">
              <w:rPr>
                <w:noProof/>
                <w:webHidden/>
              </w:rPr>
              <w:instrText xml:space="preserve"> PAGEREF _Toc463619244 \h </w:instrText>
            </w:r>
            <w:r w:rsidR="0011205F">
              <w:rPr>
                <w:noProof/>
                <w:webHidden/>
              </w:rPr>
            </w:r>
            <w:r w:rsidR="0011205F">
              <w:rPr>
                <w:noProof/>
                <w:webHidden/>
              </w:rPr>
              <w:fldChar w:fldCharType="separate"/>
            </w:r>
            <w:r w:rsidR="0011205F">
              <w:rPr>
                <w:noProof/>
                <w:webHidden/>
              </w:rPr>
              <w:t>12</w:t>
            </w:r>
            <w:r w:rsidR="0011205F">
              <w:rPr>
                <w:noProof/>
                <w:webHidden/>
              </w:rPr>
              <w:fldChar w:fldCharType="end"/>
            </w:r>
          </w:hyperlink>
        </w:p>
        <w:p w14:paraId="00B7B298" w14:textId="77777777" w:rsidR="0011205F" w:rsidRDefault="00F23318">
          <w:pPr>
            <w:pStyle w:val="TOC2"/>
            <w:rPr>
              <w:rFonts w:asciiTheme="minorHAnsi" w:eastAsiaTheme="minorEastAsia" w:hAnsiTheme="minorHAnsi" w:cstheme="minorBidi"/>
              <w:noProof/>
              <w:sz w:val="22"/>
              <w:szCs w:val="22"/>
              <w:lang w:eastAsia="en-GB"/>
            </w:rPr>
          </w:pPr>
          <w:hyperlink w:anchor="_Toc463619245" w:history="1">
            <w:r w:rsidR="0011205F" w:rsidRPr="00804B03">
              <w:rPr>
                <w:rStyle w:val="Hyperlink"/>
                <w:noProof/>
              </w:rPr>
              <w:t>3.3.1 Overview</w:t>
            </w:r>
            <w:r w:rsidR="0011205F">
              <w:rPr>
                <w:noProof/>
                <w:webHidden/>
              </w:rPr>
              <w:tab/>
            </w:r>
            <w:r w:rsidR="0011205F">
              <w:rPr>
                <w:noProof/>
                <w:webHidden/>
              </w:rPr>
              <w:fldChar w:fldCharType="begin"/>
            </w:r>
            <w:r w:rsidR="0011205F">
              <w:rPr>
                <w:noProof/>
                <w:webHidden/>
              </w:rPr>
              <w:instrText xml:space="preserve"> PAGEREF _Toc463619245 \h </w:instrText>
            </w:r>
            <w:r w:rsidR="0011205F">
              <w:rPr>
                <w:noProof/>
                <w:webHidden/>
              </w:rPr>
            </w:r>
            <w:r w:rsidR="0011205F">
              <w:rPr>
                <w:noProof/>
                <w:webHidden/>
              </w:rPr>
              <w:fldChar w:fldCharType="separate"/>
            </w:r>
            <w:r w:rsidR="0011205F">
              <w:rPr>
                <w:noProof/>
                <w:webHidden/>
              </w:rPr>
              <w:t>12</w:t>
            </w:r>
            <w:r w:rsidR="0011205F">
              <w:rPr>
                <w:noProof/>
                <w:webHidden/>
              </w:rPr>
              <w:fldChar w:fldCharType="end"/>
            </w:r>
          </w:hyperlink>
        </w:p>
        <w:p w14:paraId="224B12B7" w14:textId="77777777" w:rsidR="0011205F" w:rsidRDefault="00F23318">
          <w:pPr>
            <w:pStyle w:val="TOC2"/>
            <w:rPr>
              <w:rFonts w:asciiTheme="minorHAnsi" w:eastAsiaTheme="minorEastAsia" w:hAnsiTheme="minorHAnsi" w:cstheme="minorBidi"/>
              <w:noProof/>
              <w:sz w:val="22"/>
              <w:szCs w:val="22"/>
              <w:lang w:eastAsia="en-GB"/>
            </w:rPr>
          </w:pPr>
          <w:hyperlink w:anchor="_Toc463619246" w:history="1">
            <w:r w:rsidR="0011205F" w:rsidRPr="00804B03">
              <w:rPr>
                <w:rStyle w:val="Hyperlink"/>
                <w:noProof/>
              </w:rPr>
              <w:t>3.3.2 Functional Requirements</w:t>
            </w:r>
            <w:r w:rsidR="0011205F">
              <w:rPr>
                <w:noProof/>
                <w:webHidden/>
              </w:rPr>
              <w:tab/>
            </w:r>
            <w:r w:rsidR="0011205F">
              <w:rPr>
                <w:noProof/>
                <w:webHidden/>
              </w:rPr>
              <w:fldChar w:fldCharType="begin"/>
            </w:r>
            <w:r w:rsidR="0011205F">
              <w:rPr>
                <w:noProof/>
                <w:webHidden/>
              </w:rPr>
              <w:instrText xml:space="preserve"> PAGEREF _Toc463619246 \h </w:instrText>
            </w:r>
            <w:r w:rsidR="0011205F">
              <w:rPr>
                <w:noProof/>
                <w:webHidden/>
              </w:rPr>
            </w:r>
            <w:r w:rsidR="0011205F">
              <w:rPr>
                <w:noProof/>
                <w:webHidden/>
              </w:rPr>
              <w:fldChar w:fldCharType="separate"/>
            </w:r>
            <w:r w:rsidR="0011205F">
              <w:rPr>
                <w:noProof/>
                <w:webHidden/>
              </w:rPr>
              <w:t>12</w:t>
            </w:r>
            <w:r w:rsidR="0011205F">
              <w:rPr>
                <w:noProof/>
                <w:webHidden/>
              </w:rPr>
              <w:fldChar w:fldCharType="end"/>
            </w:r>
          </w:hyperlink>
        </w:p>
        <w:p w14:paraId="3519B160" w14:textId="77777777" w:rsidR="0011205F" w:rsidRDefault="00F23318">
          <w:pPr>
            <w:pStyle w:val="TOC2"/>
            <w:rPr>
              <w:rFonts w:asciiTheme="minorHAnsi" w:eastAsiaTheme="minorEastAsia" w:hAnsiTheme="minorHAnsi" w:cstheme="minorBidi"/>
              <w:noProof/>
              <w:sz w:val="22"/>
              <w:szCs w:val="22"/>
              <w:lang w:eastAsia="en-GB"/>
            </w:rPr>
          </w:pPr>
          <w:hyperlink w:anchor="_Toc463619247" w:history="1">
            <w:r w:rsidR="0011205F" w:rsidRPr="00804B03">
              <w:rPr>
                <w:rStyle w:val="Hyperlink"/>
                <w:noProof/>
              </w:rPr>
              <w:t>3.3.3 Wireframe</w:t>
            </w:r>
            <w:r w:rsidR="0011205F">
              <w:rPr>
                <w:noProof/>
                <w:webHidden/>
              </w:rPr>
              <w:tab/>
            </w:r>
            <w:r w:rsidR="0011205F">
              <w:rPr>
                <w:noProof/>
                <w:webHidden/>
              </w:rPr>
              <w:fldChar w:fldCharType="begin"/>
            </w:r>
            <w:r w:rsidR="0011205F">
              <w:rPr>
                <w:noProof/>
                <w:webHidden/>
              </w:rPr>
              <w:instrText xml:space="preserve"> PAGEREF _Toc463619247 \h </w:instrText>
            </w:r>
            <w:r w:rsidR="0011205F">
              <w:rPr>
                <w:noProof/>
                <w:webHidden/>
              </w:rPr>
            </w:r>
            <w:r w:rsidR="0011205F">
              <w:rPr>
                <w:noProof/>
                <w:webHidden/>
              </w:rPr>
              <w:fldChar w:fldCharType="separate"/>
            </w:r>
            <w:r w:rsidR="0011205F">
              <w:rPr>
                <w:noProof/>
                <w:webHidden/>
              </w:rPr>
              <w:t>12</w:t>
            </w:r>
            <w:r w:rsidR="0011205F">
              <w:rPr>
                <w:noProof/>
                <w:webHidden/>
              </w:rPr>
              <w:fldChar w:fldCharType="end"/>
            </w:r>
          </w:hyperlink>
        </w:p>
        <w:p w14:paraId="35B68C60"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48" w:history="1">
            <w:r w:rsidR="0011205F" w:rsidRPr="00804B03">
              <w:rPr>
                <w:rStyle w:val="Hyperlink"/>
                <w:noProof/>
              </w:rPr>
              <w:t>4.0 Application wide Specifications</w:t>
            </w:r>
            <w:r w:rsidR="0011205F">
              <w:rPr>
                <w:noProof/>
                <w:webHidden/>
              </w:rPr>
              <w:tab/>
            </w:r>
            <w:r w:rsidR="0011205F">
              <w:rPr>
                <w:noProof/>
                <w:webHidden/>
              </w:rPr>
              <w:fldChar w:fldCharType="begin"/>
            </w:r>
            <w:r w:rsidR="0011205F">
              <w:rPr>
                <w:noProof/>
                <w:webHidden/>
              </w:rPr>
              <w:instrText xml:space="preserve"> PAGEREF _Toc463619248 \h </w:instrText>
            </w:r>
            <w:r w:rsidR="0011205F">
              <w:rPr>
                <w:noProof/>
                <w:webHidden/>
              </w:rPr>
            </w:r>
            <w:r w:rsidR="0011205F">
              <w:rPr>
                <w:noProof/>
                <w:webHidden/>
              </w:rPr>
              <w:fldChar w:fldCharType="separate"/>
            </w:r>
            <w:r w:rsidR="0011205F">
              <w:rPr>
                <w:noProof/>
                <w:webHidden/>
              </w:rPr>
              <w:t>13</w:t>
            </w:r>
            <w:r w:rsidR="0011205F">
              <w:rPr>
                <w:noProof/>
                <w:webHidden/>
              </w:rPr>
              <w:fldChar w:fldCharType="end"/>
            </w:r>
          </w:hyperlink>
        </w:p>
        <w:p w14:paraId="37340E90"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49" w:history="1">
            <w:r w:rsidR="0011205F" w:rsidRPr="00804B03">
              <w:rPr>
                <w:rStyle w:val="Hyperlink"/>
                <w:noProof/>
              </w:rPr>
              <w:t>5.0 User Journey</w:t>
            </w:r>
            <w:r w:rsidR="0011205F">
              <w:rPr>
                <w:noProof/>
                <w:webHidden/>
              </w:rPr>
              <w:tab/>
            </w:r>
            <w:r w:rsidR="0011205F">
              <w:rPr>
                <w:noProof/>
                <w:webHidden/>
              </w:rPr>
              <w:fldChar w:fldCharType="begin"/>
            </w:r>
            <w:r w:rsidR="0011205F">
              <w:rPr>
                <w:noProof/>
                <w:webHidden/>
              </w:rPr>
              <w:instrText xml:space="preserve"> PAGEREF _Toc463619249 \h </w:instrText>
            </w:r>
            <w:r w:rsidR="0011205F">
              <w:rPr>
                <w:noProof/>
                <w:webHidden/>
              </w:rPr>
            </w:r>
            <w:r w:rsidR="0011205F">
              <w:rPr>
                <w:noProof/>
                <w:webHidden/>
              </w:rPr>
              <w:fldChar w:fldCharType="separate"/>
            </w:r>
            <w:r w:rsidR="0011205F">
              <w:rPr>
                <w:noProof/>
                <w:webHidden/>
              </w:rPr>
              <w:t>13</w:t>
            </w:r>
            <w:r w:rsidR="0011205F">
              <w:rPr>
                <w:noProof/>
                <w:webHidden/>
              </w:rPr>
              <w:fldChar w:fldCharType="end"/>
            </w:r>
          </w:hyperlink>
        </w:p>
        <w:p w14:paraId="631F77A3"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50" w:history="1">
            <w:r w:rsidR="0011205F" w:rsidRPr="00804B03">
              <w:rPr>
                <w:rStyle w:val="Hyperlink"/>
                <w:noProof/>
              </w:rPr>
              <w:t>6.0 Data Model</w:t>
            </w:r>
            <w:r w:rsidR="0011205F">
              <w:rPr>
                <w:noProof/>
                <w:webHidden/>
              </w:rPr>
              <w:tab/>
            </w:r>
            <w:r w:rsidR="0011205F">
              <w:rPr>
                <w:noProof/>
                <w:webHidden/>
              </w:rPr>
              <w:fldChar w:fldCharType="begin"/>
            </w:r>
            <w:r w:rsidR="0011205F">
              <w:rPr>
                <w:noProof/>
                <w:webHidden/>
              </w:rPr>
              <w:instrText xml:space="preserve"> PAGEREF _Toc463619250 \h </w:instrText>
            </w:r>
            <w:r w:rsidR="0011205F">
              <w:rPr>
                <w:noProof/>
                <w:webHidden/>
              </w:rPr>
            </w:r>
            <w:r w:rsidR="0011205F">
              <w:rPr>
                <w:noProof/>
                <w:webHidden/>
              </w:rPr>
              <w:fldChar w:fldCharType="separate"/>
            </w:r>
            <w:r w:rsidR="0011205F">
              <w:rPr>
                <w:noProof/>
                <w:webHidden/>
              </w:rPr>
              <w:t>14</w:t>
            </w:r>
            <w:r w:rsidR="0011205F">
              <w:rPr>
                <w:noProof/>
                <w:webHidden/>
              </w:rPr>
              <w:fldChar w:fldCharType="end"/>
            </w:r>
          </w:hyperlink>
        </w:p>
        <w:p w14:paraId="493D9370"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51" w:history="1">
            <w:r w:rsidR="0011205F" w:rsidRPr="00804B03">
              <w:rPr>
                <w:rStyle w:val="Hyperlink"/>
                <w:noProof/>
              </w:rPr>
              <w:t>7.0 Process Flow</w:t>
            </w:r>
            <w:r w:rsidR="0011205F">
              <w:rPr>
                <w:noProof/>
                <w:webHidden/>
              </w:rPr>
              <w:tab/>
            </w:r>
            <w:r w:rsidR="0011205F">
              <w:rPr>
                <w:noProof/>
                <w:webHidden/>
              </w:rPr>
              <w:fldChar w:fldCharType="begin"/>
            </w:r>
            <w:r w:rsidR="0011205F">
              <w:rPr>
                <w:noProof/>
                <w:webHidden/>
              </w:rPr>
              <w:instrText xml:space="preserve"> PAGEREF _Toc463619251 \h </w:instrText>
            </w:r>
            <w:r w:rsidR="0011205F">
              <w:rPr>
                <w:noProof/>
                <w:webHidden/>
              </w:rPr>
            </w:r>
            <w:r w:rsidR="0011205F">
              <w:rPr>
                <w:noProof/>
                <w:webHidden/>
              </w:rPr>
              <w:fldChar w:fldCharType="separate"/>
            </w:r>
            <w:r w:rsidR="0011205F">
              <w:rPr>
                <w:noProof/>
                <w:webHidden/>
              </w:rPr>
              <w:t>14</w:t>
            </w:r>
            <w:r w:rsidR="0011205F">
              <w:rPr>
                <w:noProof/>
                <w:webHidden/>
              </w:rPr>
              <w:fldChar w:fldCharType="end"/>
            </w:r>
          </w:hyperlink>
        </w:p>
        <w:p w14:paraId="5A4E06C1" w14:textId="77777777" w:rsidR="0011205F" w:rsidRDefault="00F23318">
          <w:pPr>
            <w:pStyle w:val="TOC1"/>
            <w:rPr>
              <w:rFonts w:asciiTheme="minorHAnsi" w:eastAsiaTheme="minorEastAsia" w:hAnsiTheme="minorHAnsi" w:cstheme="minorBidi"/>
              <w:b w:val="0"/>
              <w:noProof/>
              <w:sz w:val="22"/>
              <w:szCs w:val="22"/>
              <w:lang w:eastAsia="en-GB"/>
            </w:rPr>
          </w:pPr>
          <w:hyperlink w:anchor="_Toc463619252" w:history="1">
            <w:r w:rsidR="0011205F" w:rsidRPr="00804B03">
              <w:rPr>
                <w:rStyle w:val="Hyperlink"/>
                <w:noProof/>
              </w:rPr>
              <w:t>8.0 Appendix</w:t>
            </w:r>
            <w:r w:rsidR="0011205F">
              <w:rPr>
                <w:noProof/>
                <w:webHidden/>
              </w:rPr>
              <w:tab/>
            </w:r>
            <w:r w:rsidR="0011205F">
              <w:rPr>
                <w:noProof/>
                <w:webHidden/>
              </w:rPr>
              <w:fldChar w:fldCharType="begin"/>
            </w:r>
            <w:r w:rsidR="0011205F">
              <w:rPr>
                <w:noProof/>
                <w:webHidden/>
              </w:rPr>
              <w:instrText xml:space="preserve"> PAGEREF _Toc463619252 \h </w:instrText>
            </w:r>
            <w:r w:rsidR="0011205F">
              <w:rPr>
                <w:noProof/>
                <w:webHidden/>
              </w:rPr>
            </w:r>
            <w:r w:rsidR="0011205F">
              <w:rPr>
                <w:noProof/>
                <w:webHidden/>
              </w:rPr>
              <w:fldChar w:fldCharType="separate"/>
            </w:r>
            <w:r w:rsidR="0011205F">
              <w:rPr>
                <w:noProof/>
                <w:webHidden/>
              </w:rPr>
              <w:t>15</w:t>
            </w:r>
            <w:r w:rsidR="0011205F">
              <w:rPr>
                <w:noProof/>
                <w:webHidden/>
              </w:rPr>
              <w:fldChar w:fldCharType="end"/>
            </w:r>
          </w:hyperlink>
        </w:p>
        <w:p w14:paraId="77EF011C" w14:textId="77777777" w:rsidR="004B0E75" w:rsidRDefault="0083167C" w:rsidP="004B0E75">
          <w:pPr>
            <w:rPr>
              <w:bCs/>
              <w:noProof/>
            </w:rPr>
          </w:pPr>
          <w:r w:rsidRPr="002F443F">
            <w:rPr>
              <w:rFonts w:ascii="Calibri" w:hAnsi="Calibri"/>
              <w:bCs/>
              <w:noProof/>
              <w:sz w:val="22"/>
              <w:szCs w:val="22"/>
            </w:rPr>
            <w:fldChar w:fldCharType="end"/>
          </w:r>
        </w:p>
      </w:sdtContent>
    </w:sdt>
    <w:p w14:paraId="6BCDA802" w14:textId="77777777" w:rsidR="004B0E75" w:rsidRDefault="004B0E75" w:rsidP="004B0E75"/>
    <w:p w14:paraId="60FBF7C3" w14:textId="77777777" w:rsidR="004B0E75" w:rsidRDefault="004B0E75" w:rsidP="004B0E75"/>
    <w:p w14:paraId="450A42DD" w14:textId="77777777" w:rsidR="00795B64" w:rsidRDefault="00795B64" w:rsidP="00795B64"/>
    <w:p w14:paraId="226779DC" w14:textId="77777777" w:rsidR="00795B64" w:rsidRDefault="00795B64" w:rsidP="00795B64"/>
    <w:p w14:paraId="74AD49CD" w14:textId="716B8986" w:rsidR="00A17D09" w:rsidRPr="00A330C3" w:rsidRDefault="1967B4CD" w:rsidP="00C54BC1">
      <w:pPr>
        <w:pStyle w:val="Heading1"/>
      </w:pPr>
      <w:bookmarkStart w:id="26" w:name="_Toc463619226"/>
      <w:r w:rsidRPr="00A330C3">
        <w:t>1.0 Introduction</w:t>
      </w:r>
      <w:bookmarkEnd w:id="26"/>
      <w:r w:rsidRPr="00A330C3">
        <w:t xml:space="preserve"> </w:t>
      </w:r>
    </w:p>
    <w:p w14:paraId="61D97A87" w14:textId="03E58A31" w:rsidR="003F0AA7" w:rsidRDefault="3B4A2D69" w:rsidP="00D17D25">
      <w:pPr>
        <w:ind w:left="426"/>
        <w:rPr>
          <w:rFonts w:ascii="Calibri" w:eastAsia="Calibri" w:hAnsi="Calibri" w:cs="Calibri"/>
          <w:sz w:val="22"/>
          <w:szCs w:val="22"/>
        </w:rPr>
      </w:pPr>
      <w:r w:rsidRPr="3B4A2D69">
        <w:rPr>
          <w:rFonts w:ascii="Calibri" w:eastAsia="Calibri" w:hAnsi="Calibri" w:cs="Calibri"/>
          <w:sz w:val="22"/>
          <w:szCs w:val="22"/>
        </w:rPr>
        <w:t xml:space="preserve">Being a Software House, FSI purchase and test on most of the latest mobile devices to ensure its product is fit for purpose before taking it to market. FSI’s development department constantly use mobile devices as part of their day to day working activity and it can sometimes be difficult to keep track of each devices whereabouts. </w:t>
      </w:r>
    </w:p>
    <w:p w14:paraId="3D135288" w14:textId="2B514459" w:rsidR="007202DA" w:rsidRPr="00A330C3" w:rsidRDefault="007202DA" w:rsidP="00D17D25">
      <w:pPr>
        <w:ind w:left="426"/>
        <w:rPr>
          <w:rFonts w:ascii="Calibri" w:eastAsiaTheme="minorHAnsi" w:hAnsi="Calibri" w:cs="Calibri-Light"/>
          <w:sz w:val="22"/>
          <w:szCs w:val="22"/>
        </w:rPr>
      </w:pPr>
      <w:r>
        <w:rPr>
          <w:rFonts w:ascii="Calibri" w:eastAsia="Calibri" w:hAnsi="Calibri" w:cs="Calibri"/>
          <w:sz w:val="22"/>
          <w:szCs w:val="22"/>
        </w:rPr>
        <w:t xml:space="preserve">The current process is a paper based one, whereby, a personnel within the development department writes their name, the device name and date in which the device has been taken on a piece of paper and then simply places a tick next to what was written when the device is returned. </w:t>
      </w:r>
    </w:p>
    <w:p w14:paraId="5026C7AC" w14:textId="77777777" w:rsidR="00A17D09" w:rsidRPr="00A330C3" w:rsidRDefault="000463A4" w:rsidP="00A330C3">
      <w:pPr>
        <w:pStyle w:val="Heading2"/>
      </w:pPr>
      <w:bookmarkStart w:id="27" w:name="_Toc463619227"/>
      <w:r w:rsidRPr="00A330C3">
        <w:t xml:space="preserve">1.1 </w:t>
      </w:r>
      <w:r w:rsidR="00A17D09" w:rsidRPr="00A330C3">
        <w:t>Purpose</w:t>
      </w:r>
      <w:bookmarkEnd w:id="27"/>
      <w:r w:rsidR="00A17D09" w:rsidRPr="00A330C3">
        <w:t xml:space="preserve"> </w:t>
      </w:r>
    </w:p>
    <w:p w14:paraId="78C76733" w14:textId="032D99E3" w:rsidR="00D17D25" w:rsidRPr="00A330C3" w:rsidRDefault="1967B4CD" w:rsidP="00D17D25">
      <w:pPr>
        <w:ind w:left="426"/>
        <w:rPr>
          <w:rFonts w:ascii="Calibri" w:eastAsiaTheme="minorHAnsi" w:hAnsi="Calibri" w:cs="Calibri-Light"/>
          <w:sz w:val="22"/>
          <w:szCs w:val="22"/>
        </w:rPr>
      </w:pPr>
      <w:r w:rsidRPr="6615A8D7">
        <w:rPr>
          <w:rFonts w:ascii="Calibri,Calibri,Calibri-Light" w:eastAsia="Calibri,Calibri,Calibri-Light" w:hAnsi="Calibri,Calibri,Calibri-Light" w:cs="Calibri,Calibri,Calibri-Light"/>
          <w:sz w:val="22"/>
          <w:szCs w:val="22"/>
        </w:rPr>
        <w:t xml:space="preserve">The aim of this </w:t>
      </w:r>
      <w:r w:rsidR="006C1DE8" w:rsidRPr="6615A8D7">
        <w:rPr>
          <w:rFonts w:ascii="Calibri,Calibri,Calibri-Light" w:eastAsia="Calibri,Calibri,Calibri-Light" w:hAnsi="Calibri,Calibri,Calibri-Light" w:cs="Calibri,Calibri,Calibri-Light"/>
          <w:sz w:val="22"/>
          <w:szCs w:val="22"/>
        </w:rPr>
        <w:t xml:space="preserve">Loan a Device </w:t>
      </w:r>
      <w:r w:rsidRPr="6615A8D7">
        <w:rPr>
          <w:rFonts w:ascii="Calibri,Calibri,Calibri-Light" w:eastAsia="Calibri,Calibri,Calibri-Light" w:hAnsi="Calibri,Calibri,Calibri-Light" w:cs="Calibri,Calibri,Calibri-Light"/>
          <w:sz w:val="22"/>
          <w:szCs w:val="22"/>
        </w:rPr>
        <w:t xml:space="preserve">Design Document is to provide a requirement            documentation which will be </w:t>
      </w:r>
      <w:r w:rsidR="006C1DE8" w:rsidRPr="6615A8D7">
        <w:rPr>
          <w:rFonts w:ascii="Calibri,Calibri,Calibri-Light" w:eastAsia="Calibri,Calibri,Calibri-Light" w:hAnsi="Calibri,Calibri,Calibri-Light" w:cs="Calibri,Calibri,Calibri-Light"/>
          <w:sz w:val="22"/>
          <w:szCs w:val="22"/>
        </w:rPr>
        <w:t xml:space="preserve">to develop the device management (namely ‘loan a device’) </w:t>
      </w:r>
      <w:r w:rsidRPr="6615A8D7">
        <w:rPr>
          <w:rFonts w:ascii="Calibri,Calibri,Calibri-Light" w:eastAsia="Calibri,Calibri,Calibri-Light" w:hAnsi="Calibri,Calibri,Calibri-Light" w:cs="Calibri,Calibri,Calibri-Light"/>
          <w:sz w:val="22"/>
          <w:szCs w:val="22"/>
        </w:rPr>
        <w:t>web Application by an offshore development team.</w:t>
      </w:r>
    </w:p>
    <w:p w14:paraId="6D43795C" w14:textId="77777777" w:rsidR="003148F7" w:rsidRDefault="1967B4CD" w:rsidP="009D000C">
      <w:pPr>
        <w:pStyle w:val="ListParagraph"/>
        <w:ind w:left="405"/>
      </w:pPr>
      <w:r>
        <w:t xml:space="preserve">This design document is </w:t>
      </w:r>
      <w:r w:rsidR="00BC13AA">
        <w:t xml:space="preserve">intended </w:t>
      </w:r>
      <w:r>
        <w:t xml:space="preserve">to </w:t>
      </w:r>
      <w:r w:rsidR="00BC13AA">
        <w:t xml:space="preserve">describe the functional requirements needed to develop this application </w:t>
      </w:r>
      <w:r>
        <w:t>in the form of User Stories (US) and UI design screens, for the development of the Application</w:t>
      </w:r>
      <w:r w:rsidR="00BC13AA">
        <w:t>. Each US will have a set</w:t>
      </w:r>
      <w:r>
        <w:t xml:space="preserve"> of Acceptance </w:t>
      </w:r>
      <w:r w:rsidR="00BC13AA">
        <w:t>Criteria’s</w:t>
      </w:r>
      <w:r>
        <w:t xml:space="preserve"> (AC) </w:t>
      </w:r>
      <w:r w:rsidR="00BC13AA">
        <w:t>which will assist with the write up of the test cases and form the basis for UAT to enable</w:t>
      </w:r>
      <w:r>
        <w:t xml:space="preserve"> s</w:t>
      </w:r>
      <w:r w:rsidR="00BC13AA">
        <w:t>ign off of that particular US. . Wireframes will be included to convey the desired look and feel of what is to be built, which then will be interpreted and designed by UX/UI developer to deliver</w:t>
      </w:r>
      <w:r>
        <w:t xml:space="preserve"> the </w:t>
      </w:r>
      <w:r w:rsidR="00BC13AA">
        <w:t xml:space="preserve">actual designs </w:t>
      </w:r>
      <w:r>
        <w:t>of what is to be built.</w:t>
      </w:r>
    </w:p>
    <w:p w14:paraId="4AC28937" w14:textId="7908DBFF" w:rsidR="009D000C" w:rsidRPr="000463A4" w:rsidRDefault="003148F7" w:rsidP="009D000C">
      <w:pPr>
        <w:pStyle w:val="ListParagraph"/>
        <w:ind w:left="405"/>
        <w:rPr>
          <w:szCs w:val="22"/>
        </w:rPr>
      </w:pPr>
      <w:r>
        <w:t>In addition to the UI/UX designs and US, the design document will also provide; User journey/ Screen navigations</w:t>
      </w:r>
      <w:r w:rsidR="1967B4CD">
        <w:t xml:space="preserve"> Process flows, data models, and workflow information to assist the offshore team in their work.  </w:t>
      </w:r>
    </w:p>
    <w:p w14:paraId="1D28D266" w14:textId="77777777" w:rsidR="009D000C" w:rsidRPr="006A6E83" w:rsidRDefault="000463A4" w:rsidP="006A6E83">
      <w:pPr>
        <w:pStyle w:val="Heading2"/>
      </w:pPr>
      <w:bookmarkStart w:id="28" w:name="_Toc463619228"/>
      <w:r w:rsidRPr="006A6E83">
        <w:t xml:space="preserve">1.2 </w:t>
      </w:r>
      <w:r w:rsidR="00A17D09" w:rsidRPr="006A6E83">
        <w:t>S</w:t>
      </w:r>
      <w:r w:rsidR="00A17D09" w:rsidRPr="00915AF2">
        <w:t>c</w:t>
      </w:r>
      <w:r w:rsidR="00A17D09" w:rsidRPr="006A6E83">
        <w:t>ope</w:t>
      </w:r>
      <w:bookmarkEnd w:id="28"/>
      <w:r w:rsidR="00A17D09" w:rsidRPr="006A6E83">
        <w:t xml:space="preserve"> </w:t>
      </w:r>
    </w:p>
    <w:p w14:paraId="0ACCC830" w14:textId="51F099EE" w:rsidR="00FB1515" w:rsidRDefault="1967B4CD" w:rsidP="00FB1515">
      <w:pPr>
        <w:pStyle w:val="ListParagraph"/>
        <w:ind w:left="405"/>
        <w:rPr>
          <w:rFonts w:cs="Calibri"/>
          <w:szCs w:val="22"/>
        </w:rPr>
      </w:pPr>
      <w:r>
        <w:t>The scope of this document is to initially build a</w:t>
      </w:r>
      <w:r w:rsidRPr="003148F7">
        <w:rPr>
          <w:color w:val="FF0000"/>
        </w:rPr>
        <w:t xml:space="preserve"> </w:t>
      </w:r>
      <w:r w:rsidR="009E11CA" w:rsidRPr="009E11CA">
        <w:t xml:space="preserve">device </w:t>
      </w:r>
      <w:r w:rsidR="003148F7" w:rsidRPr="009E11CA">
        <w:t>stock management</w:t>
      </w:r>
      <w:r w:rsidRPr="009E11CA">
        <w:t xml:space="preserve"> </w:t>
      </w:r>
      <w:r>
        <w:t>application</w:t>
      </w:r>
      <w:r w:rsidR="003148F7">
        <w:t xml:space="preserve"> which</w:t>
      </w:r>
      <w:r>
        <w:t xml:space="preserve"> allows </w:t>
      </w:r>
      <w:r w:rsidR="003148F7">
        <w:t xml:space="preserve">FSI personnel to </w:t>
      </w:r>
      <w:r>
        <w:t>eas</w:t>
      </w:r>
      <w:r w:rsidR="003148F7">
        <w:t>il</w:t>
      </w:r>
      <w:r>
        <w:t xml:space="preserve">y access </w:t>
      </w:r>
      <w:r w:rsidR="00A330C3">
        <w:t>self-check-in</w:t>
      </w:r>
      <w:r w:rsidR="003148F7">
        <w:t xml:space="preserve"> /out and device </w:t>
      </w:r>
      <w:r w:rsidR="000F1911">
        <w:t>location. I</w:t>
      </w:r>
      <w:r>
        <w:t>n the first ins</w:t>
      </w:r>
      <w:r w:rsidRPr="6615A8D7">
        <w:rPr>
          <w:rFonts w:ascii="Calibri,Calibri-Light" w:eastAsia="Calibri,Calibri-Light" w:hAnsi="Calibri,Calibri-Light" w:cs="Calibri,Calibri-Light"/>
          <w:szCs w:val="22"/>
        </w:rPr>
        <w:t>tance, development will look to fulfil the phase 1 core requireme</w:t>
      </w:r>
      <w:r w:rsidR="00AA0094" w:rsidRPr="6615A8D7">
        <w:rPr>
          <w:rFonts w:ascii="Calibri,Calibri-Light" w:eastAsia="Calibri,Calibri-Light" w:hAnsi="Calibri,Calibri-Light" w:cs="Calibri,Calibri-Light"/>
          <w:szCs w:val="22"/>
        </w:rPr>
        <w:t xml:space="preserve">nts </w:t>
      </w:r>
      <w:r w:rsidR="000F1911" w:rsidRPr="6615A8D7">
        <w:rPr>
          <w:rFonts w:ascii="Calibri,Calibri-Light" w:eastAsia="Calibri,Calibri-Light" w:hAnsi="Calibri,Calibri-Light" w:cs="Calibri,Calibri-Light"/>
          <w:szCs w:val="22"/>
        </w:rPr>
        <w:t>further enhancements will be made to this web application in</w:t>
      </w:r>
      <w:r w:rsidRPr="6615A8D7">
        <w:rPr>
          <w:rFonts w:ascii="Calibri,Calibri-Light" w:eastAsia="Calibri,Calibri-Light" w:hAnsi="Calibri,Calibri-Light" w:cs="Calibri,Calibri-Light"/>
          <w:szCs w:val="22"/>
        </w:rPr>
        <w:t xml:space="preserve"> </w:t>
      </w:r>
      <w:hyperlink r:id="rId17">
        <w:r w:rsidR="6615A8D7" w:rsidRPr="005E74C5">
          <w:rPr>
            <w:rFonts w:ascii="Calibri,Calibri-Light" w:eastAsia="Calibri,Calibri-Light" w:hAnsi="Calibri,Calibri-Light" w:cs="Calibri,Calibri-Light"/>
            <w:b/>
            <w:szCs w:val="22"/>
          </w:rPr>
          <w:t>Phase 2/ 3</w:t>
        </w:r>
      </w:hyperlink>
      <w:r w:rsidR="000F1911" w:rsidRPr="6615A8D7">
        <w:rPr>
          <w:rFonts w:ascii="Calibri,Calibri-Light" w:eastAsia="Calibri,Calibri-Light" w:hAnsi="Calibri,Calibri-Light" w:cs="Calibri,Calibri-Light"/>
          <w:szCs w:val="22"/>
        </w:rPr>
        <w:t xml:space="preserve"> after the successful completion of this phase.</w:t>
      </w:r>
    </w:p>
    <w:p w14:paraId="158CE127" w14:textId="40081BC1" w:rsidR="00831575" w:rsidRDefault="00831575" w:rsidP="00227557">
      <w:pPr>
        <w:pStyle w:val="Heading2"/>
      </w:pPr>
      <w:bookmarkStart w:id="29" w:name="_Toc463619229"/>
      <w:r>
        <w:t>1.3</w:t>
      </w:r>
      <w:r w:rsidRPr="006A6E83">
        <w:t xml:space="preserve"> </w:t>
      </w:r>
      <w:r w:rsidR="005D6272">
        <w:t xml:space="preserve">Definitions and </w:t>
      </w:r>
      <w:r>
        <w:t>Abbreviations</w:t>
      </w:r>
      <w:bookmarkEnd w:id="29"/>
      <w:r w:rsidRPr="006A6E83">
        <w:t xml:space="preserve"> </w:t>
      </w:r>
    </w:p>
    <w:p w14:paraId="56E9C679" w14:textId="07279EF4" w:rsidR="00831575" w:rsidRPr="005E74C5" w:rsidRDefault="00831575" w:rsidP="00831575">
      <w:pPr>
        <w:pStyle w:val="ListParagraph"/>
        <w:numPr>
          <w:ilvl w:val="0"/>
          <w:numId w:val="37"/>
        </w:numPr>
      </w:pPr>
      <w:r w:rsidRPr="005E74C5">
        <w:t>US –</w:t>
      </w:r>
      <w:r w:rsidR="005D6272" w:rsidRPr="005E74C5">
        <w:t>User S</w:t>
      </w:r>
      <w:r w:rsidRPr="005E74C5">
        <w:t>tory</w:t>
      </w:r>
    </w:p>
    <w:p w14:paraId="343AB09D" w14:textId="7DD040F8" w:rsidR="00831575" w:rsidRPr="005E74C5" w:rsidRDefault="00831575" w:rsidP="00831575">
      <w:pPr>
        <w:pStyle w:val="ListParagraph"/>
        <w:numPr>
          <w:ilvl w:val="0"/>
          <w:numId w:val="37"/>
        </w:numPr>
      </w:pPr>
      <w:r w:rsidRPr="005E74C5">
        <w:t>AC –Acceptance Criteria</w:t>
      </w:r>
    </w:p>
    <w:p w14:paraId="6AE79EC0" w14:textId="7E829817" w:rsidR="00831575" w:rsidRPr="005E74C5" w:rsidRDefault="00831575" w:rsidP="00831575">
      <w:pPr>
        <w:pStyle w:val="ListParagraph"/>
        <w:numPr>
          <w:ilvl w:val="0"/>
          <w:numId w:val="37"/>
        </w:numPr>
      </w:pPr>
      <w:r w:rsidRPr="005E74C5">
        <w:t>EFM –Enterprise FM team</w:t>
      </w:r>
    </w:p>
    <w:p w14:paraId="759057B2" w14:textId="3F1A596F" w:rsidR="008F0AAD" w:rsidRPr="005E74C5" w:rsidRDefault="005E74C5" w:rsidP="00831575">
      <w:pPr>
        <w:pStyle w:val="ListParagraph"/>
        <w:numPr>
          <w:ilvl w:val="0"/>
          <w:numId w:val="37"/>
        </w:numPr>
      </w:pPr>
      <w:r w:rsidRPr="005E74C5">
        <w:t>Dreamscape – T</w:t>
      </w:r>
      <w:r w:rsidR="008F0AAD" w:rsidRPr="005E74C5">
        <w:t>his is the platform upon which all web applications will be built</w:t>
      </w:r>
    </w:p>
    <w:p w14:paraId="2C33AFCC" w14:textId="77777777" w:rsidR="004B0B35" w:rsidRDefault="004B0B35" w:rsidP="00227557">
      <w:pPr>
        <w:pStyle w:val="Heading2"/>
      </w:pPr>
    </w:p>
    <w:p w14:paraId="0D8133CB" w14:textId="347739C8" w:rsidR="000444E0" w:rsidRDefault="004F48F1" w:rsidP="00227557">
      <w:pPr>
        <w:pStyle w:val="Heading2"/>
      </w:pPr>
      <w:bookmarkStart w:id="30" w:name="_Toc463619230"/>
      <w:r w:rsidRPr="004F48F1">
        <w:t>1.</w:t>
      </w:r>
      <w:r w:rsidR="00B632D8">
        <w:t>4</w:t>
      </w:r>
      <w:r w:rsidRPr="004F48F1">
        <w:t xml:space="preserve"> </w:t>
      </w:r>
      <w:r w:rsidR="001F0971">
        <w:t>Circulation</w:t>
      </w:r>
      <w:bookmarkEnd w:id="30"/>
    </w:p>
    <w:p w14:paraId="1CF947DF" w14:textId="699BF858" w:rsidR="009E6DE3" w:rsidRDefault="001056BD" w:rsidP="1967B4CD">
      <w:pPr>
        <w:pStyle w:val="ListParagraph"/>
        <w:numPr>
          <w:ilvl w:val="0"/>
          <w:numId w:val="34"/>
        </w:numPr>
        <w:autoSpaceDE w:val="0"/>
        <w:autoSpaceDN w:val="0"/>
        <w:adjustRightInd w:val="0"/>
        <w:rPr>
          <w:rFonts w:eastAsia="Calibri" w:cs="Calibri"/>
        </w:rPr>
      </w:pPr>
      <w:r>
        <w:rPr>
          <w:rFonts w:eastAsia="Calibri" w:cs="Calibri"/>
        </w:rPr>
        <w:t xml:space="preserve">EFM </w:t>
      </w:r>
      <w:r w:rsidR="00582B1B">
        <w:rPr>
          <w:rFonts w:eastAsia="Calibri" w:cs="Calibri"/>
        </w:rPr>
        <w:t>team</w:t>
      </w:r>
    </w:p>
    <w:p w14:paraId="45B46711" w14:textId="10E1CD6E" w:rsidR="00227557" w:rsidRPr="00227557" w:rsidRDefault="1967B4CD" w:rsidP="1967B4CD">
      <w:pPr>
        <w:pStyle w:val="ListParagraph"/>
        <w:numPr>
          <w:ilvl w:val="0"/>
          <w:numId w:val="34"/>
        </w:numPr>
        <w:autoSpaceDE w:val="0"/>
        <w:autoSpaceDN w:val="0"/>
        <w:adjustRightInd w:val="0"/>
        <w:rPr>
          <w:rFonts w:eastAsia="Calibri" w:cs="Calibri"/>
        </w:rPr>
      </w:pPr>
      <w:r w:rsidRPr="1967B4CD">
        <w:rPr>
          <w:rFonts w:eastAsia="Calibri" w:cs="Calibri"/>
        </w:rPr>
        <w:t xml:space="preserve">Any changes, update or amendments made to this document must be circulated to the author and agreed with </w:t>
      </w:r>
      <w:r w:rsidR="001056BD">
        <w:rPr>
          <w:rFonts w:eastAsia="Calibri" w:cs="Calibri"/>
        </w:rPr>
        <w:t>Syl Omope.</w:t>
      </w:r>
    </w:p>
    <w:p w14:paraId="55121437" w14:textId="1CF302C8" w:rsidR="004F48F1" w:rsidRPr="00227557" w:rsidRDefault="1967B4CD" w:rsidP="1967B4CD">
      <w:pPr>
        <w:pStyle w:val="ListParagraph"/>
        <w:numPr>
          <w:ilvl w:val="0"/>
          <w:numId w:val="34"/>
        </w:numPr>
        <w:autoSpaceDE w:val="0"/>
        <w:autoSpaceDN w:val="0"/>
        <w:adjustRightInd w:val="0"/>
        <w:rPr>
          <w:rFonts w:eastAsia="Calibri" w:cs="Calibri"/>
        </w:rPr>
      </w:pPr>
      <w:r w:rsidRPr="1967B4CD">
        <w:rPr>
          <w:rFonts w:eastAsia="Calibri" w:cs="Calibri"/>
        </w:rPr>
        <w:t>This document is the only living document for the duration of the project</w:t>
      </w:r>
      <w:r w:rsidR="001056BD">
        <w:rPr>
          <w:rFonts w:eastAsia="Calibri" w:cs="Calibri"/>
        </w:rPr>
        <w:t xml:space="preserve"> therefore,</w:t>
      </w:r>
      <w:r w:rsidRPr="1967B4CD">
        <w:rPr>
          <w:rFonts w:eastAsia="Calibri" w:cs="Calibri"/>
        </w:rPr>
        <w:t xml:space="preserve"> requirements contained herein </w:t>
      </w:r>
      <w:r w:rsidR="001056BD">
        <w:rPr>
          <w:rFonts w:eastAsia="Calibri" w:cs="Calibri"/>
        </w:rPr>
        <w:t>are subject change in order to</w:t>
      </w:r>
      <w:r w:rsidRPr="1967B4CD">
        <w:rPr>
          <w:rFonts w:eastAsia="Calibri" w:cs="Calibri"/>
        </w:rPr>
        <w:t xml:space="preserve"> meet business needs.</w:t>
      </w:r>
    </w:p>
    <w:p w14:paraId="25602F5C" w14:textId="74899079" w:rsidR="00C97A64" w:rsidRPr="006D3B82" w:rsidRDefault="00B632D8" w:rsidP="00A22E78">
      <w:pPr>
        <w:pStyle w:val="Heading2"/>
      </w:pPr>
      <w:bookmarkStart w:id="31" w:name="_Toc463619231"/>
      <w:r>
        <w:t>1.5</w:t>
      </w:r>
      <w:r w:rsidR="008660D7" w:rsidRPr="006A6E83">
        <w:t xml:space="preserve"> </w:t>
      </w:r>
      <w:r w:rsidR="000444E0" w:rsidRPr="006A6E83">
        <w:t>Assumptions</w:t>
      </w:r>
      <w:bookmarkEnd w:id="31"/>
    </w:p>
    <w:p w14:paraId="76BEB537" w14:textId="1733BD33" w:rsidR="00F86643" w:rsidRDefault="00F86643" w:rsidP="003D0E09">
      <w:pPr>
        <w:pStyle w:val="ListParagraph"/>
        <w:numPr>
          <w:ilvl w:val="0"/>
          <w:numId w:val="27"/>
        </w:numPr>
        <w:autoSpaceDE w:val="0"/>
        <w:autoSpaceDN w:val="0"/>
        <w:adjustRightInd w:val="0"/>
        <w:spacing w:after="0"/>
      </w:pPr>
      <w:r>
        <w:t xml:space="preserve">Employee information will be accessible via </w:t>
      </w:r>
      <w:r w:rsidR="003152FE">
        <w:t xml:space="preserve">a </w:t>
      </w:r>
      <w:r>
        <w:t>plug</w:t>
      </w:r>
      <w:r w:rsidR="003152FE">
        <w:t>-</w:t>
      </w:r>
      <w:r>
        <w:t>in from the Data Object table within the dreamscape platform.</w:t>
      </w:r>
    </w:p>
    <w:p w14:paraId="0F7F7EC3" w14:textId="36E1056E" w:rsidR="000444E0" w:rsidRPr="00A1230C" w:rsidRDefault="003D0E09" w:rsidP="003D0E09">
      <w:pPr>
        <w:pStyle w:val="ListParagraph"/>
        <w:numPr>
          <w:ilvl w:val="0"/>
          <w:numId w:val="27"/>
        </w:numPr>
        <w:autoSpaceDE w:val="0"/>
        <w:autoSpaceDN w:val="0"/>
        <w:adjustRightInd w:val="0"/>
        <w:spacing w:after="0"/>
      </w:pPr>
      <w:r w:rsidRPr="003D0E09">
        <w:t>It is assumed that the team in place would be able to deliver this project within the set timeline.</w:t>
      </w:r>
    </w:p>
    <w:p w14:paraId="2740F5CC" w14:textId="77777777" w:rsidR="000444E0" w:rsidRPr="00A1230C" w:rsidRDefault="000444E0" w:rsidP="00077038">
      <w:pPr>
        <w:autoSpaceDE w:val="0"/>
        <w:autoSpaceDN w:val="0"/>
        <w:adjustRightInd w:val="0"/>
        <w:rPr>
          <w:rFonts w:ascii="Calibri" w:hAnsi="Calibri"/>
          <w:sz w:val="22"/>
          <w:szCs w:val="22"/>
        </w:rPr>
      </w:pPr>
    </w:p>
    <w:p w14:paraId="4FEB62BC" w14:textId="69DE43C4" w:rsidR="000444E0" w:rsidRPr="00A1230C" w:rsidRDefault="1967B4CD" w:rsidP="1967B4CD">
      <w:pPr>
        <w:pStyle w:val="ListParagraph"/>
        <w:numPr>
          <w:ilvl w:val="0"/>
          <w:numId w:val="27"/>
        </w:numPr>
        <w:autoSpaceDE w:val="0"/>
        <w:autoSpaceDN w:val="0"/>
        <w:adjustRightInd w:val="0"/>
        <w:spacing w:after="0"/>
      </w:pPr>
      <w:r>
        <w:t xml:space="preserve">That the product that would be delivered will fulfil all of the phase 1 core requirements </w:t>
      </w:r>
      <w:r w:rsidR="0016658C">
        <w:t xml:space="preserve">except where stated </w:t>
      </w:r>
      <w:r>
        <w:t>and will be fit for purpose.</w:t>
      </w:r>
    </w:p>
    <w:p w14:paraId="01013FC5" w14:textId="77777777" w:rsidR="00B85C8E" w:rsidRDefault="00B85C8E" w:rsidP="003D0E09"/>
    <w:p w14:paraId="0C8C906E" w14:textId="20E894B9" w:rsidR="00B85C8E" w:rsidRPr="00D647DB" w:rsidRDefault="00B85C8E" w:rsidP="1967B4CD">
      <w:pPr>
        <w:pStyle w:val="ListParagraph"/>
        <w:numPr>
          <w:ilvl w:val="0"/>
          <w:numId w:val="27"/>
        </w:numPr>
        <w:autoSpaceDE w:val="0"/>
        <w:autoSpaceDN w:val="0"/>
        <w:adjustRightInd w:val="0"/>
        <w:spacing w:after="0"/>
      </w:pPr>
      <w:r>
        <w:t xml:space="preserve">That the phase 1 </w:t>
      </w:r>
      <w:r w:rsidR="000E1ACB">
        <w:t>Loan a Device</w:t>
      </w:r>
      <w:r>
        <w:t xml:space="preserve"> application is expected to be a stand-alone</w:t>
      </w:r>
      <w:r w:rsidR="0016658C">
        <w:t xml:space="preserve"> application </w:t>
      </w:r>
      <w:r>
        <w:t xml:space="preserve">and would not be dependent on any other back-end system  </w:t>
      </w:r>
    </w:p>
    <w:p w14:paraId="462D88AA" w14:textId="64E945A7" w:rsidR="000444E0" w:rsidRPr="006D3B82" w:rsidRDefault="00B632D8" w:rsidP="00B632D8">
      <w:pPr>
        <w:pStyle w:val="Heading2"/>
      </w:pPr>
      <w:bookmarkStart w:id="32" w:name="_Toc463619232"/>
      <w:r>
        <w:t>1.6</w:t>
      </w:r>
      <w:r w:rsidR="008660D7">
        <w:t xml:space="preserve"> </w:t>
      </w:r>
      <w:r w:rsidR="000444E0" w:rsidRPr="00B632D8">
        <w:t>Risks</w:t>
      </w:r>
      <w:bookmarkEnd w:id="32"/>
    </w:p>
    <w:p w14:paraId="55AB1D6F" w14:textId="32411C21" w:rsidR="00505209" w:rsidRPr="00B742C8" w:rsidRDefault="1967B4CD" w:rsidP="1967B4CD">
      <w:pPr>
        <w:pStyle w:val="ListParagraph"/>
        <w:numPr>
          <w:ilvl w:val="0"/>
          <w:numId w:val="25"/>
        </w:numPr>
        <w:autoSpaceDE w:val="0"/>
        <w:autoSpaceDN w:val="0"/>
        <w:adjustRightInd w:val="0"/>
      </w:pPr>
      <w:r>
        <w:t xml:space="preserve">This web application will be built </w:t>
      </w:r>
      <w:r w:rsidR="008F0AAD">
        <w:t>by a new offshore team</w:t>
      </w:r>
      <w:r>
        <w:t xml:space="preserve"> who are </w:t>
      </w:r>
      <w:r w:rsidR="00A51920">
        <w:t>still developing their knowledge</w:t>
      </w:r>
      <w:r w:rsidR="008F0AAD">
        <w:t xml:space="preserve"> of th</w:t>
      </w:r>
      <w:r>
        <w:t>e platform. This may impact the deliverables and</w:t>
      </w:r>
      <w:r w:rsidR="008F0AAD">
        <w:t xml:space="preserve"> delivery time for this project as they will require additional support during the development phase of this project.</w:t>
      </w:r>
    </w:p>
    <w:p w14:paraId="4DED1D51" w14:textId="77777777" w:rsidR="00B742C8" w:rsidRPr="00B742C8" w:rsidRDefault="00B742C8" w:rsidP="003757A0">
      <w:pPr>
        <w:pStyle w:val="ListParagraph"/>
        <w:autoSpaceDE w:val="0"/>
        <w:autoSpaceDN w:val="0"/>
        <w:adjustRightInd w:val="0"/>
        <w:rPr>
          <w:szCs w:val="22"/>
        </w:rPr>
      </w:pPr>
    </w:p>
    <w:p w14:paraId="03F0BFA2" w14:textId="31BE9793" w:rsidR="000444E0" w:rsidRPr="00B742C8" w:rsidRDefault="1967B4CD" w:rsidP="1967B4CD">
      <w:pPr>
        <w:pStyle w:val="ListParagraph"/>
        <w:numPr>
          <w:ilvl w:val="0"/>
          <w:numId w:val="25"/>
        </w:numPr>
        <w:autoSpaceDE w:val="0"/>
        <w:autoSpaceDN w:val="0"/>
        <w:adjustRightInd w:val="0"/>
      </w:pPr>
      <w:r>
        <w:t xml:space="preserve">As the Dreamscape Platform would be used to build this Application, it should be noted </w:t>
      </w:r>
      <w:r w:rsidR="003D0E09">
        <w:t>that the</w:t>
      </w:r>
      <w:r>
        <w:t xml:space="preserve"> functionalities requested, may </w:t>
      </w:r>
      <w:r w:rsidR="003D0E09">
        <w:t>not all be</w:t>
      </w:r>
      <w:r>
        <w:t xml:space="preserve"> readily achievable based on the limitations of the platform. </w:t>
      </w:r>
    </w:p>
    <w:p w14:paraId="310F6366" w14:textId="77777777" w:rsidR="008A2B53" w:rsidRPr="00B742C8" w:rsidRDefault="008A2B53" w:rsidP="008A2B53">
      <w:pPr>
        <w:pStyle w:val="ListParagraph"/>
        <w:rPr>
          <w:szCs w:val="22"/>
        </w:rPr>
      </w:pPr>
    </w:p>
    <w:p w14:paraId="4A51B70E" w14:textId="65E28764" w:rsidR="00804A1F" w:rsidRDefault="1967B4CD" w:rsidP="00804A1F">
      <w:pPr>
        <w:pStyle w:val="ListParagraph"/>
        <w:numPr>
          <w:ilvl w:val="0"/>
          <w:numId w:val="25"/>
        </w:numPr>
        <w:autoSpaceDE w:val="0"/>
        <w:autoSpaceDN w:val="0"/>
        <w:adjustRightInd w:val="0"/>
        <w:spacing w:after="0"/>
      </w:pPr>
      <w:r>
        <w:t xml:space="preserve">All requirements that cannot be included in this </w:t>
      </w:r>
      <w:r w:rsidR="00C67BB3">
        <w:t>phase (Phase 1)</w:t>
      </w:r>
      <w:r w:rsidR="00804A1F">
        <w:t>, would</w:t>
      </w:r>
      <w:r>
        <w:t xml:space="preserve"> be estimated and included in the next </w:t>
      </w:r>
      <w:r w:rsidR="00C67BB3">
        <w:t>phase</w:t>
      </w:r>
      <w:r w:rsidR="00804A1F">
        <w:t>s</w:t>
      </w:r>
      <w:r w:rsidR="00C67BB3">
        <w:t xml:space="preserve"> (Phases 2/ 3)</w:t>
      </w:r>
      <w:r>
        <w:t>.</w:t>
      </w:r>
    </w:p>
    <w:p w14:paraId="4B06FB46" w14:textId="77777777" w:rsidR="00804A1F" w:rsidRPr="00804A1F" w:rsidRDefault="00804A1F" w:rsidP="00804A1F">
      <w:pPr>
        <w:autoSpaceDE w:val="0"/>
        <w:autoSpaceDN w:val="0"/>
        <w:adjustRightInd w:val="0"/>
      </w:pPr>
    </w:p>
    <w:p w14:paraId="23B937CF" w14:textId="7A07CD5D" w:rsidR="008F0AAD" w:rsidRDefault="1967B4CD" w:rsidP="00804A1F">
      <w:pPr>
        <w:pStyle w:val="ListParagraph"/>
        <w:numPr>
          <w:ilvl w:val="0"/>
          <w:numId w:val="25"/>
        </w:numPr>
        <w:autoSpaceDE w:val="0"/>
        <w:autoSpaceDN w:val="0"/>
        <w:adjustRightInd w:val="0"/>
        <w:spacing w:after="0"/>
      </w:pPr>
      <w:r>
        <w:t>Encountering bugs and blockers in the Dreamscape Platform may cause delays in delivering this project on time.</w:t>
      </w:r>
    </w:p>
    <w:p w14:paraId="47D464E7" w14:textId="1374B3A8" w:rsidR="0016658C" w:rsidRPr="0016658C" w:rsidRDefault="008F0AAD" w:rsidP="0016658C">
      <w:pPr>
        <w:pStyle w:val="Heading2"/>
      </w:pPr>
      <w:bookmarkStart w:id="33" w:name="_Toc463619233"/>
      <w:r>
        <w:t>1</w:t>
      </w:r>
      <w:r w:rsidR="00B632D8">
        <w:t>.7</w:t>
      </w:r>
      <w:r>
        <w:t xml:space="preserve"> </w:t>
      </w:r>
      <w:r w:rsidRPr="00B632D8">
        <w:t>Dependen</w:t>
      </w:r>
      <w:r w:rsidR="00B85C8E" w:rsidRPr="00B632D8">
        <w:t>cies</w:t>
      </w:r>
      <w:bookmarkEnd w:id="33"/>
    </w:p>
    <w:p w14:paraId="34507828" w14:textId="499BA41A" w:rsidR="0060158F" w:rsidRDefault="0060158F" w:rsidP="00B632D8">
      <w:pPr>
        <w:ind w:left="709"/>
        <w:rPr>
          <w:rFonts w:ascii="Calibri" w:hAnsi="Calibri"/>
          <w:sz w:val="22"/>
          <w:szCs w:val="22"/>
        </w:rPr>
      </w:pPr>
      <w:r w:rsidRPr="6615A8D7">
        <w:rPr>
          <w:rFonts w:ascii="Calibri" w:eastAsia="Calibri" w:hAnsi="Calibri" w:cs="Calibri"/>
          <w:sz w:val="22"/>
          <w:szCs w:val="22"/>
        </w:rPr>
        <w:t xml:space="preserve">None </w:t>
      </w:r>
      <w:r w:rsidRPr="6615A8D7">
        <w:rPr>
          <w:rFonts w:ascii="Calibri" w:eastAsia="Calibri" w:hAnsi="Calibri" w:cs="Calibri"/>
          <w:sz w:val="22"/>
          <w:szCs w:val="22"/>
        </w:rPr>
        <w:br w:type="page"/>
      </w:r>
    </w:p>
    <w:p w14:paraId="3FBF9D38" w14:textId="5DE0290F" w:rsidR="00AA0094" w:rsidRDefault="00A22E78" w:rsidP="00AA0094">
      <w:pPr>
        <w:pStyle w:val="Heading1"/>
      </w:pPr>
      <w:bookmarkStart w:id="34" w:name="_Toc463619234"/>
      <w:r>
        <w:t>2.0</w:t>
      </w:r>
      <w:r w:rsidR="008660D7">
        <w:t xml:space="preserve"> </w:t>
      </w:r>
      <w:r w:rsidR="006D3B82" w:rsidRPr="006D3B82">
        <w:t>High-</w:t>
      </w:r>
      <w:r w:rsidR="00357111">
        <w:t>L</w:t>
      </w:r>
      <w:r w:rsidR="006D3B82" w:rsidRPr="00A330C3">
        <w:t>evel</w:t>
      </w:r>
      <w:r w:rsidR="006D3B82" w:rsidRPr="006D3B82">
        <w:t xml:space="preserve"> Architectur</w:t>
      </w:r>
      <w:r w:rsidR="0060158F">
        <w:t>e</w:t>
      </w:r>
      <w:bookmarkEnd w:id="34"/>
    </w:p>
    <w:p w14:paraId="7C24B90E" w14:textId="08AF2477" w:rsidR="00C65814" w:rsidRDefault="00AA0094" w:rsidP="00C65814">
      <w:r>
        <w:rPr>
          <w:noProof/>
          <w:lang w:eastAsia="en-GB"/>
        </w:rPr>
        <w:drawing>
          <wp:inline distT="0" distB="0" distL="0" distR="0" wp14:anchorId="42568F85" wp14:editId="1113F877">
            <wp:extent cx="5143500" cy="25680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91" cy="2568432"/>
                    </a:xfrm>
                    <a:prstGeom prst="rect">
                      <a:avLst/>
                    </a:prstGeom>
                  </pic:spPr>
                </pic:pic>
              </a:graphicData>
            </a:graphic>
          </wp:inline>
        </w:drawing>
      </w:r>
    </w:p>
    <w:p w14:paraId="4C2F7DC8" w14:textId="0A89C08D" w:rsidR="004748F0" w:rsidRPr="00D647DB" w:rsidRDefault="00372415" w:rsidP="00C65814">
      <w:pPr>
        <w:pStyle w:val="Heading1"/>
      </w:pPr>
      <w:bookmarkStart w:id="35" w:name="_Toc463619235"/>
      <w:r>
        <w:t xml:space="preserve">3.0 Web Application </w:t>
      </w:r>
      <w:r w:rsidR="008660D7">
        <w:t>Functionality</w:t>
      </w:r>
      <w:r>
        <w:t xml:space="preserve"> and Design</w:t>
      </w:r>
      <w:bookmarkEnd w:id="35"/>
    </w:p>
    <w:p w14:paraId="781E1C1B" w14:textId="0ED374C8" w:rsidR="004D1827" w:rsidRDefault="00372415" w:rsidP="00F01CB6">
      <w:pPr>
        <w:pStyle w:val="Heading1"/>
      </w:pPr>
      <w:bookmarkStart w:id="36" w:name="_Toc463619236"/>
      <w:r>
        <w:t>3.1</w:t>
      </w:r>
      <w:r w:rsidR="00C60374">
        <w:t xml:space="preserve"> </w:t>
      </w:r>
      <w:r w:rsidR="009A4CDA">
        <w:t>My Page (</w:t>
      </w:r>
      <w:r w:rsidR="00C60374">
        <w:t>Landing Page</w:t>
      </w:r>
      <w:r w:rsidR="009A4CDA">
        <w:t>)</w:t>
      </w:r>
      <w:bookmarkEnd w:id="36"/>
    </w:p>
    <w:p w14:paraId="7F8C21B7" w14:textId="77777777" w:rsidR="0034385A" w:rsidRPr="004D1827" w:rsidRDefault="00372415" w:rsidP="004C6F5C">
      <w:pPr>
        <w:pStyle w:val="Heading2"/>
      </w:pPr>
      <w:bookmarkStart w:id="37" w:name="_Toc463619237"/>
      <w:r>
        <w:t xml:space="preserve">3.1.1 </w:t>
      </w:r>
      <w:r w:rsidR="0034385A" w:rsidRPr="004D1827">
        <w:t>Overview</w:t>
      </w:r>
      <w:bookmarkEnd w:id="37"/>
    </w:p>
    <w:p w14:paraId="0863CCFA" w14:textId="66D2F887" w:rsidR="007D6C57" w:rsidRPr="00203E32" w:rsidRDefault="00C33D09" w:rsidP="00AE2FE8">
      <w:pPr>
        <w:rPr>
          <w:rFonts w:ascii="Calibri" w:hAnsi="Calibri"/>
          <w:color w:val="000000"/>
          <w:sz w:val="22"/>
          <w:szCs w:val="22"/>
        </w:rPr>
      </w:pPr>
      <w:r w:rsidRPr="00203E32">
        <w:rPr>
          <w:rFonts w:ascii="Calibri" w:hAnsi="Calibri"/>
          <w:color w:val="000000"/>
          <w:sz w:val="22"/>
          <w:szCs w:val="22"/>
        </w:rPr>
        <w:t xml:space="preserve">My Page’ is the </w:t>
      </w:r>
      <w:r w:rsidR="007A278A">
        <w:rPr>
          <w:rFonts w:ascii="Calibri" w:hAnsi="Calibri"/>
          <w:color w:val="000000"/>
          <w:sz w:val="22"/>
          <w:szCs w:val="22"/>
        </w:rPr>
        <w:t xml:space="preserve">default tab </w:t>
      </w:r>
      <w:r w:rsidRPr="00203E32">
        <w:rPr>
          <w:rFonts w:ascii="Calibri" w:hAnsi="Calibri"/>
          <w:color w:val="000000"/>
          <w:sz w:val="22"/>
          <w:szCs w:val="22"/>
        </w:rPr>
        <w:t xml:space="preserve">which the user will </w:t>
      </w:r>
      <w:r w:rsidR="008600AF" w:rsidRPr="00203E32">
        <w:rPr>
          <w:rFonts w:ascii="Calibri" w:hAnsi="Calibri"/>
          <w:color w:val="000000"/>
          <w:sz w:val="22"/>
          <w:szCs w:val="22"/>
        </w:rPr>
        <w:t>first see once a</w:t>
      </w:r>
      <w:r w:rsidR="005A652B" w:rsidRPr="00203E32">
        <w:rPr>
          <w:rFonts w:ascii="Calibri" w:hAnsi="Calibri"/>
          <w:color w:val="000000"/>
          <w:sz w:val="22"/>
          <w:szCs w:val="22"/>
        </w:rPr>
        <w:t>ccessing the application. T</w:t>
      </w:r>
      <w:r w:rsidR="008600AF" w:rsidRPr="00203E32">
        <w:rPr>
          <w:rFonts w:ascii="Calibri" w:hAnsi="Calibri"/>
          <w:color w:val="000000"/>
          <w:sz w:val="22"/>
          <w:szCs w:val="22"/>
        </w:rPr>
        <w:t xml:space="preserve">he ‘My Page’ feature </w:t>
      </w:r>
      <w:r w:rsidR="005A652B" w:rsidRPr="00203E32">
        <w:rPr>
          <w:rFonts w:ascii="Calibri" w:hAnsi="Calibri"/>
          <w:color w:val="000000"/>
          <w:sz w:val="22"/>
          <w:szCs w:val="22"/>
        </w:rPr>
        <w:t>will be the most interactive part of the application, wher</w:t>
      </w:r>
      <w:r w:rsidR="007A278A">
        <w:rPr>
          <w:rFonts w:ascii="Calibri" w:hAnsi="Calibri"/>
          <w:color w:val="000000"/>
          <w:sz w:val="22"/>
          <w:szCs w:val="22"/>
        </w:rPr>
        <w:t>e users will be able to ‘Loan Device’ and ‘Return Device’</w:t>
      </w:r>
      <w:r w:rsidR="005A652B" w:rsidRPr="00203E32">
        <w:rPr>
          <w:rFonts w:ascii="Calibri" w:hAnsi="Calibri"/>
          <w:color w:val="000000"/>
          <w:sz w:val="22"/>
          <w:szCs w:val="22"/>
        </w:rPr>
        <w:t xml:space="preserve"> as well as see </w:t>
      </w:r>
      <w:r w:rsidR="007A278A">
        <w:rPr>
          <w:rFonts w:ascii="Calibri" w:hAnsi="Calibri"/>
          <w:color w:val="000000"/>
          <w:sz w:val="22"/>
          <w:szCs w:val="22"/>
        </w:rPr>
        <w:t>a history of the users last 3 device</w:t>
      </w:r>
      <w:r w:rsidR="008D28D3">
        <w:rPr>
          <w:rFonts w:ascii="Calibri" w:hAnsi="Calibri"/>
          <w:color w:val="000000"/>
          <w:sz w:val="22"/>
          <w:szCs w:val="22"/>
        </w:rPr>
        <w:t>s on</w:t>
      </w:r>
      <w:r w:rsidR="007A278A">
        <w:rPr>
          <w:rFonts w:ascii="Calibri" w:hAnsi="Calibri"/>
          <w:color w:val="000000"/>
          <w:sz w:val="22"/>
          <w:szCs w:val="22"/>
        </w:rPr>
        <w:t xml:space="preserve"> </w:t>
      </w:r>
      <w:r w:rsidR="008D28D3">
        <w:rPr>
          <w:rFonts w:ascii="Calibri" w:hAnsi="Calibri"/>
          <w:color w:val="000000"/>
          <w:sz w:val="22"/>
          <w:szCs w:val="22"/>
        </w:rPr>
        <w:t>loan.</w:t>
      </w:r>
    </w:p>
    <w:p w14:paraId="20C57B47" w14:textId="6601018C" w:rsidR="00267D41" w:rsidRPr="004E09EC" w:rsidRDefault="00372415" w:rsidP="00372415">
      <w:pPr>
        <w:pStyle w:val="Heading2"/>
      </w:pPr>
      <w:bookmarkStart w:id="38" w:name="_Toc463619238"/>
      <w:r>
        <w:t>3.1.2</w:t>
      </w:r>
      <w:r w:rsidR="00A75673">
        <w:t xml:space="preserve"> </w:t>
      </w:r>
      <w:r w:rsidR="004E09EC" w:rsidRPr="00372415">
        <w:t>Functional</w:t>
      </w:r>
      <w:r w:rsidR="004E09EC">
        <w:t xml:space="preserve"> Requirements</w:t>
      </w:r>
      <w:bookmarkEnd w:id="38"/>
    </w:p>
    <w:p w14:paraId="1FC7658F" w14:textId="77777777" w:rsidR="0037383F" w:rsidRDefault="0037383F" w:rsidP="0037383F"/>
    <w:tbl>
      <w:tblPr>
        <w:tblStyle w:val="TableGrid"/>
        <w:tblpPr w:leftFromText="180" w:rightFromText="180" w:vertAnchor="text" w:horzAnchor="margin" w:tblpXSpec="center" w:tblpY="97"/>
        <w:tblW w:w="11335" w:type="dxa"/>
        <w:tblLayout w:type="fixed"/>
        <w:tblLook w:val="04A0" w:firstRow="1" w:lastRow="0" w:firstColumn="1" w:lastColumn="0" w:noHBand="0" w:noVBand="1"/>
      </w:tblPr>
      <w:tblGrid>
        <w:gridCol w:w="1129"/>
        <w:gridCol w:w="709"/>
        <w:gridCol w:w="997"/>
        <w:gridCol w:w="2122"/>
        <w:gridCol w:w="2551"/>
        <w:gridCol w:w="3827"/>
      </w:tblGrid>
      <w:tr w:rsidR="005A652B" w:rsidRPr="000444E0" w14:paraId="72A35BC4" w14:textId="77777777" w:rsidTr="009E22C5">
        <w:trPr>
          <w:trHeight w:val="576"/>
        </w:trPr>
        <w:tc>
          <w:tcPr>
            <w:tcW w:w="1129" w:type="dxa"/>
          </w:tcPr>
          <w:p w14:paraId="2C0DD99A" w14:textId="1E314545" w:rsidR="005A652B" w:rsidRPr="000444E0" w:rsidRDefault="009E22C5" w:rsidP="009E22C5">
            <w:pPr>
              <w:rPr>
                <w:rFonts w:ascii="Calibri" w:hAnsi="Calibri"/>
                <w:b/>
                <w:sz w:val="22"/>
                <w:szCs w:val="22"/>
              </w:rPr>
            </w:pPr>
            <w:r w:rsidRPr="468C2CED">
              <w:rPr>
                <w:rFonts w:ascii="Calibri" w:eastAsia="Calibri" w:hAnsi="Calibri" w:cs="Calibri"/>
                <w:b/>
                <w:bCs/>
                <w:sz w:val="22"/>
                <w:szCs w:val="22"/>
              </w:rPr>
              <w:t xml:space="preserve"> Theme </w:t>
            </w:r>
          </w:p>
        </w:tc>
        <w:tc>
          <w:tcPr>
            <w:tcW w:w="709" w:type="dxa"/>
          </w:tcPr>
          <w:p w14:paraId="2A61A21E" w14:textId="6FC73C35" w:rsidR="005A652B" w:rsidRPr="000444E0" w:rsidRDefault="009E22C5" w:rsidP="00C3415E">
            <w:pPr>
              <w:rPr>
                <w:rFonts w:ascii="Calibri" w:hAnsi="Calibri"/>
                <w:b/>
                <w:sz w:val="22"/>
                <w:szCs w:val="22"/>
              </w:rPr>
            </w:pPr>
            <w:r w:rsidRPr="468C2CED">
              <w:rPr>
                <w:rFonts w:ascii="Calibri" w:eastAsia="Calibri" w:hAnsi="Calibri" w:cs="Calibri"/>
                <w:b/>
                <w:bCs/>
                <w:sz w:val="22"/>
                <w:szCs w:val="22"/>
              </w:rPr>
              <w:t>us-ID</w:t>
            </w:r>
          </w:p>
        </w:tc>
        <w:tc>
          <w:tcPr>
            <w:tcW w:w="997" w:type="dxa"/>
          </w:tcPr>
          <w:p w14:paraId="7E952313" w14:textId="77777777" w:rsidR="005A652B" w:rsidRPr="000444E0" w:rsidRDefault="005A652B" w:rsidP="00C3415E">
            <w:pPr>
              <w:rPr>
                <w:rFonts w:ascii="Calibri" w:hAnsi="Calibri"/>
                <w:b/>
                <w:sz w:val="22"/>
                <w:szCs w:val="22"/>
              </w:rPr>
            </w:pPr>
            <w:r w:rsidRPr="468C2CED">
              <w:rPr>
                <w:rFonts w:ascii="Calibri" w:eastAsia="Calibri" w:hAnsi="Calibri" w:cs="Calibri"/>
                <w:b/>
                <w:bCs/>
                <w:sz w:val="22"/>
                <w:szCs w:val="22"/>
              </w:rPr>
              <w:t>As a/ an</w:t>
            </w:r>
          </w:p>
        </w:tc>
        <w:tc>
          <w:tcPr>
            <w:tcW w:w="2122" w:type="dxa"/>
          </w:tcPr>
          <w:p w14:paraId="3A6F895D" w14:textId="77777777" w:rsidR="005A652B" w:rsidRPr="000444E0" w:rsidRDefault="005A652B" w:rsidP="00C3415E">
            <w:pPr>
              <w:rPr>
                <w:rFonts w:ascii="Calibri" w:hAnsi="Calibri"/>
                <w:b/>
                <w:sz w:val="22"/>
                <w:szCs w:val="22"/>
              </w:rPr>
            </w:pPr>
            <w:r w:rsidRPr="468C2CED">
              <w:rPr>
                <w:rFonts w:ascii="Calibri" w:eastAsia="Calibri" w:hAnsi="Calibri" w:cs="Calibri"/>
                <w:b/>
                <w:bCs/>
                <w:sz w:val="22"/>
                <w:szCs w:val="22"/>
              </w:rPr>
              <w:t>I want to…</w:t>
            </w:r>
          </w:p>
        </w:tc>
        <w:tc>
          <w:tcPr>
            <w:tcW w:w="2551" w:type="dxa"/>
          </w:tcPr>
          <w:p w14:paraId="63F57931" w14:textId="77777777" w:rsidR="005A652B" w:rsidRPr="000444E0" w:rsidRDefault="005A652B" w:rsidP="00C3415E">
            <w:pPr>
              <w:rPr>
                <w:rFonts w:ascii="Calibri" w:hAnsi="Calibri"/>
                <w:b/>
                <w:sz w:val="22"/>
                <w:szCs w:val="22"/>
              </w:rPr>
            </w:pPr>
            <w:r w:rsidRPr="468C2CED">
              <w:rPr>
                <w:rFonts w:ascii="Calibri" w:eastAsia="Calibri" w:hAnsi="Calibri" w:cs="Calibri"/>
                <w:b/>
                <w:bCs/>
                <w:sz w:val="22"/>
                <w:szCs w:val="22"/>
              </w:rPr>
              <w:t>So that…</w:t>
            </w:r>
          </w:p>
        </w:tc>
        <w:tc>
          <w:tcPr>
            <w:tcW w:w="3827" w:type="dxa"/>
          </w:tcPr>
          <w:p w14:paraId="5B3746C8" w14:textId="77777777" w:rsidR="005A652B" w:rsidRPr="000444E0" w:rsidRDefault="005A652B" w:rsidP="00C3415E">
            <w:pPr>
              <w:rPr>
                <w:rFonts w:ascii="Calibri" w:hAnsi="Calibri"/>
                <w:b/>
                <w:sz w:val="22"/>
                <w:szCs w:val="22"/>
              </w:rPr>
            </w:pPr>
            <w:r w:rsidRPr="468C2CED">
              <w:rPr>
                <w:rFonts w:ascii="Calibri" w:eastAsia="Calibri" w:hAnsi="Calibri" w:cs="Calibri"/>
                <w:b/>
                <w:bCs/>
                <w:sz w:val="22"/>
                <w:szCs w:val="22"/>
              </w:rPr>
              <w:t>Acceptance criteria</w:t>
            </w:r>
          </w:p>
        </w:tc>
      </w:tr>
      <w:tr w:rsidR="005A652B" w:rsidRPr="000444E0" w14:paraId="6EF37D41" w14:textId="77777777" w:rsidTr="009E22C5">
        <w:trPr>
          <w:trHeight w:val="576"/>
        </w:trPr>
        <w:tc>
          <w:tcPr>
            <w:tcW w:w="1129" w:type="dxa"/>
            <w:vAlign w:val="center"/>
          </w:tcPr>
          <w:p w14:paraId="00046ABD" w14:textId="0B9A666D" w:rsidR="005A652B" w:rsidRPr="000444E0" w:rsidRDefault="007A278A" w:rsidP="005A652B">
            <w:pPr>
              <w:rPr>
                <w:rFonts w:ascii="Calibri" w:hAnsi="Calibri"/>
                <w:sz w:val="22"/>
                <w:szCs w:val="22"/>
              </w:rPr>
            </w:pPr>
            <w:r>
              <w:rPr>
                <w:rFonts w:ascii="Calibri" w:hAnsi="Calibri"/>
                <w:color w:val="000000"/>
                <w:sz w:val="22"/>
                <w:szCs w:val="22"/>
              </w:rPr>
              <w:t>My Page</w:t>
            </w:r>
          </w:p>
        </w:tc>
        <w:tc>
          <w:tcPr>
            <w:tcW w:w="709" w:type="dxa"/>
            <w:vAlign w:val="center"/>
          </w:tcPr>
          <w:p w14:paraId="447F83F1" w14:textId="22F559EA" w:rsidR="005A652B" w:rsidRPr="00D52DAC" w:rsidRDefault="005A652B" w:rsidP="005A652B">
            <w:pPr>
              <w:rPr>
                <w:rFonts w:ascii="Calibri" w:hAnsi="Calibri"/>
                <w:sz w:val="22"/>
                <w:szCs w:val="22"/>
              </w:rPr>
            </w:pPr>
            <w:r>
              <w:rPr>
                <w:rFonts w:ascii="Calibri" w:hAnsi="Calibri"/>
                <w:color w:val="000000"/>
                <w:sz w:val="22"/>
                <w:szCs w:val="22"/>
              </w:rPr>
              <w:t>001</w:t>
            </w:r>
          </w:p>
        </w:tc>
        <w:tc>
          <w:tcPr>
            <w:tcW w:w="997" w:type="dxa"/>
            <w:vAlign w:val="center"/>
          </w:tcPr>
          <w:p w14:paraId="6AF57FA1" w14:textId="114AE04E" w:rsidR="005A652B" w:rsidRPr="000444E0" w:rsidRDefault="005A652B" w:rsidP="005A652B">
            <w:pPr>
              <w:rPr>
                <w:rFonts w:ascii="Calibri" w:hAnsi="Calibri"/>
                <w:sz w:val="22"/>
                <w:szCs w:val="22"/>
              </w:rPr>
            </w:pPr>
            <w:r>
              <w:rPr>
                <w:rFonts w:ascii="Calibri" w:hAnsi="Calibri"/>
                <w:color w:val="000000"/>
                <w:sz w:val="22"/>
                <w:szCs w:val="22"/>
              </w:rPr>
              <w:t>All Users</w:t>
            </w:r>
          </w:p>
        </w:tc>
        <w:tc>
          <w:tcPr>
            <w:tcW w:w="2122" w:type="dxa"/>
            <w:vAlign w:val="center"/>
          </w:tcPr>
          <w:p w14:paraId="672E2B56" w14:textId="0E200603" w:rsidR="005A652B" w:rsidRPr="000444E0" w:rsidRDefault="005A652B" w:rsidP="005A652B">
            <w:pPr>
              <w:rPr>
                <w:rFonts w:ascii="Calibri" w:hAnsi="Calibri"/>
                <w:sz w:val="22"/>
                <w:szCs w:val="22"/>
              </w:rPr>
            </w:pPr>
            <w:r>
              <w:rPr>
                <w:rFonts w:ascii="Calibri" w:hAnsi="Calibri"/>
                <w:color w:val="000000"/>
                <w:sz w:val="22"/>
                <w:szCs w:val="22"/>
              </w:rPr>
              <w:t xml:space="preserve">Be presented with the Home/Landing page once my password have been entered </w:t>
            </w:r>
          </w:p>
        </w:tc>
        <w:tc>
          <w:tcPr>
            <w:tcW w:w="2551" w:type="dxa"/>
            <w:vAlign w:val="center"/>
          </w:tcPr>
          <w:p w14:paraId="71417927" w14:textId="191D1079" w:rsidR="005A652B" w:rsidRPr="000444E0" w:rsidRDefault="005A652B" w:rsidP="005A652B">
            <w:pPr>
              <w:rPr>
                <w:rFonts w:ascii="Calibri" w:hAnsi="Calibri"/>
                <w:sz w:val="22"/>
                <w:szCs w:val="22"/>
              </w:rPr>
            </w:pPr>
            <w:r>
              <w:rPr>
                <w:rFonts w:ascii="Calibri" w:hAnsi="Calibri"/>
                <w:color w:val="000000"/>
                <w:sz w:val="22"/>
                <w:szCs w:val="22"/>
              </w:rPr>
              <w:t>I know I am in the right application</w:t>
            </w:r>
          </w:p>
        </w:tc>
        <w:tc>
          <w:tcPr>
            <w:tcW w:w="3827" w:type="dxa"/>
            <w:vAlign w:val="center"/>
          </w:tcPr>
          <w:p w14:paraId="46954083" w14:textId="77777777" w:rsidR="008D28D3" w:rsidRDefault="005A652B" w:rsidP="008D28D3">
            <w:pPr>
              <w:rPr>
                <w:rFonts w:ascii="Calibri" w:hAnsi="Calibri"/>
                <w:color w:val="000000"/>
                <w:sz w:val="22"/>
                <w:szCs w:val="22"/>
              </w:rPr>
            </w:pPr>
            <w:r>
              <w:rPr>
                <w:rFonts w:ascii="Calibri" w:hAnsi="Calibri"/>
                <w:color w:val="000000"/>
                <w:sz w:val="22"/>
                <w:szCs w:val="22"/>
              </w:rPr>
              <w:t xml:space="preserve">* The user must be able to see </w:t>
            </w:r>
            <w:r w:rsidR="008D28D3">
              <w:rPr>
                <w:rFonts w:ascii="Calibri" w:hAnsi="Calibri"/>
                <w:color w:val="000000"/>
                <w:sz w:val="22"/>
                <w:szCs w:val="22"/>
              </w:rPr>
              <w:t>information which</w:t>
            </w:r>
            <w:r>
              <w:rPr>
                <w:rFonts w:ascii="Calibri" w:hAnsi="Calibri"/>
                <w:color w:val="000000"/>
                <w:sz w:val="22"/>
                <w:szCs w:val="22"/>
              </w:rPr>
              <w:t xml:space="preserve"> allows </w:t>
            </w:r>
            <w:r w:rsidR="007A278A">
              <w:rPr>
                <w:rFonts w:ascii="Calibri" w:hAnsi="Calibri"/>
                <w:color w:val="000000"/>
                <w:sz w:val="22"/>
                <w:szCs w:val="22"/>
              </w:rPr>
              <w:t>them to ‘Loan Device’ and ‘Return Device’</w:t>
            </w:r>
            <w:r w:rsidR="008D28D3">
              <w:rPr>
                <w:rFonts w:ascii="Calibri" w:hAnsi="Calibri"/>
                <w:color w:val="000000"/>
                <w:sz w:val="22"/>
                <w:szCs w:val="22"/>
              </w:rPr>
              <w:t>.</w:t>
            </w:r>
            <w:r>
              <w:rPr>
                <w:rFonts w:ascii="Calibri" w:hAnsi="Calibri"/>
                <w:color w:val="000000"/>
                <w:sz w:val="22"/>
                <w:szCs w:val="22"/>
              </w:rPr>
              <w:br/>
              <w:t xml:space="preserve">*User must see information on the last 3 devices </w:t>
            </w:r>
            <w:r w:rsidR="008D28D3">
              <w:rPr>
                <w:rFonts w:ascii="Calibri" w:hAnsi="Calibri"/>
                <w:color w:val="000000"/>
                <w:sz w:val="22"/>
                <w:szCs w:val="22"/>
              </w:rPr>
              <w:t>on loan</w:t>
            </w:r>
            <w:r>
              <w:rPr>
                <w:rFonts w:ascii="Calibri" w:hAnsi="Calibri"/>
                <w:color w:val="000000"/>
                <w:sz w:val="22"/>
                <w:szCs w:val="22"/>
              </w:rPr>
              <w:br/>
              <w:t>*User must be able to see the number of devices s/he currently have out</w:t>
            </w:r>
          </w:p>
          <w:p w14:paraId="04F610E9" w14:textId="3EB0F3B8" w:rsidR="005A652B" w:rsidRPr="000444E0" w:rsidRDefault="008D28D3" w:rsidP="008D28D3">
            <w:pPr>
              <w:rPr>
                <w:rFonts w:ascii="Calibri" w:hAnsi="Calibri"/>
                <w:sz w:val="22"/>
                <w:szCs w:val="22"/>
              </w:rPr>
            </w:pPr>
            <w:r>
              <w:rPr>
                <w:rFonts w:ascii="Calibri" w:hAnsi="Calibri"/>
                <w:color w:val="000000"/>
                <w:sz w:val="22"/>
                <w:szCs w:val="22"/>
              </w:rPr>
              <w:t>*Maximum device on loan is 2 per user (in the event where user has more than 2 on loan, user will not have the option to Loan a Device and a flag will appear stating this).</w:t>
            </w:r>
          </w:p>
        </w:tc>
      </w:tr>
      <w:tr w:rsidR="005A652B" w:rsidRPr="000444E0" w14:paraId="3600D464" w14:textId="77777777" w:rsidTr="009E22C5">
        <w:trPr>
          <w:trHeight w:val="576"/>
        </w:trPr>
        <w:tc>
          <w:tcPr>
            <w:tcW w:w="1129" w:type="dxa"/>
            <w:vAlign w:val="center"/>
          </w:tcPr>
          <w:p w14:paraId="59587768" w14:textId="3C2A5124" w:rsidR="005A652B" w:rsidRPr="3645CA12" w:rsidRDefault="008D28D3" w:rsidP="005A652B">
            <w:pPr>
              <w:rPr>
                <w:rFonts w:ascii="Calibri" w:eastAsia="Calibri" w:hAnsi="Calibri" w:cs="Calibri"/>
                <w:sz w:val="22"/>
                <w:szCs w:val="22"/>
              </w:rPr>
            </w:pPr>
            <w:r>
              <w:rPr>
                <w:rFonts w:ascii="Calibri" w:hAnsi="Calibri"/>
                <w:color w:val="000000"/>
                <w:sz w:val="22"/>
                <w:szCs w:val="22"/>
              </w:rPr>
              <w:t>My Page</w:t>
            </w:r>
          </w:p>
        </w:tc>
        <w:tc>
          <w:tcPr>
            <w:tcW w:w="709" w:type="dxa"/>
            <w:vAlign w:val="center"/>
          </w:tcPr>
          <w:p w14:paraId="31E9BD81" w14:textId="5B04B1D2" w:rsidR="005A652B" w:rsidRPr="468C2CED" w:rsidRDefault="005A652B" w:rsidP="005A652B">
            <w:pPr>
              <w:rPr>
                <w:rFonts w:ascii="Calibri" w:eastAsia="Calibri" w:hAnsi="Calibri" w:cs="Calibri"/>
                <w:sz w:val="22"/>
                <w:szCs w:val="22"/>
              </w:rPr>
            </w:pPr>
            <w:r>
              <w:rPr>
                <w:rFonts w:ascii="Calibri" w:hAnsi="Calibri"/>
                <w:color w:val="000000"/>
                <w:sz w:val="22"/>
                <w:szCs w:val="22"/>
              </w:rPr>
              <w:t>002</w:t>
            </w:r>
          </w:p>
        </w:tc>
        <w:tc>
          <w:tcPr>
            <w:tcW w:w="997" w:type="dxa"/>
            <w:vAlign w:val="center"/>
          </w:tcPr>
          <w:p w14:paraId="6F17C6D7" w14:textId="5E26A6B2" w:rsidR="005A652B" w:rsidRPr="468C2CED" w:rsidRDefault="005A652B" w:rsidP="005A652B">
            <w:pPr>
              <w:rPr>
                <w:rFonts w:ascii="Calibri" w:eastAsia="Calibri" w:hAnsi="Calibri" w:cs="Calibri"/>
                <w:sz w:val="22"/>
                <w:szCs w:val="22"/>
              </w:rPr>
            </w:pPr>
            <w:r>
              <w:rPr>
                <w:rFonts w:ascii="Calibri" w:hAnsi="Calibri"/>
                <w:color w:val="000000"/>
                <w:sz w:val="22"/>
                <w:szCs w:val="22"/>
              </w:rPr>
              <w:t>All Users</w:t>
            </w:r>
          </w:p>
        </w:tc>
        <w:tc>
          <w:tcPr>
            <w:tcW w:w="2122" w:type="dxa"/>
            <w:vAlign w:val="center"/>
          </w:tcPr>
          <w:p w14:paraId="7E342328" w14:textId="0BD5D99A" w:rsidR="005A652B" w:rsidRPr="468C2CED" w:rsidRDefault="005A652B" w:rsidP="005A652B">
            <w:pPr>
              <w:rPr>
                <w:rFonts w:ascii="Calibri" w:eastAsia="Calibri" w:hAnsi="Calibri" w:cs="Calibri"/>
                <w:sz w:val="22"/>
                <w:szCs w:val="22"/>
              </w:rPr>
            </w:pPr>
            <w:r>
              <w:rPr>
                <w:rFonts w:ascii="Calibri" w:hAnsi="Calibri"/>
                <w:color w:val="000000"/>
                <w:sz w:val="22"/>
                <w:szCs w:val="22"/>
              </w:rPr>
              <w:t>Be presented with my name in the welcome message within the home/landing page</w:t>
            </w:r>
          </w:p>
        </w:tc>
        <w:tc>
          <w:tcPr>
            <w:tcW w:w="2551" w:type="dxa"/>
            <w:vAlign w:val="center"/>
          </w:tcPr>
          <w:p w14:paraId="3135BBE1" w14:textId="2609A1BE" w:rsidR="005A652B" w:rsidRPr="468C2CED" w:rsidRDefault="005A652B" w:rsidP="005A652B">
            <w:pPr>
              <w:rPr>
                <w:rFonts w:ascii="Calibri" w:eastAsia="Calibri" w:hAnsi="Calibri" w:cs="Calibri"/>
                <w:sz w:val="22"/>
                <w:szCs w:val="22"/>
              </w:rPr>
            </w:pPr>
            <w:r>
              <w:rPr>
                <w:rFonts w:ascii="Calibri" w:hAnsi="Calibri"/>
                <w:color w:val="000000"/>
                <w:sz w:val="22"/>
                <w:szCs w:val="22"/>
              </w:rPr>
              <w:t>I know the application has brought back data concerning my profile</w:t>
            </w:r>
          </w:p>
        </w:tc>
        <w:tc>
          <w:tcPr>
            <w:tcW w:w="3827" w:type="dxa"/>
            <w:vAlign w:val="center"/>
          </w:tcPr>
          <w:p w14:paraId="75757470" w14:textId="58D1CD42" w:rsidR="005A652B" w:rsidRPr="468C2CED" w:rsidRDefault="005A652B" w:rsidP="005A652B">
            <w:pPr>
              <w:rPr>
                <w:rFonts w:ascii="Calibri" w:eastAsia="Calibri" w:hAnsi="Calibri" w:cs="Calibri"/>
                <w:sz w:val="22"/>
                <w:szCs w:val="22"/>
              </w:rPr>
            </w:pPr>
            <w:r>
              <w:rPr>
                <w:rFonts w:ascii="Calibri" w:hAnsi="Calibri"/>
                <w:color w:val="000000"/>
                <w:sz w:val="22"/>
                <w:szCs w:val="22"/>
              </w:rPr>
              <w:t>*Home page must display a welcome "USER"</w:t>
            </w:r>
          </w:p>
        </w:tc>
      </w:tr>
      <w:tr w:rsidR="005A652B" w:rsidRPr="000444E0" w14:paraId="5B932BAA" w14:textId="77777777" w:rsidTr="009E22C5">
        <w:trPr>
          <w:trHeight w:val="576"/>
        </w:trPr>
        <w:tc>
          <w:tcPr>
            <w:tcW w:w="1129" w:type="dxa"/>
            <w:vAlign w:val="center"/>
          </w:tcPr>
          <w:p w14:paraId="2848A242" w14:textId="3CF90AE9" w:rsidR="005A652B" w:rsidRDefault="008D28D3" w:rsidP="005A652B">
            <w:pPr>
              <w:rPr>
                <w:rFonts w:ascii="Calibri" w:eastAsia="Calibri" w:hAnsi="Calibri" w:cs="Calibri"/>
                <w:sz w:val="22"/>
                <w:szCs w:val="22"/>
              </w:rPr>
            </w:pPr>
            <w:r>
              <w:rPr>
                <w:rFonts w:ascii="Calibri" w:hAnsi="Calibri"/>
                <w:color w:val="000000"/>
                <w:sz w:val="22"/>
                <w:szCs w:val="22"/>
              </w:rPr>
              <w:t>My Page</w:t>
            </w:r>
          </w:p>
        </w:tc>
        <w:tc>
          <w:tcPr>
            <w:tcW w:w="709" w:type="dxa"/>
            <w:vAlign w:val="center"/>
          </w:tcPr>
          <w:p w14:paraId="058591E6" w14:textId="74E5A37E" w:rsidR="005A652B" w:rsidRPr="468C2CED" w:rsidRDefault="005A652B" w:rsidP="005A652B">
            <w:pPr>
              <w:rPr>
                <w:rFonts w:ascii="Calibri" w:eastAsia="Calibri" w:hAnsi="Calibri" w:cs="Calibri"/>
                <w:sz w:val="22"/>
                <w:szCs w:val="22"/>
              </w:rPr>
            </w:pPr>
            <w:r>
              <w:rPr>
                <w:rFonts w:ascii="Calibri" w:hAnsi="Calibri"/>
                <w:color w:val="000000"/>
                <w:sz w:val="22"/>
                <w:szCs w:val="22"/>
              </w:rPr>
              <w:t>003</w:t>
            </w:r>
          </w:p>
        </w:tc>
        <w:tc>
          <w:tcPr>
            <w:tcW w:w="997" w:type="dxa"/>
            <w:vAlign w:val="center"/>
          </w:tcPr>
          <w:p w14:paraId="703AE8D0" w14:textId="28BE1981" w:rsidR="005A652B" w:rsidRPr="468C2CED" w:rsidRDefault="005A652B" w:rsidP="005A652B">
            <w:pPr>
              <w:rPr>
                <w:rFonts w:ascii="Calibri" w:eastAsia="Calibri" w:hAnsi="Calibri" w:cs="Calibri"/>
                <w:sz w:val="22"/>
                <w:szCs w:val="22"/>
              </w:rPr>
            </w:pPr>
            <w:r>
              <w:rPr>
                <w:rFonts w:ascii="Calibri" w:hAnsi="Calibri"/>
                <w:color w:val="000000"/>
                <w:sz w:val="22"/>
                <w:szCs w:val="22"/>
              </w:rPr>
              <w:t>All Users</w:t>
            </w:r>
          </w:p>
        </w:tc>
        <w:tc>
          <w:tcPr>
            <w:tcW w:w="2122" w:type="dxa"/>
            <w:vAlign w:val="center"/>
          </w:tcPr>
          <w:p w14:paraId="1F025F9D" w14:textId="5E17636B" w:rsidR="005A652B" w:rsidRPr="468C2CED" w:rsidRDefault="005A652B" w:rsidP="008D28D3">
            <w:pPr>
              <w:rPr>
                <w:rFonts w:ascii="Calibri" w:eastAsia="Calibri" w:hAnsi="Calibri" w:cs="Calibri"/>
                <w:sz w:val="22"/>
                <w:szCs w:val="22"/>
              </w:rPr>
            </w:pPr>
            <w:r>
              <w:rPr>
                <w:rFonts w:ascii="Calibri" w:hAnsi="Calibri"/>
                <w:color w:val="000000"/>
                <w:sz w:val="22"/>
                <w:szCs w:val="22"/>
              </w:rPr>
              <w:t xml:space="preserve">Be able to </w:t>
            </w:r>
            <w:r w:rsidR="008D28D3">
              <w:rPr>
                <w:rFonts w:ascii="Calibri" w:hAnsi="Calibri"/>
                <w:color w:val="000000"/>
                <w:sz w:val="22"/>
                <w:szCs w:val="22"/>
              </w:rPr>
              <w:t>Loan</w:t>
            </w:r>
            <w:r>
              <w:rPr>
                <w:rFonts w:ascii="Calibri" w:hAnsi="Calibri"/>
                <w:color w:val="000000"/>
                <w:sz w:val="22"/>
                <w:szCs w:val="22"/>
              </w:rPr>
              <w:t xml:space="preserve"> a device</w:t>
            </w:r>
          </w:p>
        </w:tc>
        <w:tc>
          <w:tcPr>
            <w:tcW w:w="2551" w:type="dxa"/>
            <w:vAlign w:val="center"/>
          </w:tcPr>
          <w:p w14:paraId="391ABAD0" w14:textId="33FF6024" w:rsidR="005A652B" w:rsidRPr="468C2CED" w:rsidRDefault="005A652B" w:rsidP="005A652B">
            <w:pPr>
              <w:rPr>
                <w:rFonts w:ascii="Calibri" w:eastAsia="Calibri" w:hAnsi="Calibri" w:cs="Calibri"/>
                <w:sz w:val="22"/>
                <w:szCs w:val="22"/>
              </w:rPr>
            </w:pPr>
            <w:r>
              <w:rPr>
                <w:rFonts w:ascii="Calibri" w:hAnsi="Calibri"/>
                <w:color w:val="000000"/>
                <w:sz w:val="22"/>
                <w:szCs w:val="22"/>
              </w:rPr>
              <w:t>The application can update the device records in order for another personnel to use</w:t>
            </w:r>
          </w:p>
        </w:tc>
        <w:tc>
          <w:tcPr>
            <w:tcW w:w="3827" w:type="dxa"/>
            <w:vAlign w:val="center"/>
          </w:tcPr>
          <w:p w14:paraId="43CB72E2" w14:textId="77777777" w:rsidR="008D28D3" w:rsidRDefault="005A652B" w:rsidP="008D28D3">
            <w:pPr>
              <w:rPr>
                <w:rFonts w:ascii="Calibri" w:hAnsi="Calibri"/>
                <w:color w:val="000000"/>
                <w:sz w:val="22"/>
                <w:szCs w:val="22"/>
              </w:rPr>
            </w:pPr>
            <w:r>
              <w:rPr>
                <w:rFonts w:ascii="Calibri" w:hAnsi="Calibri"/>
                <w:color w:val="000000"/>
                <w:sz w:val="22"/>
                <w:szCs w:val="22"/>
              </w:rPr>
              <w:t xml:space="preserve">*A </w:t>
            </w:r>
            <w:r w:rsidR="009E22C5">
              <w:rPr>
                <w:rFonts w:ascii="Calibri" w:hAnsi="Calibri"/>
                <w:color w:val="000000"/>
                <w:sz w:val="22"/>
                <w:szCs w:val="22"/>
              </w:rPr>
              <w:t>data list</w:t>
            </w:r>
            <w:r>
              <w:rPr>
                <w:rFonts w:ascii="Calibri" w:hAnsi="Calibri"/>
                <w:color w:val="000000"/>
                <w:sz w:val="22"/>
                <w:szCs w:val="22"/>
              </w:rPr>
              <w:t xml:space="preserve"> with the</w:t>
            </w:r>
            <w:r w:rsidR="008D28D3">
              <w:rPr>
                <w:rFonts w:ascii="Calibri" w:hAnsi="Calibri"/>
                <w:color w:val="000000"/>
                <w:sz w:val="22"/>
                <w:szCs w:val="22"/>
              </w:rPr>
              <w:t xml:space="preserve"> headings ‘Device’, ‘On Loan’ and ‘Returned</w:t>
            </w:r>
            <w:r>
              <w:rPr>
                <w:rFonts w:ascii="Calibri" w:hAnsi="Calibri"/>
                <w:color w:val="000000"/>
                <w:sz w:val="22"/>
                <w:szCs w:val="22"/>
              </w:rPr>
              <w:t xml:space="preserve">’ must be displayed with information on users last 3 </w:t>
            </w:r>
            <w:r w:rsidR="008D28D3">
              <w:rPr>
                <w:rFonts w:ascii="Calibri" w:hAnsi="Calibri"/>
                <w:color w:val="000000"/>
                <w:sz w:val="22"/>
                <w:szCs w:val="22"/>
              </w:rPr>
              <w:t>loaned</w:t>
            </w:r>
            <w:r>
              <w:rPr>
                <w:rFonts w:ascii="Calibri" w:hAnsi="Calibri"/>
                <w:color w:val="000000"/>
                <w:sz w:val="22"/>
                <w:szCs w:val="22"/>
              </w:rPr>
              <w:t xml:space="preserve"> devices             </w:t>
            </w:r>
          </w:p>
          <w:p w14:paraId="517DA0EB" w14:textId="315FCC09" w:rsidR="005A652B" w:rsidRDefault="005A652B" w:rsidP="008D28D3">
            <w:pPr>
              <w:rPr>
                <w:rFonts w:ascii="Calibri" w:eastAsia="Calibri" w:hAnsi="Calibri" w:cs="Calibri"/>
                <w:sz w:val="22"/>
                <w:szCs w:val="22"/>
              </w:rPr>
            </w:pPr>
            <w:r>
              <w:rPr>
                <w:rFonts w:ascii="Calibri" w:hAnsi="Calibri"/>
                <w:color w:val="000000"/>
                <w:sz w:val="22"/>
                <w:szCs w:val="22"/>
              </w:rPr>
              <w:t>*User mu</w:t>
            </w:r>
            <w:r w:rsidR="008D28D3">
              <w:rPr>
                <w:rFonts w:ascii="Calibri" w:hAnsi="Calibri"/>
                <w:color w:val="000000"/>
                <w:sz w:val="22"/>
                <w:szCs w:val="22"/>
              </w:rPr>
              <w:t>st be able to see and select a ‘Return Device’</w:t>
            </w:r>
            <w:r>
              <w:rPr>
                <w:rFonts w:ascii="Calibri" w:hAnsi="Calibri"/>
                <w:color w:val="000000"/>
                <w:sz w:val="22"/>
                <w:szCs w:val="22"/>
              </w:rPr>
              <w:t xml:space="preserve"> button</w:t>
            </w:r>
            <w:r>
              <w:rPr>
                <w:rFonts w:ascii="Calibri" w:hAnsi="Calibri"/>
                <w:color w:val="000000"/>
                <w:sz w:val="22"/>
                <w:szCs w:val="22"/>
              </w:rPr>
              <w:br/>
              <w:t>* The table will be ‘read only’ populating data from the application.</w:t>
            </w:r>
            <w:r>
              <w:rPr>
                <w:rFonts w:ascii="Calibri" w:hAnsi="Calibri"/>
                <w:color w:val="000000"/>
                <w:sz w:val="22"/>
                <w:szCs w:val="22"/>
              </w:rPr>
              <w:br/>
              <w:t xml:space="preserve">*The </w:t>
            </w:r>
            <w:r w:rsidR="008D28D3">
              <w:rPr>
                <w:rFonts w:ascii="Calibri" w:hAnsi="Calibri"/>
                <w:color w:val="000000"/>
                <w:sz w:val="22"/>
                <w:szCs w:val="22"/>
              </w:rPr>
              <w:t>‘On Loan’ and ‘Returned’ columns must have a date</w:t>
            </w:r>
            <w:r>
              <w:rPr>
                <w:rFonts w:ascii="Calibri" w:hAnsi="Calibri"/>
                <w:color w:val="000000"/>
                <w:sz w:val="22"/>
                <w:szCs w:val="22"/>
              </w:rPr>
              <w:t xml:space="preserve"> stamp triggered </w:t>
            </w:r>
            <w:r w:rsidR="008D28D3">
              <w:rPr>
                <w:rFonts w:ascii="Calibri" w:hAnsi="Calibri"/>
                <w:color w:val="000000"/>
                <w:sz w:val="22"/>
                <w:szCs w:val="22"/>
              </w:rPr>
              <w:t>when</w:t>
            </w:r>
            <w:r>
              <w:rPr>
                <w:rFonts w:ascii="Calibri" w:hAnsi="Calibri"/>
                <w:color w:val="000000"/>
                <w:sz w:val="22"/>
                <w:szCs w:val="22"/>
              </w:rPr>
              <w:t xml:space="preserve"> the </w:t>
            </w:r>
            <w:r w:rsidR="008D28D3">
              <w:rPr>
                <w:rFonts w:ascii="Calibri" w:hAnsi="Calibri"/>
                <w:color w:val="000000"/>
                <w:sz w:val="22"/>
                <w:szCs w:val="22"/>
              </w:rPr>
              <w:t xml:space="preserve">‘On Loan’ and ‘Returned’ </w:t>
            </w:r>
            <w:r>
              <w:rPr>
                <w:rFonts w:ascii="Calibri" w:hAnsi="Calibri"/>
                <w:color w:val="000000"/>
                <w:sz w:val="22"/>
                <w:szCs w:val="22"/>
              </w:rPr>
              <w:t>button is selected</w:t>
            </w:r>
          </w:p>
        </w:tc>
      </w:tr>
      <w:tr w:rsidR="005A652B" w:rsidRPr="000444E0" w14:paraId="396DE0A9" w14:textId="77777777" w:rsidTr="009E22C5">
        <w:trPr>
          <w:trHeight w:val="576"/>
        </w:trPr>
        <w:tc>
          <w:tcPr>
            <w:tcW w:w="1129" w:type="dxa"/>
            <w:vAlign w:val="center"/>
          </w:tcPr>
          <w:p w14:paraId="66C4BAC0" w14:textId="32F8D934" w:rsidR="005A652B" w:rsidRDefault="008D28D3" w:rsidP="005A652B">
            <w:pPr>
              <w:rPr>
                <w:rFonts w:ascii="Calibri" w:eastAsia="Calibri" w:hAnsi="Calibri" w:cs="Calibri"/>
                <w:sz w:val="22"/>
                <w:szCs w:val="22"/>
              </w:rPr>
            </w:pPr>
            <w:r>
              <w:rPr>
                <w:rFonts w:ascii="Calibri" w:hAnsi="Calibri"/>
                <w:color w:val="000000"/>
                <w:sz w:val="22"/>
                <w:szCs w:val="22"/>
              </w:rPr>
              <w:t>My Page</w:t>
            </w:r>
          </w:p>
        </w:tc>
        <w:tc>
          <w:tcPr>
            <w:tcW w:w="709" w:type="dxa"/>
            <w:vAlign w:val="center"/>
          </w:tcPr>
          <w:p w14:paraId="243D51BC" w14:textId="65D49AAF" w:rsidR="005A652B" w:rsidRPr="468C2CED" w:rsidRDefault="005A652B" w:rsidP="005A652B">
            <w:pPr>
              <w:rPr>
                <w:rFonts w:ascii="Calibri" w:eastAsia="Calibri" w:hAnsi="Calibri" w:cs="Calibri"/>
                <w:sz w:val="22"/>
                <w:szCs w:val="22"/>
              </w:rPr>
            </w:pPr>
            <w:r>
              <w:rPr>
                <w:rFonts w:ascii="Calibri" w:hAnsi="Calibri"/>
                <w:color w:val="000000"/>
                <w:sz w:val="22"/>
                <w:szCs w:val="22"/>
              </w:rPr>
              <w:t>004</w:t>
            </w:r>
          </w:p>
        </w:tc>
        <w:tc>
          <w:tcPr>
            <w:tcW w:w="997" w:type="dxa"/>
            <w:vAlign w:val="center"/>
          </w:tcPr>
          <w:p w14:paraId="5F75680B" w14:textId="283F0C15" w:rsidR="005A652B" w:rsidRPr="468C2CED" w:rsidRDefault="005A652B" w:rsidP="005A652B">
            <w:pPr>
              <w:rPr>
                <w:rFonts w:ascii="Calibri" w:eastAsia="Calibri" w:hAnsi="Calibri" w:cs="Calibri"/>
                <w:sz w:val="22"/>
                <w:szCs w:val="22"/>
              </w:rPr>
            </w:pPr>
            <w:r>
              <w:rPr>
                <w:rFonts w:ascii="Calibri" w:hAnsi="Calibri"/>
                <w:color w:val="000000"/>
                <w:sz w:val="22"/>
                <w:szCs w:val="22"/>
              </w:rPr>
              <w:t>All Users</w:t>
            </w:r>
          </w:p>
        </w:tc>
        <w:tc>
          <w:tcPr>
            <w:tcW w:w="2122" w:type="dxa"/>
            <w:vAlign w:val="center"/>
          </w:tcPr>
          <w:p w14:paraId="36256A87" w14:textId="71A9B4FC" w:rsidR="005A652B" w:rsidRPr="468C2CED" w:rsidRDefault="005A652B" w:rsidP="00532E49">
            <w:pPr>
              <w:rPr>
                <w:rFonts w:ascii="Calibri" w:eastAsia="Calibri" w:hAnsi="Calibri" w:cs="Calibri"/>
                <w:sz w:val="22"/>
                <w:szCs w:val="22"/>
              </w:rPr>
            </w:pPr>
            <w:r>
              <w:rPr>
                <w:rFonts w:ascii="Calibri" w:hAnsi="Calibri"/>
                <w:color w:val="000000"/>
                <w:sz w:val="22"/>
                <w:szCs w:val="22"/>
              </w:rPr>
              <w:t xml:space="preserve">See a confirmation message once I have </w:t>
            </w:r>
            <w:r w:rsidR="00532E49">
              <w:rPr>
                <w:rFonts w:ascii="Calibri" w:hAnsi="Calibri"/>
                <w:color w:val="000000"/>
                <w:sz w:val="22"/>
                <w:szCs w:val="22"/>
              </w:rPr>
              <w:t>returned a</w:t>
            </w:r>
            <w:r>
              <w:rPr>
                <w:rFonts w:ascii="Calibri" w:hAnsi="Calibri"/>
                <w:color w:val="000000"/>
                <w:sz w:val="22"/>
                <w:szCs w:val="22"/>
              </w:rPr>
              <w:t xml:space="preserve"> device</w:t>
            </w:r>
          </w:p>
        </w:tc>
        <w:tc>
          <w:tcPr>
            <w:tcW w:w="2551" w:type="dxa"/>
            <w:vAlign w:val="center"/>
          </w:tcPr>
          <w:p w14:paraId="54749289" w14:textId="68DFDF5E" w:rsidR="005A652B" w:rsidRPr="468C2CED" w:rsidRDefault="005A652B" w:rsidP="005A652B">
            <w:pPr>
              <w:rPr>
                <w:rFonts w:ascii="Calibri" w:eastAsia="Calibri" w:hAnsi="Calibri" w:cs="Calibri"/>
                <w:sz w:val="22"/>
                <w:szCs w:val="22"/>
              </w:rPr>
            </w:pPr>
            <w:r>
              <w:rPr>
                <w:rFonts w:ascii="Calibri" w:hAnsi="Calibri"/>
                <w:color w:val="000000"/>
                <w:sz w:val="22"/>
                <w:szCs w:val="22"/>
              </w:rPr>
              <w:t>I know the system has acknowledged my request</w:t>
            </w:r>
          </w:p>
        </w:tc>
        <w:tc>
          <w:tcPr>
            <w:tcW w:w="3827" w:type="dxa"/>
            <w:vAlign w:val="center"/>
          </w:tcPr>
          <w:p w14:paraId="17267547" w14:textId="2E01F3A4" w:rsidR="005A652B" w:rsidRDefault="005A652B" w:rsidP="00532E49">
            <w:pPr>
              <w:rPr>
                <w:rFonts w:ascii="Calibri" w:eastAsia="Calibri" w:hAnsi="Calibri" w:cs="Calibri"/>
                <w:sz w:val="22"/>
                <w:szCs w:val="22"/>
              </w:rPr>
            </w:pPr>
            <w:r>
              <w:rPr>
                <w:rFonts w:ascii="Calibri" w:hAnsi="Calibri"/>
                <w:color w:val="000000"/>
                <w:sz w:val="22"/>
                <w:szCs w:val="22"/>
              </w:rPr>
              <w:t>*</w:t>
            </w:r>
            <w:r w:rsidR="00532E49">
              <w:rPr>
                <w:rFonts w:ascii="Calibri" w:hAnsi="Calibri"/>
                <w:color w:val="000000"/>
                <w:sz w:val="22"/>
                <w:szCs w:val="22"/>
              </w:rPr>
              <w:t>confirmation message dynamically appears</w:t>
            </w:r>
          </w:p>
        </w:tc>
      </w:tr>
      <w:tr w:rsidR="005A652B" w:rsidRPr="000444E0" w14:paraId="2C57B16B" w14:textId="77777777" w:rsidTr="009E22C5">
        <w:trPr>
          <w:trHeight w:val="576"/>
        </w:trPr>
        <w:tc>
          <w:tcPr>
            <w:tcW w:w="1129" w:type="dxa"/>
            <w:vAlign w:val="center"/>
          </w:tcPr>
          <w:p w14:paraId="7D0A5BAF" w14:textId="17DB8AEB" w:rsidR="005A652B" w:rsidRDefault="00532E49" w:rsidP="005A652B">
            <w:pPr>
              <w:rPr>
                <w:rFonts w:ascii="Calibri" w:eastAsia="Calibri" w:hAnsi="Calibri" w:cs="Calibri"/>
                <w:sz w:val="22"/>
                <w:szCs w:val="22"/>
              </w:rPr>
            </w:pPr>
            <w:r>
              <w:rPr>
                <w:rFonts w:ascii="Calibri" w:hAnsi="Calibri"/>
                <w:color w:val="000000"/>
                <w:sz w:val="22"/>
                <w:szCs w:val="22"/>
              </w:rPr>
              <w:t>My Page</w:t>
            </w:r>
          </w:p>
        </w:tc>
        <w:tc>
          <w:tcPr>
            <w:tcW w:w="709" w:type="dxa"/>
            <w:vAlign w:val="center"/>
          </w:tcPr>
          <w:p w14:paraId="116C4EC6" w14:textId="613D5320" w:rsidR="005A652B" w:rsidRPr="468C2CED" w:rsidRDefault="005A652B" w:rsidP="005A652B">
            <w:pPr>
              <w:rPr>
                <w:rFonts w:ascii="Calibri" w:eastAsia="Calibri" w:hAnsi="Calibri" w:cs="Calibri"/>
                <w:sz w:val="22"/>
                <w:szCs w:val="22"/>
              </w:rPr>
            </w:pPr>
            <w:r>
              <w:rPr>
                <w:rFonts w:ascii="Calibri" w:hAnsi="Calibri"/>
                <w:color w:val="000000"/>
                <w:sz w:val="22"/>
                <w:szCs w:val="22"/>
              </w:rPr>
              <w:t>005</w:t>
            </w:r>
          </w:p>
        </w:tc>
        <w:tc>
          <w:tcPr>
            <w:tcW w:w="997" w:type="dxa"/>
            <w:vAlign w:val="center"/>
          </w:tcPr>
          <w:p w14:paraId="0316C1B3" w14:textId="08AAE9FD" w:rsidR="005A652B" w:rsidRPr="468C2CED" w:rsidRDefault="005A652B" w:rsidP="005A652B">
            <w:pPr>
              <w:rPr>
                <w:rFonts w:ascii="Calibri" w:eastAsia="Calibri" w:hAnsi="Calibri" w:cs="Calibri"/>
                <w:sz w:val="22"/>
                <w:szCs w:val="22"/>
              </w:rPr>
            </w:pPr>
            <w:r>
              <w:rPr>
                <w:rFonts w:ascii="Calibri" w:hAnsi="Calibri"/>
                <w:color w:val="000000"/>
                <w:sz w:val="22"/>
                <w:szCs w:val="22"/>
              </w:rPr>
              <w:t>All Users</w:t>
            </w:r>
          </w:p>
        </w:tc>
        <w:tc>
          <w:tcPr>
            <w:tcW w:w="2122" w:type="dxa"/>
            <w:vAlign w:val="center"/>
          </w:tcPr>
          <w:p w14:paraId="1B11933F" w14:textId="2592CA17" w:rsidR="005A652B" w:rsidRPr="468C2CED" w:rsidRDefault="005A652B" w:rsidP="00532E49">
            <w:pPr>
              <w:rPr>
                <w:rFonts w:ascii="Calibri" w:eastAsia="Calibri" w:hAnsi="Calibri" w:cs="Calibri"/>
                <w:sz w:val="22"/>
                <w:szCs w:val="22"/>
              </w:rPr>
            </w:pPr>
            <w:r>
              <w:rPr>
                <w:rFonts w:ascii="Calibri" w:hAnsi="Calibri"/>
                <w:color w:val="000000"/>
                <w:sz w:val="22"/>
                <w:szCs w:val="22"/>
              </w:rPr>
              <w:t xml:space="preserve">Be able to </w:t>
            </w:r>
            <w:r w:rsidR="00532E49">
              <w:rPr>
                <w:rFonts w:ascii="Calibri" w:hAnsi="Calibri"/>
                <w:color w:val="000000"/>
                <w:sz w:val="22"/>
                <w:szCs w:val="22"/>
              </w:rPr>
              <w:t>loan a Device</w:t>
            </w:r>
          </w:p>
        </w:tc>
        <w:tc>
          <w:tcPr>
            <w:tcW w:w="2551" w:type="dxa"/>
            <w:vAlign w:val="center"/>
          </w:tcPr>
          <w:p w14:paraId="0C4A999B" w14:textId="550AEA3A" w:rsidR="005A652B" w:rsidRPr="468C2CED" w:rsidRDefault="005A652B" w:rsidP="005A652B">
            <w:pPr>
              <w:rPr>
                <w:rFonts w:ascii="Calibri" w:eastAsia="Calibri" w:hAnsi="Calibri" w:cs="Calibri"/>
                <w:sz w:val="22"/>
                <w:szCs w:val="22"/>
              </w:rPr>
            </w:pPr>
            <w:r>
              <w:rPr>
                <w:rFonts w:ascii="Calibri" w:hAnsi="Calibri"/>
                <w:color w:val="000000"/>
                <w:sz w:val="22"/>
                <w:szCs w:val="22"/>
              </w:rPr>
              <w:t>The application can update the device records so other personnel are aware the device is no longer available</w:t>
            </w:r>
          </w:p>
        </w:tc>
        <w:tc>
          <w:tcPr>
            <w:tcW w:w="3827" w:type="dxa"/>
            <w:vAlign w:val="center"/>
          </w:tcPr>
          <w:p w14:paraId="50F89624" w14:textId="77777777" w:rsidR="00532E49" w:rsidRDefault="005A652B" w:rsidP="00532E49">
            <w:pPr>
              <w:rPr>
                <w:rFonts w:ascii="Calibri" w:hAnsi="Calibri"/>
                <w:color w:val="000000"/>
                <w:sz w:val="22"/>
                <w:szCs w:val="22"/>
              </w:rPr>
            </w:pPr>
            <w:r>
              <w:rPr>
                <w:rFonts w:ascii="Calibri" w:hAnsi="Calibri"/>
                <w:color w:val="000000"/>
                <w:sz w:val="22"/>
                <w:szCs w:val="22"/>
              </w:rPr>
              <w:t xml:space="preserve">*User must be able to choose a device from the </w:t>
            </w:r>
            <w:r w:rsidR="00532E49">
              <w:rPr>
                <w:rFonts w:ascii="Calibri" w:hAnsi="Calibri"/>
                <w:color w:val="000000"/>
                <w:sz w:val="22"/>
                <w:szCs w:val="22"/>
              </w:rPr>
              <w:t>dropdown</w:t>
            </w:r>
            <w:r>
              <w:rPr>
                <w:rFonts w:ascii="Calibri" w:hAnsi="Calibri"/>
                <w:color w:val="000000"/>
                <w:sz w:val="22"/>
                <w:szCs w:val="22"/>
              </w:rPr>
              <w:br/>
              <w:t>*</w:t>
            </w:r>
            <w:r w:rsidR="00532E49">
              <w:rPr>
                <w:rFonts w:ascii="Calibri" w:hAnsi="Calibri"/>
                <w:color w:val="000000"/>
                <w:sz w:val="22"/>
                <w:szCs w:val="22"/>
              </w:rPr>
              <w:t>Once the device is selected, the application must be able to automatically set a return date visible for the user to see</w:t>
            </w:r>
            <w:r>
              <w:rPr>
                <w:rFonts w:ascii="Calibri" w:hAnsi="Calibri"/>
                <w:color w:val="000000"/>
                <w:sz w:val="22"/>
                <w:szCs w:val="22"/>
              </w:rPr>
              <w:br/>
              <w:t xml:space="preserve">*The return date must not be </w:t>
            </w:r>
            <w:r w:rsidR="00532E49">
              <w:rPr>
                <w:rFonts w:ascii="Calibri" w:hAnsi="Calibri"/>
                <w:color w:val="000000"/>
                <w:sz w:val="22"/>
                <w:szCs w:val="22"/>
              </w:rPr>
              <w:t>2 working days from when the device has been loaned out</w:t>
            </w:r>
            <w:r>
              <w:rPr>
                <w:rFonts w:ascii="Calibri" w:hAnsi="Calibri"/>
                <w:color w:val="000000"/>
                <w:sz w:val="22"/>
                <w:szCs w:val="22"/>
              </w:rPr>
              <w:t xml:space="preserve"> </w:t>
            </w:r>
          </w:p>
          <w:p w14:paraId="24F37EE4" w14:textId="51D0EC65" w:rsidR="005A652B" w:rsidRDefault="005A652B" w:rsidP="00532E49">
            <w:pPr>
              <w:rPr>
                <w:rFonts w:ascii="Calibri" w:eastAsia="Calibri" w:hAnsi="Calibri" w:cs="Calibri"/>
                <w:sz w:val="22"/>
                <w:szCs w:val="22"/>
              </w:rPr>
            </w:pPr>
            <w:r>
              <w:rPr>
                <w:rFonts w:ascii="Calibri" w:hAnsi="Calibri"/>
                <w:color w:val="000000"/>
                <w:sz w:val="22"/>
                <w:szCs w:val="22"/>
              </w:rPr>
              <w:t xml:space="preserve">*User must </w:t>
            </w:r>
            <w:r w:rsidR="009E22C5">
              <w:rPr>
                <w:rFonts w:ascii="Calibri" w:hAnsi="Calibri"/>
                <w:color w:val="000000"/>
                <w:sz w:val="22"/>
                <w:szCs w:val="22"/>
              </w:rPr>
              <w:t>receive</w:t>
            </w:r>
            <w:r>
              <w:rPr>
                <w:rFonts w:ascii="Calibri" w:hAnsi="Calibri"/>
                <w:color w:val="000000"/>
                <w:sz w:val="22"/>
                <w:szCs w:val="22"/>
              </w:rPr>
              <w:t xml:space="preserve"> an email </w:t>
            </w:r>
            <w:r w:rsidR="00532E49">
              <w:rPr>
                <w:rFonts w:ascii="Calibri" w:hAnsi="Calibri"/>
                <w:color w:val="000000"/>
                <w:sz w:val="22"/>
                <w:szCs w:val="22"/>
              </w:rPr>
              <w:t xml:space="preserve">the morning </w:t>
            </w:r>
            <w:r>
              <w:rPr>
                <w:rFonts w:ascii="Calibri" w:hAnsi="Calibri"/>
                <w:color w:val="000000"/>
                <w:sz w:val="22"/>
                <w:szCs w:val="22"/>
              </w:rPr>
              <w:t>the device is due back                                 *Validation must be displayed if use</w:t>
            </w:r>
            <w:r w:rsidR="00532E49">
              <w:rPr>
                <w:rFonts w:ascii="Calibri" w:hAnsi="Calibri"/>
                <w:color w:val="000000"/>
                <w:sz w:val="22"/>
                <w:szCs w:val="22"/>
              </w:rPr>
              <w:t>r</w:t>
            </w:r>
            <w:r>
              <w:rPr>
                <w:rFonts w:ascii="Calibri" w:hAnsi="Calibri"/>
                <w:color w:val="000000"/>
                <w:sz w:val="22"/>
                <w:szCs w:val="22"/>
              </w:rPr>
              <w:t xml:space="preserve"> attempts </w:t>
            </w:r>
            <w:r w:rsidR="00532E49">
              <w:rPr>
                <w:rFonts w:ascii="Calibri" w:hAnsi="Calibri"/>
                <w:color w:val="000000"/>
                <w:sz w:val="22"/>
                <w:szCs w:val="22"/>
              </w:rPr>
              <w:t>to select ‘loan device’ w</w:t>
            </w:r>
            <w:r>
              <w:rPr>
                <w:rFonts w:ascii="Calibri" w:hAnsi="Calibri"/>
                <w:color w:val="000000"/>
                <w:sz w:val="22"/>
                <w:szCs w:val="22"/>
              </w:rPr>
              <w:t xml:space="preserve">ithout selecting the device </w:t>
            </w:r>
            <w:r>
              <w:rPr>
                <w:rFonts w:ascii="Calibri" w:hAnsi="Calibri"/>
                <w:color w:val="000000"/>
                <w:sz w:val="22"/>
                <w:szCs w:val="22"/>
              </w:rPr>
              <w:br/>
              <w:t>*User must be able to see and select a ‘</w:t>
            </w:r>
            <w:r w:rsidR="00532E49">
              <w:rPr>
                <w:rFonts w:ascii="Calibri" w:hAnsi="Calibri"/>
                <w:color w:val="000000"/>
                <w:sz w:val="22"/>
                <w:szCs w:val="22"/>
              </w:rPr>
              <w:t>Loan Device’</w:t>
            </w:r>
            <w:r>
              <w:rPr>
                <w:rFonts w:ascii="Calibri" w:hAnsi="Calibri"/>
                <w:color w:val="000000"/>
                <w:sz w:val="22"/>
                <w:szCs w:val="22"/>
              </w:rPr>
              <w:t xml:space="preserve"> button</w:t>
            </w:r>
            <w:r w:rsidR="00532E49">
              <w:rPr>
                <w:rFonts w:ascii="Calibri" w:hAnsi="Calibri"/>
                <w:color w:val="000000"/>
                <w:sz w:val="22"/>
                <w:szCs w:val="22"/>
              </w:rPr>
              <w:t xml:space="preserve"> (precondition- user has not exceeded the limit of 2 devices on loan).</w:t>
            </w:r>
          </w:p>
        </w:tc>
      </w:tr>
      <w:tr w:rsidR="005A652B" w:rsidRPr="000444E0" w14:paraId="27CE84CE" w14:textId="77777777" w:rsidTr="009E22C5">
        <w:trPr>
          <w:trHeight w:val="576"/>
        </w:trPr>
        <w:tc>
          <w:tcPr>
            <w:tcW w:w="1129" w:type="dxa"/>
            <w:vAlign w:val="center"/>
          </w:tcPr>
          <w:p w14:paraId="7E16D435" w14:textId="6738CABB" w:rsidR="005A652B" w:rsidRDefault="00532E49" w:rsidP="005A652B">
            <w:pPr>
              <w:rPr>
                <w:rFonts w:ascii="Calibri" w:eastAsia="Calibri" w:hAnsi="Calibri" w:cs="Calibri"/>
                <w:sz w:val="22"/>
                <w:szCs w:val="22"/>
              </w:rPr>
            </w:pPr>
            <w:r>
              <w:rPr>
                <w:rFonts w:ascii="Calibri" w:hAnsi="Calibri"/>
                <w:color w:val="000000"/>
                <w:sz w:val="22"/>
                <w:szCs w:val="22"/>
              </w:rPr>
              <w:t>My Page</w:t>
            </w:r>
          </w:p>
        </w:tc>
        <w:tc>
          <w:tcPr>
            <w:tcW w:w="709" w:type="dxa"/>
            <w:vAlign w:val="center"/>
          </w:tcPr>
          <w:p w14:paraId="4CD7E2A6" w14:textId="15ABCFF3" w:rsidR="005A652B" w:rsidRPr="468C2CED" w:rsidRDefault="005A652B" w:rsidP="005A652B">
            <w:pPr>
              <w:rPr>
                <w:rFonts w:ascii="Calibri" w:eastAsia="Calibri" w:hAnsi="Calibri" w:cs="Calibri"/>
                <w:sz w:val="22"/>
                <w:szCs w:val="22"/>
              </w:rPr>
            </w:pPr>
            <w:r>
              <w:rPr>
                <w:rFonts w:ascii="Calibri" w:hAnsi="Calibri"/>
                <w:color w:val="000000"/>
                <w:sz w:val="22"/>
                <w:szCs w:val="22"/>
              </w:rPr>
              <w:t>006</w:t>
            </w:r>
          </w:p>
        </w:tc>
        <w:tc>
          <w:tcPr>
            <w:tcW w:w="997" w:type="dxa"/>
            <w:vAlign w:val="center"/>
          </w:tcPr>
          <w:p w14:paraId="111EDBA4" w14:textId="7B554F7A" w:rsidR="005A652B" w:rsidRPr="468C2CED" w:rsidRDefault="005A652B" w:rsidP="005A652B">
            <w:pPr>
              <w:rPr>
                <w:rFonts w:ascii="Calibri" w:eastAsia="Calibri" w:hAnsi="Calibri" w:cs="Calibri"/>
                <w:sz w:val="22"/>
                <w:szCs w:val="22"/>
              </w:rPr>
            </w:pPr>
            <w:r>
              <w:rPr>
                <w:rFonts w:ascii="Calibri" w:hAnsi="Calibri"/>
                <w:color w:val="000000"/>
                <w:sz w:val="22"/>
                <w:szCs w:val="22"/>
              </w:rPr>
              <w:t>All Users</w:t>
            </w:r>
          </w:p>
        </w:tc>
        <w:tc>
          <w:tcPr>
            <w:tcW w:w="2122" w:type="dxa"/>
            <w:vAlign w:val="center"/>
          </w:tcPr>
          <w:p w14:paraId="67DCD42E" w14:textId="270DDE4A" w:rsidR="005A652B" w:rsidRPr="468C2CED" w:rsidRDefault="005A652B" w:rsidP="00532E49">
            <w:pPr>
              <w:rPr>
                <w:rFonts w:ascii="Calibri" w:eastAsia="Calibri" w:hAnsi="Calibri" w:cs="Calibri"/>
                <w:sz w:val="22"/>
                <w:szCs w:val="22"/>
              </w:rPr>
            </w:pPr>
            <w:r>
              <w:rPr>
                <w:rFonts w:ascii="Calibri" w:hAnsi="Calibri"/>
                <w:color w:val="000000"/>
                <w:sz w:val="22"/>
                <w:szCs w:val="22"/>
              </w:rPr>
              <w:t xml:space="preserve">See a confirmation message once I have </w:t>
            </w:r>
            <w:r w:rsidR="00532E49">
              <w:rPr>
                <w:rFonts w:ascii="Calibri" w:hAnsi="Calibri"/>
                <w:color w:val="000000"/>
                <w:sz w:val="22"/>
                <w:szCs w:val="22"/>
              </w:rPr>
              <w:t>returned</w:t>
            </w:r>
            <w:r>
              <w:rPr>
                <w:rFonts w:ascii="Calibri" w:hAnsi="Calibri"/>
                <w:color w:val="000000"/>
                <w:sz w:val="22"/>
                <w:szCs w:val="22"/>
              </w:rPr>
              <w:t xml:space="preserve"> </w:t>
            </w:r>
            <w:r w:rsidR="00532E49">
              <w:rPr>
                <w:rFonts w:ascii="Calibri" w:hAnsi="Calibri"/>
                <w:color w:val="000000"/>
                <w:sz w:val="22"/>
                <w:szCs w:val="22"/>
              </w:rPr>
              <w:t xml:space="preserve">a </w:t>
            </w:r>
            <w:r>
              <w:rPr>
                <w:rFonts w:ascii="Calibri" w:hAnsi="Calibri"/>
                <w:color w:val="000000"/>
                <w:sz w:val="22"/>
                <w:szCs w:val="22"/>
              </w:rPr>
              <w:t>device</w:t>
            </w:r>
          </w:p>
        </w:tc>
        <w:tc>
          <w:tcPr>
            <w:tcW w:w="2551" w:type="dxa"/>
            <w:vAlign w:val="center"/>
          </w:tcPr>
          <w:p w14:paraId="1DC4CBFE" w14:textId="5AC16957" w:rsidR="005A652B" w:rsidRPr="468C2CED" w:rsidRDefault="005A652B" w:rsidP="005A652B">
            <w:pPr>
              <w:rPr>
                <w:rFonts w:ascii="Calibri" w:eastAsia="Calibri" w:hAnsi="Calibri" w:cs="Calibri"/>
                <w:sz w:val="22"/>
                <w:szCs w:val="22"/>
              </w:rPr>
            </w:pPr>
            <w:r>
              <w:rPr>
                <w:rFonts w:ascii="Calibri" w:hAnsi="Calibri"/>
                <w:color w:val="000000"/>
                <w:sz w:val="22"/>
                <w:szCs w:val="22"/>
              </w:rPr>
              <w:t>I know the system has acknowledged my request</w:t>
            </w:r>
          </w:p>
        </w:tc>
        <w:tc>
          <w:tcPr>
            <w:tcW w:w="3827" w:type="dxa"/>
            <w:vAlign w:val="center"/>
          </w:tcPr>
          <w:p w14:paraId="21D29C9A" w14:textId="4B7BE9E6" w:rsidR="005A652B" w:rsidRDefault="00532E49" w:rsidP="005A652B">
            <w:pPr>
              <w:rPr>
                <w:rFonts w:ascii="Calibri" w:eastAsia="Calibri" w:hAnsi="Calibri" w:cs="Calibri"/>
                <w:sz w:val="22"/>
                <w:szCs w:val="22"/>
              </w:rPr>
            </w:pPr>
            <w:r>
              <w:rPr>
                <w:rFonts w:ascii="Calibri" w:hAnsi="Calibri"/>
                <w:color w:val="000000"/>
                <w:sz w:val="22"/>
                <w:szCs w:val="22"/>
              </w:rPr>
              <w:t>*confirmation message dynamically appears</w:t>
            </w:r>
          </w:p>
        </w:tc>
      </w:tr>
      <w:tr w:rsidR="008536B3" w:rsidRPr="000444E0" w14:paraId="17A3F616" w14:textId="77777777" w:rsidTr="009E22C5">
        <w:trPr>
          <w:trHeight w:val="576"/>
        </w:trPr>
        <w:tc>
          <w:tcPr>
            <w:tcW w:w="1129" w:type="dxa"/>
            <w:vAlign w:val="center"/>
          </w:tcPr>
          <w:p w14:paraId="421C537F" w14:textId="5223856D" w:rsidR="008536B3" w:rsidRDefault="008536B3" w:rsidP="008536B3">
            <w:pPr>
              <w:rPr>
                <w:rFonts w:ascii="Calibri" w:hAnsi="Calibri"/>
                <w:color w:val="000000"/>
                <w:sz w:val="22"/>
                <w:szCs w:val="22"/>
              </w:rPr>
            </w:pPr>
            <w:r>
              <w:rPr>
                <w:rFonts w:ascii="Calibri" w:hAnsi="Calibri"/>
                <w:color w:val="000000"/>
                <w:sz w:val="22"/>
                <w:szCs w:val="22"/>
              </w:rPr>
              <w:t>My Page</w:t>
            </w:r>
          </w:p>
        </w:tc>
        <w:tc>
          <w:tcPr>
            <w:tcW w:w="709" w:type="dxa"/>
            <w:vAlign w:val="center"/>
          </w:tcPr>
          <w:p w14:paraId="53BC187C" w14:textId="7D3B7D4D" w:rsidR="008536B3" w:rsidRDefault="008536B3" w:rsidP="008536B3">
            <w:pPr>
              <w:rPr>
                <w:rFonts w:ascii="Calibri" w:hAnsi="Calibri"/>
                <w:color w:val="000000"/>
                <w:sz w:val="22"/>
                <w:szCs w:val="22"/>
              </w:rPr>
            </w:pPr>
            <w:r>
              <w:rPr>
                <w:rFonts w:ascii="Calibri" w:hAnsi="Calibri"/>
                <w:color w:val="000000"/>
                <w:sz w:val="22"/>
                <w:szCs w:val="22"/>
              </w:rPr>
              <w:t>007</w:t>
            </w:r>
          </w:p>
        </w:tc>
        <w:tc>
          <w:tcPr>
            <w:tcW w:w="997" w:type="dxa"/>
            <w:vAlign w:val="center"/>
          </w:tcPr>
          <w:p w14:paraId="720435B8" w14:textId="28F9C737" w:rsidR="008536B3" w:rsidRDefault="008536B3" w:rsidP="008536B3">
            <w:pPr>
              <w:rPr>
                <w:rFonts w:ascii="Calibri" w:hAnsi="Calibri"/>
                <w:color w:val="000000"/>
                <w:sz w:val="22"/>
                <w:szCs w:val="22"/>
              </w:rPr>
            </w:pPr>
            <w:r>
              <w:rPr>
                <w:rFonts w:ascii="Calibri" w:hAnsi="Calibri"/>
                <w:color w:val="000000"/>
                <w:sz w:val="22"/>
                <w:szCs w:val="22"/>
              </w:rPr>
              <w:t>Administrator</w:t>
            </w:r>
          </w:p>
        </w:tc>
        <w:tc>
          <w:tcPr>
            <w:tcW w:w="2122" w:type="dxa"/>
            <w:vAlign w:val="center"/>
          </w:tcPr>
          <w:p w14:paraId="268DCA88" w14:textId="115C4740" w:rsidR="008536B3" w:rsidRDefault="008536B3" w:rsidP="008536B3">
            <w:pPr>
              <w:rPr>
                <w:rFonts w:ascii="Calibri" w:hAnsi="Calibri"/>
                <w:color w:val="000000"/>
                <w:sz w:val="22"/>
                <w:szCs w:val="22"/>
              </w:rPr>
            </w:pPr>
            <w:r>
              <w:rPr>
                <w:rFonts w:ascii="Calibri" w:hAnsi="Calibri"/>
                <w:color w:val="000000"/>
                <w:sz w:val="22"/>
                <w:szCs w:val="22"/>
              </w:rPr>
              <w:t>Be able to add a device to the Device list</w:t>
            </w:r>
          </w:p>
        </w:tc>
        <w:tc>
          <w:tcPr>
            <w:tcW w:w="2551" w:type="dxa"/>
            <w:vAlign w:val="center"/>
          </w:tcPr>
          <w:p w14:paraId="289F9275" w14:textId="1C26138E" w:rsidR="008536B3" w:rsidRDefault="008536B3" w:rsidP="008536B3">
            <w:pPr>
              <w:rPr>
                <w:rFonts w:ascii="Calibri" w:hAnsi="Calibri"/>
                <w:color w:val="000000"/>
                <w:sz w:val="22"/>
                <w:szCs w:val="22"/>
              </w:rPr>
            </w:pPr>
            <w:r>
              <w:rPr>
                <w:rFonts w:ascii="Calibri" w:hAnsi="Calibri"/>
                <w:color w:val="000000"/>
                <w:sz w:val="22"/>
                <w:szCs w:val="22"/>
              </w:rPr>
              <w:t>The application will have an up to date account of what devices are available for use</w:t>
            </w:r>
          </w:p>
        </w:tc>
        <w:tc>
          <w:tcPr>
            <w:tcW w:w="3827" w:type="dxa"/>
            <w:vAlign w:val="center"/>
          </w:tcPr>
          <w:p w14:paraId="44B6EB91" w14:textId="77777777" w:rsidR="00DC4541" w:rsidRDefault="00DC4541" w:rsidP="00DC4541">
            <w:pPr>
              <w:rPr>
                <w:rFonts w:ascii="Calibri" w:hAnsi="Calibri"/>
                <w:color w:val="000000"/>
                <w:sz w:val="22"/>
                <w:szCs w:val="22"/>
              </w:rPr>
            </w:pPr>
            <w:r>
              <w:rPr>
                <w:rFonts w:ascii="Calibri" w:hAnsi="Calibri"/>
                <w:color w:val="000000"/>
                <w:sz w:val="22"/>
                <w:szCs w:val="22"/>
              </w:rPr>
              <w:t>*Permissions are set to only allow a Manager/Approved user to be able to see and  select the 'Add a Device' button</w:t>
            </w:r>
          </w:p>
          <w:p w14:paraId="38780174" w14:textId="77777777" w:rsidR="00DC4541" w:rsidRDefault="00DC4541" w:rsidP="00DC4541">
            <w:pPr>
              <w:rPr>
                <w:rFonts w:ascii="Calibri,Calibri,Calibri-Light" w:eastAsia="Calibri,Calibri,Calibri-Light" w:hAnsi="Calibri,Calibri,Calibri-Light" w:cs="Calibri,Calibri,Calibri-Light"/>
                <w:sz w:val="22"/>
                <w:szCs w:val="22"/>
              </w:rPr>
            </w:pPr>
            <w:r>
              <w:rPr>
                <w:rFonts w:ascii="Calibri" w:hAnsi="Calibri"/>
                <w:color w:val="000000"/>
                <w:sz w:val="22"/>
                <w:szCs w:val="22"/>
              </w:rPr>
              <w:t>*</w:t>
            </w:r>
            <w:r>
              <w:rPr>
                <w:rFonts w:ascii="Calibri,Calibri,Calibri-Light" w:eastAsia="Calibri,Calibri,Calibri-Light" w:hAnsi="Calibri,Calibri,Calibri-Light" w:cs="Calibri,Calibri,Calibri-Light"/>
                <w:sz w:val="22"/>
                <w:szCs w:val="22"/>
              </w:rPr>
              <w:t xml:space="preserve"> the page will consist of 3 text boxes whereby the administrator can insert ‘Device Number’, ‘Device Model’ and ‘IMEI Number’ followed by a save button. </w:t>
            </w:r>
          </w:p>
          <w:p w14:paraId="6EDC8891" w14:textId="77777777" w:rsidR="00DC4541" w:rsidRDefault="00DC4541" w:rsidP="00DC4541">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22"/>
                <w:szCs w:val="22"/>
              </w:rPr>
              <w:t>*Once the information is inserted and saved, the page should navigate back to the ‘All Devices’ tab.</w:t>
            </w:r>
          </w:p>
          <w:p w14:paraId="0CC25E2F" w14:textId="1D70232E" w:rsidR="008536B3" w:rsidRDefault="00DC4541" w:rsidP="00DC4541">
            <w:pPr>
              <w:rPr>
                <w:rFonts w:ascii="Calibri" w:hAnsi="Calibri"/>
                <w:color w:val="000000"/>
                <w:sz w:val="22"/>
                <w:szCs w:val="22"/>
              </w:rPr>
            </w:pPr>
            <w:r>
              <w:rPr>
                <w:rFonts w:ascii="Calibri" w:hAnsi="Calibri"/>
                <w:color w:val="000000"/>
                <w:sz w:val="22"/>
                <w:szCs w:val="22"/>
              </w:rPr>
              <w:t>*when the back button is selected on this page, the information is abandoned and unsaved.</w:t>
            </w:r>
          </w:p>
        </w:tc>
      </w:tr>
    </w:tbl>
    <w:p w14:paraId="4D2725EE" w14:textId="52841ABE" w:rsidR="00B377F0" w:rsidRDefault="004C6F5C" w:rsidP="009E22C5">
      <w:pPr>
        <w:pStyle w:val="Heading2"/>
      </w:pPr>
      <w:bookmarkStart w:id="39" w:name="_Toc463619239"/>
      <w:r>
        <w:t>3</w:t>
      </w:r>
      <w:r w:rsidR="00B377F0">
        <w:t>.1.3</w:t>
      </w:r>
      <w:r w:rsidR="00A75673" w:rsidRPr="00A75673">
        <w:t xml:space="preserve"> </w:t>
      </w:r>
      <w:bookmarkEnd w:id="39"/>
      <w:r w:rsidR="004B373E">
        <w:t>Design Screen- My Page</w:t>
      </w:r>
    </w:p>
    <w:p w14:paraId="7050CB2D" w14:textId="642F1B18" w:rsidR="00203E32" w:rsidRPr="005E624F" w:rsidRDefault="004B373E" w:rsidP="00203E32">
      <w:pPr>
        <w:rPr>
          <w:rFonts w:ascii="Calibri" w:hAnsi="Calibri"/>
          <w:color w:val="000000"/>
          <w:sz w:val="22"/>
          <w:szCs w:val="22"/>
        </w:rPr>
      </w:pPr>
      <w:r w:rsidRPr="005E624F">
        <w:rPr>
          <w:rFonts w:ascii="Calibri" w:hAnsi="Calibri"/>
          <w:color w:val="000000"/>
          <w:sz w:val="22"/>
          <w:szCs w:val="22"/>
        </w:rPr>
        <w:t xml:space="preserve">Screen 1 and 2 represents the page the user will be directed to once logged into the application. </w:t>
      </w:r>
      <w:r w:rsidR="00520EF2" w:rsidRPr="005E624F">
        <w:rPr>
          <w:rFonts w:ascii="Calibri" w:hAnsi="Calibri"/>
          <w:color w:val="000000"/>
          <w:sz w:val="22"/>
          <w:szCs w:val="22"/>
        </w:rPr>
        <w:t>The</w:t>
      </w:r>
      <w:r w:rsidRPr="005E624F">
        <w:rPr>
          <w:rFonts w:ascii="Calibri" w:hAnsi="Calibri"/>
          <w:color w:val="000000"/>
          <w:sz w:val="22"/>
          <w:szCs w:val="22"/>
        </w:rPr>
        <w:t xml:space="preserve"> </w:t>
      </w:r>
      <w:r w:rsidR="00520EF2" w:rsidRPr="005E624F">
        <w:rPr>
          <w:rFonts w:ascii="Calibri" w:hAnsi="Calibri"/>
          <w:color w:val="000000"/>
          <w:sz w:val="22"/>
          <w:szCs w:val="22"/>
        </w:rPr>
        <w:t>‘My Pa</w:t>
      </w:r>
      <w:r w:rsidRPr="005E624F">
        <w:rPr>
          <w:rFonts w:ascii="Calibri" w:hAnsi="Calibri"/>
          <w:color w:val="000000"/>
          <w:sz w:val="22"/>
          <w:szCs w:val="22"/>
        </w:rPr>
        <w:t>ge</w:t>
      </w:r>
      <w:r w:rsidR="00520EF2" w:rsidRPr="005E624F">
        <w:rPr>
          <w:rFonts w:ascii="Calibri" w:hAnsi="Calibri"/>
          <w:color w:val="000000"/>
          <w:sz w:val="22"/>
          <w:szCs w:val="22"/>
        </w:rPr>
        <w:t>’</w:t>
      </w:r>
      <w:r w:rsidRPr="005E624F">
        <w:rPr>
          <w:rFonts w:ascii="Calibri" w:hAnsi="Calibri"/>
          <w:color w:val="000000"/>
          <w:sz w:val="22"/>
          <w:szCs w:val="22"/>
        </w:rPr>
        <w:t xml:space="preserve"> tab is the default tab which shows the last 3 devices the user has loaned giving them an option to return the device or loan a device. Screen 1 is the user’s view whereas, screen 2 is the administrator’s view whereby the administrator </w:t>
      </w:r>
      <w:r w:rsidR="00520EF2" w:rsidRPr="005E624F">
        <w:rPr>
          <w:rFonts w:ascii="Calibri" w:hAnsi="Calibri"/>
          <w:color w:val="000000"/>
          <w:sz w:val="22"/>
          <w:szCs w:val="22"/>
        </w:rPr>
        <w:t>has an additional button called ‘Add Device’ in ord</w:t>
      </w:r>
      <w:r w:rsidRPr="005E624F">
        <w:rPr>
          <w:rFonts w:ascii="Calibri" w:hAnsi="Calibri"/>
          <w:color w:val="000000"/>
          <w:sz w:val="22"/>
          <w:szCs w:val="22"/>
        </w:rPr>
        <w:t>e</w:t>
      </w:r>
      <w:r w:rsidR="00520EF2" w:rsidRPr="005E624F">
        <w:rPr>
          <w:rFonts w:ascii="Calibri" w:hAnsi="Calibri"/>
          <w:color w:val="000000"/>
          <w:sz w:val="22"/>
          <w:szCs w:val="22"/>
        </w:rPr>
        <w:t>r</w:t>
      </w:r>
      <w:r w:rsidRPr="005E624F">
        <w:rPr>
          <w:rFonts w:ascii="Calibri" w:hAnsi="Calibri"/>
          <w:color w:val="000000"/>
          <w:sz w:val="22"/>
          <w:szCs w:val="22"/>
        </w:rPr>
        <w:t xml:space="preserve"> to </w:t>
      </w:r>
      <w:r w:rsidR="00520EF2" w:rsidRPr="005E624F">
        <w:rPr>
          <w:rFonts w:ascii="Calibri" w:hAnsi="Calibri"/>
          <w:color w:val="000000"/>
          <w:sz w:val="22"/>
          <w:szCs w:val="22"/>
        </w:rPr>
        <w:t>update Device catalogue.</w:t>
      </w:r>
    </w:p>
    <w:p w14:paraId="64EC9C25" w14:textId="77777777" w:rsidR="00520EF2" w:rsidRDefault="00520EF2" w:rsidP="00203E32">
      <w:pPr>
        <w:rPr>
          <w:rFonts w:ascii="Calibri,Calibri,Calibri-Light" w:eastAsia="Calibri,Calibri,Calibri-Light" w:hAnsi="Calibri,Calibri,Calibri-Light" w:cs="Calibri,Calibri,Calibri-Light"/>
          <w:sz w:val="22"/>
          <w:szCs w:val="22"/>
        </w:rPr>
      </w:pPr>
    </w:p>
    <w:p w14:paraId="76C2F666" w14:textId="7BC28D9F" w:rsidR="00520EF2" w:rsidRDefault="00520EF2" w:rsidP="00203E32">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1</w:t>
      </w:r>
    </w:p>
    <w:p w14:paraId="1490B044" w14:textId="77777777" w:rsidR="00520EF2" w:rsidRDefault="00520EF2" w:rsidP="00203E32">
      <w:pPr>
        <w:rPr>
          <w:rFonts w:ascii="Calibri,Calibri,Calibri-Light" w:eastAsia="Calibri,Calibri,Calibri-Light" w:hAnsi="Calibri,Calibri,Calibri-Light" w:cs="Calibri,Calibri,Calibri-Light"/>
          <w:sz w:val="16"/>
          <w:szCs w:val="16"/>
        </w:rPr>
      </w:pPr>
    </w:p>
    <w:p w14:paraId="284F0D6B" w14:textId="3C00136E" w:rsidR="00520EF2" w:rsidRDefault="00520EF2" w:rsidP="00203E32">
      <w:pPr>
        <w:rPr>
          <w:rFonts w:ascii="Calibri,Calibri,Calibri-Light" w:eastAsia="Calibri,Calibri,Calibri-Light" w:hAnsi="Calibri,Calibri,Calibri-Light" w:cs="Calibri,Calibri,Calibri-Light"/>
          <w:sz w:val="22"/>
          <w:szCs w:val="22"/>
        </w:rPr>
      </w:pPr>
      <w:r>
        <w:rPr>
          <w:noProof/>
          <w:lang w:eastAsia="en-GB"/>
        </w:rPr>
        <w:drawing>
          <wp:inline distT="0" distB="0" distL="0" distR="0" wp14:anchorId="69F63049" wp14:editId="7E4448AD">
            <wp:extent cx="4389120" cy="283508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353" cy="2841690"/>
                    </a:xfrm>
                    <a:prstGeom prst="rect">
                      <a:avLst/>
                    </a:prstGeom>
                  </pic:spPr>
                </pic:pic>
              </a:graphicData>
            </a:graphic>
          </wp:inline>
        </w:drawing>
      </w:r>
    </w:p>
    <w:p w14:paraId="7245E567" w14:textId="77777777" w:rsidR="00520EF2" w:rsidRDefault="00520EF2" w:rsidP="00203E32">
      <w:pPr>
        <w:rPr>
          <w:rFonts w:ascii="Calibri,Calibri,Calibri-Light" w:eastAsia="Calibri,Calibri,Calibri-Light" w:hAnsi="Calibri,Calibri,Calibri-Light" w:cs="Calibri,Calibri,Calibri-Light"/>
          <w:sz w:val="22"/>
          <w:szCs w:val="22"/>
        </w:rPr>
      </w:pPr>
    </w:p>
    <w:p w14:paraId="4B885CD9" w14:textId="77777777" w:rsidR="00DC4541" w:rsidRDefault="00DC4541" w:rsidP="00520EF2">
      <w:pPr>
        <w:rPr>
          <w:rFonts w:ascii="Calibri,Calibri,Calibri-Light" w:eastAsia="Calibri,Calibri,Calibri-Light" w:hAnsi="Calibri,Calibri,Calibri-Light" w:cs="Calibri,Calibri,Calibri-Light"/>
          <w:sz w:val="16"/>
          <w:szCs w:val="16"/>
        </w:rPr>
      </w:pPr>
    </w:p>
    <w:p w14:paraId="4E542426" w14:textId="77777777" w:rsidR="00DC4541" w:rsidRDefault="00DC4541" w:rsidP="00520EF2">
      <w:pPr>
        <w:rPr>
          <w:rFonts w:ascii="Calibri,Calibri,Calibri-Light" w:eastAsia="Calibri,Calibri,Calibri-Light" w:hAnsi="Calibri,Calibri,Calibri-Light" w:cs="Calibri,Calibri,Calibri-Light"/>
          <w:sz w:val="16"/>
          <w:szCs w:val="16"/>
        </w:rPr>
      </w:pPr>
    </w:p>
    <w:p w14:paraId="01F58C8D" w14:textId="77777777" w:rsidR="00DC4541" w:rsidRDefault="00DC4541" w:rsidP="00520EF2">
      <w:pPr>
        <w:rPr>
          <w:rFonts w:ascii="Calibri,Calibri,Calibri-Light" w:eastAsia="Calibri,Calibri,Calibri-Light" w:hAnsi="Calibri,Calibri,Calibri-Light" w:cs="Calibri,Calibri,Calibri-Light"/>
          <w:sz w:val="16"/>
          <w:szCs w:val="16"/>
        </w:rPr>
      </w:pPr>
    </w:p>
    <w:p w14:paraId="3C536100" w14:textId="77777777" w:rsidR="00DC4541" w:rsidRDefault="00DC4541" w:rsidP="00520EF2">
      <w:pPr>
        <w:rPr>
          <w:rFonts w:ascii="Calibri,Calibri,Calibri-Light" w:eastAsia="Calibri,Calibri,Calibri-Light" w:hAnsi="Calibri,Calibri,Calibri-Light" w:cs="Calibri,Calibri,Calibri-Light"/>
          <w:sz w:val="16"/>
          <w:szCs w:val="16"/>
        </w:rPr>
      </w:pPr>
    </w:p>
    <w:p w14:paraId="028C4CC5" w14:textId="77777777" w:rsidR="00DC4541" w:rsidRDefault="00DC4541" w:rsidP="00520EF2">
      <w:pPr>
        <w:rPr>
          <w:rFonts w:ascii="Calibri,Calibri,Calibri-Light" w:eastAsia="Calibri,Calibri,Calibri-Light" w:hAnsi="Calibri,Calibri,Calibri-Light" w:cs="Calibri,Calibri,Calibri-Light"/>
          <w:sz w:val="16"/>
          <w:szCs w:val="16"/>
        </w:rPr>
      </w:pPr>
    </w:p>
    <w:p w14:paraId="5ADC91DA" w14:textId="77777777" w:rsidR="00DC4541" w:rsidRDefault="00DC4541" w:rsidP="00520EF2">
      <w:pPr>
        <w:rPr>
          <w:rFonts w:ascii="Calibri,Calibri,Calibri-Light" w:eastAsia="Calibri,Calibri,Calibri-Light" w:hAnsi="Calibri,Calibri,Calibri-Light" w:cs="Calibri,Calibri,Calibri-Light"/>
          <w:sz w:val="16"/>
          <w:szCs w:val="16"/>
        </w:rPr>
      </w:pPr>
    </w:p>
    <w:p w14:paraId="430C8FDA" w14:textId="77777777" w:rsidR="00DC4541" w:rsidRDefault="00DC4541" w:rsidP="00520EF2">
      <w:pPr>
        <w:rPr>
          <w:rFonts w:ascii="Calibri,Calibri,Calibri-Light" w:eastAsia="Calibri,Calibri,Calibri-Light" w:hAnsi="Calibri,Calibri,Calibri-Light" w:cs="Calibri,Calibri,Calibri-Light"/>
          <w:sz w:val="16"/>
          <w:szCs w:val="16"/>
        </w:rPr>
      </w:pPr>
    </w:p>
    <w:p w14:paraId="1ACAF46E" w14:textId="77777777" w:rsidR="00DC4541" w:rsidRDefault="00DC4541" w:rsidP="00520EF2">
      <w:pPr>
        <w:rPr>
          <w:rFonts w:ascii="Calibri,Calibri,Calibri-Light" w:eastAsia="Calibri,Calibri,Calibri-Light" w:hAnsi="Calibri,Calibri,Calibri-Light" w:cs="Calibri,Calibri,Calibri-Light"/>
          <w:sz w:val="16"/>
          <w:szCs w:val="16"/>
        </w:rPr>
      </w:pPr>
    </w:p>
    <w:p w14:paraId="35EAB456" w14:textId="77777777" w:rsidR="00DC4541" w:rsidRDefault="00DC4541" w:rsidP="00520EF2">
      <w:pPr>
        <w:rPr>
          <w:rFonts w:ascii="Calibri,Calibri,Calibri-Light" w:eastAsia="Calibri,Calibri,Calibri-Light" w:hAnsi="Calibri,Calibri,Calibri-Light" w:cs="Calibri,Calibri,Calibri-Light"/>
          <w:sz w:val="16"/>
          <w:szCs w:val="16"/>
        </w:rPr>
      </w:pPr>
    </w:p>
    <w:p w14:paraId="7AB049F6" w14:textId="315E7F7F" w:rsidR="00520EF2" w:rsidRDefault="00520EF2" w:rsidP="00520EF2">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2</w:t>
      </w:r>
    </w:p>
    <w:p w14:paraId="55550974" w14:textId="77777777" w:rsidR="00520EF2" w:rsidRDefault="00520EF2" w:rsidP="00520EF2">
      <w:pPr>
        <w:rPr>
          <w:rFonts w:ascii="Calibri,Calibri,Calibri-Light" w:eastAsia="Calibri,Calibri,Calibri-Light" w:hAnsi="Calibri,Calibri,Calibri-Light" w:cs="Calibri,Calibri,Calibri-Light"/>
          <w:sz w:val="16"/>
          <w:szCs w:val="16"/>
        </w:rPr>
      </w:pPr>
    </w:p>
    <w:p w14:paraId="52FF8390" w14:textId="271346DE" w:rsidR="00520EF2" w:rsidRDefault="00520EF2" w:rsidP="00203E32">
      <w:pPr>
        <w:rPr>
          <w:rFonts w:ascii="Calibri,Calibri,Calibri-Light" w:eastAsia="Calibri,Calibri,Calibri-Light" w:hAnsi="Calibri,Calibri,Calibri-Light" w:cs="Calibri,Calibri,Calibri-Light"/>
          <w:sz w:val="22"/>
          <w:szCs w:val="22"/>
        </w:rPr>
      </w:pPr>
      <w:r>
        <w:rPr>
          <w:noProof/>
          <w:lang w:eastAsia="en-GB"/>
        </w:rPr>
        <w:drawing>
          <wp:inline distT="0" distB="0" distL="0" distR="0" wp14:anchorId="7E1BBE20" wp14:editId="28F60950">
            <wp:extent cx="4503420" cy="292570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772" cy="2940227"/>
                    </a:xfrm>
                    <a:prstGeom prst="rect">
                      <a:avLst/>
                    </a:prstGeom>
                  </pic:spPr>
                </pic:pic>
              </a:graphicData>
            </a:graphic>
          </wp:inline>
        </w:drawing>
      </w:r>
    </w:p>
    <w:p w14:paraId="01D0171C" w14:textId="77777777" w:rsidR="00CB5E92" w:rsidRDefault="00CB5E92" w:rsidP="00203E32">
      <w:pPr>
        <w:rPr>
          <w:rFonts w:ascii="Calibri,Calibri,Calibri-Light" w:eastAsia="Calibri,Calibri,Calibri-Light" w:hAnsi="Calibri,Calibri,Calibri-Light" w:cs="Calibri,Calibri,Calibri-Light"/>
          <w:sz w:val="22"/>
          <w:szCs w:val="22"/>
        </w:rPr>
      </w:pPr>
    </w:p>
    <w:p w14:paraId="35DADB3A" w14:textId="67654E15" w:rsidR="00E9159C" w:rsidRDefault="00CB5E92" w:rsidP="00E9159C">
      <w:pPr>
        <w:rPr>
          <w:rFonts w:ascii="Calibri,Calibri,Calibri-Light" w:eastAsia="Calibri,Calibri,Calibri-Light" w:hAnsi="Calibri,Calibri,Calibri-Light" w:cs="Calibri,Calibri,Calibri-Light"/>
          <w:sz w:val="22"/>
          <w:szCs w:val="22"/>
        </w:rPr>
      </w:pPr>
      <w:r w:rsidRPr="005E624F">
        <w:rPr>
          <w:rFonts w:ascii="Calibri" w:hAnsi="Calibri"/>
          <w:color w:val="000000"/>
          <w:sz w:val="22"/>
          <w:szCs w:val="22"/>
        </w:rPr>
        <w:t>Screen 3 and 4 represent</w:t>
      </w:r>
      <w:r w:rsidR="00E9159C" w:rsidRPr="005E624F">
        <w:rPr>
          <w:rFonts w:ascii="Calibri" w:hAnsi="Calibri"/>
          <w:color w:val="000000"/>
          <w:sz w:val="22"/>
          <w:szCs w:val="22"/>
        </w:rPr>
        <w:t>s</w:t>
      </w:r>
      <w:r w:rsidRPr="005E624F">
        <w:rPr>
          <w:rFonts w:ascii="Calibri" w:hAnsi="Calibri"/>
          <w:color w:val="000000"/>
          <w:sz w:val="22"/>
          <w:szCs w:val="22"/>
        </w:rPr>
        <w:t xml:space="preserve"> the confirmation message the user will receive once the ‘Loan Device’ button has been selected. </w:t>
      </w:r>
      <w:r w:rsidR="00E9159C" w:rsidRPr="005E624F">
        <w:rPr>
          <w:rFonts w:ascii="Calibri" w:hAnsi="Calibri"/>
          <w:color w:val="000000"/>
          <w:sz w:val="22"/>
          <w:szCs w:val="22"/>
        </w:rPr>
        <w:t>Screen 3 is the user’s view whereas, screen 4 is the administrator’s view whereby the administrator has an additional button called ‘Add Device’ in order to update Device catalogue</w:t>
      </w:r>
      <w:r w:rsidR="00E9159C">
        <w:rPr>
          <w:rFonts w:ascii="Calibri,Calibri,Calibri-Light" w:eastAsia="Calibri,Calibri,Calibri-Light" w:hAnsi="Calibri,Calibri,Calibri-Light" w:cs="Calibri,Calibri,Calibri-Light"/>
          <w:sz w:val="22"/>
          <w:szCs w:val="22"/>
        </w:rPr>
        <w:t>.</w:t>
      </w:r>
    </w:p>
    <w:p w14:paraId="0E158C63" w14:textId="77777777" w:rsidR="00E9159C" w:rsidRDefault="00E9159C" w:rsidP="00E9159C">
      <w:pPr>
        <w:rPr>
          <w:rFonts w:ascii="Calibri,Calibri,Calibri-Light" w:eastAsia="Calibri,Calibri,Calibri-Light" w:hAnsi="Calibri,Calibri,Calibri-Light" w:cs="Calibri,Calibri,Calibri-Light"/>
          <w:sz w:val="22"/>
          <w:szCs w:val="22"/>
        </w:rPr>
      </w:pPr>
    </w:p>
    <w:p w14:paraId="6BB76B48" w14:textId="2C90E209" w:rsidR="00E9159C" w:rsidRDefault="00E9159C" w:rsidP="00E9159C">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3</w:t>
      </w:r>
    </w:p>
    <w:p w14:paraId="6B1B11CC" w14:textId="77777777" w:rsidR="00E9159C" w:rsidRDefault="00E9159C" w:rsidP="00E9159C">
      <w:pPr>
        <w:rPr>
          <w:rFonts w:ascii="Calibri,Calibri,Calibri-Light" w:eastAsia="Calibri,Calibri,Calibri-Light" w:hAnsi="Calibri,Calibri,Calibri-Light" w:cs="Calibri,Calibri,Calibri-Light"/>
          <w:sz w:val="16"/>
          <w:szCs w:val="16"/>
        </w:rPr>
      </w:pPr>
    </w:p>
    <w:p w14:paraId="0886BF04" w14:textId="18A66B4A" w:rsidR="00E9159C" w:rsidRDefault="00E9159C" w:rsidP="00E9159C">
      <w:pPr>
        <w:rPr>
          <w:rFonts w:ascii="Calibri,Calibri,Calibri-Light" w:eastAsia="Calibri,Calibri,Calibri-Light" w:hAnsi="Calibri,Calibri,Calibri-Light" w:cs="Calibri,Calibri,Calibri-Light"/>
          <w:sz w:val="16"/>
          <w:szCs w:val="16"/>
        </w:rPr>
      </w:pPr>
      <w:r>
        <w:rPr>
          <w:noProof/>
          <w:lang w:eastAsia="en-GB"/>
        </w:rPr>
        <w:drawing>
          <wp:inline distT="0" distB="0" distL="0" distR="0" wp14:anchorId="436EA649" wp14:editId="66CBBB5A">
            <wp:extent cx="4524103"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364" cy="3054239"/>
                    </a:xfrm>
                    <a:prstGeom prst="rect">
                      <a:avLst/>
                    </a:prstGeom>
                  </pic:spPr>
                </pic:pic>
              </a:graphicData>
            </a:graphic>
          </wp:inline>
        </w:drawing>
      </w:r>
    </w:p>
    <w:p w14:paraId="4D3C3E59" w14:textId="77777777" w:rsidR="00E9159C" w:rsidRDefault="00E9159C" w:rsidP="00E9159C">
      <w:pPr>
        <w:rPr>
          <w:rFonts w:ascii="Calibri,Calibri,Calibri-Light" w:eastAsia="Calibri,Calibri,Calibri-Light" w:hAnsi="Calibri,Calibri,Calibri-Light" w:cs="Calibri,Calibri,Calibri-Light"/>
          <w:sz w:val="16"/>
          <w:szCs w:val="16"/>
        </w:rPr>
      </w:pPr>
    </w:p>
    <w:p w14:paraId="322E55E9" w14:textId="058D1D40" w:rsidR="00CB5E92" w:rsidRDefault="00CB5E92" w:rsidP="00203E32">
      <w:pPr>
        <w:rPr>
          <w:rFonts w:ascii="Calibri,Calibri,Calibri-Light" w:eastAsia="Calibri,Calibri,Calibri-Light" w:hAnsi="Calibri,Calibri,Calibri-Light" w:cs="Calibri,Calibri,Calibri-Light"/>
          <w:sz w:val="22"/>
          <w:szCs w:val="22"/>
        </w:rPr>
      </w:pPr>
    </w:p>
    <w:p w14:paraId="13071FD8" w14:textId="77777777" w:rsidR="00DC4541" w:rsidRDefault="00DC4541" w:rsidP="00203E32">
      <w:pPr>
        <w:rPr>
          <w:rFonts w:ascii="Calibri,Calibri,Calibri-Light" w:eastAsia="Calibri,Calibri,Calibri-Light" w:hAnsi="Calibri,Calibri,Calibri-Light" w:cs="Calibri,Calibri,Calibri-Light"/>
          <w:sz w:val="16"/>
          <w:szCs w:val="16"/>
        </w:rPr>
      </w:pPr>
    </w:p>
    <w:p w14:paraId="62FAD641" w14:textId="77777777" w:rsidR="00DC4541" w:rsidRDefault="00DC4541" w:rsidP="00203E32">
      <w:pPr>
        <w:rPr>
          <w:rFonts w:ascii="Calibri,Calibri,Calibri-Light" w:eastAsia="Calibri,Calibri,Calibri-Light" w:hAnsi="Calibri,Calibri,Calibri-Light" w:cs="Calibri,Calibri,Calibri-Light"/>
          <w:sz w:val="16"/>
          <w:szCs w:val="16"/>
        </w:rPr>
      </w:pPr>
    </w:p>
    <w:p w14:paraId="6963959F" w14:textId="2EA9C0C3" w:rsidR="00E9159C" w:rsidRDefault="00E9159C" w:rsidP="00203E32">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4</w:t>
      </w:r>
    </w:p>
    <w:p w14:paraId="6447856E" w14:textId="77777777" w:rsidR="00E9159C" w:rsidRDefault="00E9159C" w:rsidP="00203E32">
      <w:pPr>
        <w:rPr>
          <w:rFonts w:ascii="Calibri,Calibri,Calibri-Light" w:eastAsia="Calibri,Calibri,Calibri-Light" w:hAnsi="Calibri,Calibri,Calibri-Light" w:cs="Calibri,Calibri,Calibri-Light"/>
          <w:sz w:val="16"/>
          <w:szCs w:val="16"/>
        </w:rPr>
      </w:pPr>
    </w:p>
    <w:p w14:paraId="586C7B10" w14:textId="175A2A76" w:rsidR="00E9159C" w:rsidRDefault="00E9159C" w:rsidP="00203E32">
      <w:pPr>
        <w:rPr>
          <w:rFonts w:ascii="Calibri,Calibri,Calibri-Light" w:eastAsia="Calibri,Calibri,Calibri-Light" w:hAnsi="Calibri,Calibri,Calibri-Light" w:cs="Calibri,Calibri,Calibri-Light"/>
          <w:sz w:val="22"/>
          <w:szCs w:val="22"/>
        </w:rPr>
      </w:pPr>
      <w:r>
        <w:rPr>
          <w:noProof/>
          <w:lang w:eastAsia="en-GB"/>
        </w:rPr>
        <w:drawing>
          <wp:inline distT="0" distB="0" distL="0" distR="0" wp14:anchorId="7422748E" wp14:editId="1B8B4A14">
            <wp:extent cx="4531995" cy="305440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0616" cy="3073696"/>
                    </a:xfrm>
                    <a:prstGeom prst="rect">
                      <a:avLst/>
                    </a:prstGeom>
                  </pic:spPr>
                </pic:pic>
              </a:graphicData>
            </a:graphic>
          </wp:inline>
        </w:drawing>
      </w:r>
    </w:p>
    <w:p w14:paraId="517F2FD0" w14:textId="77777777" w:rsidR="00E9159C" w:rsidRDefault="00E9159C" w:rsidP="00203E32">
      <w:pPr>
        <w:rPr>
          <w:rFonts w:ascii="Calibri,Calibri,Calibri-Light" w:eastAsia="Calibri,Calibri,Calibri-Light" w:hAnsi="Calibri,Calibri,Calibri-Light" w:cs="Calibri,Calibri,Calibri-Light"/>
          <w:sz w:val="22"/>
          <w:szCs w:val="22"/>
        </w:rPr>
      </w:pPr>
    </w:p>
    <w:p w14:paraId="6943FC13" w14:textId="4547D6EB" w:rsidR="00E9159C" w:rsidRPr="005E624F" w:rsidRDefault="00E9159C" w:rsidP="00E9159C">
      <w:pPr>
        <w:rPr>
          <w:rFonts w:ascii="Calibri" w:hAnsi="Calibri"/>
          <w:color w:val="000000"/>
          <w:sz w:val="22"/>
          <w:szCs w:val="22"/>
        </w:rPr>
      </w:pPr>
      <w:r w:rsidRPr="005E624F">
        <w:rPr>
          <w:rFonts w:ascii="Calibri" w:hAnsi="Calibri"/>
          <w:color w:val="000000"/>
          <w:sz w:val="22"/>
          <w:szCs w:val="22"/>
        </w:rPr>
        <w:t>Screen 5 and 6 represents a scenario whereby a user has loaned out 2 devices at the same time. In this scenario, the user will not be presented with the option to loan a device but instead will see a notification message indicating that this. Screen 5 is the user’s view whereas, screen 6 is the administrator’s view whereby the administrator has an additional button called ‘Add Device’ in order to update Device catalogue.</w:t>
      </w:r>
    </w:p>
    <w:p w14:paraId="700CCF48" w14:textId="77777777" w:rsidR="00E9159C" w:rsidRDefault="00E9159C" w:rsidP="00E9159C">
      <w:pPr>
        <w:rPr>
          <w:rFonts w:ascii="Calibri,Calibri,Calibri-Light" w:eastAsia="Calibri,Calibri,Calibri-Light" w:hAnsi="Calibri,Calibri,Calibri-Light" w:cs="Calibri,Calibri,Calibri-Light"/>
          <w:sz w:val="22"/>
          <w:szCs w:val="22"/>
        </w:rPr>
      </w:pPr>
    </w:p>
    <w:p w14:paraId="7BE3D169" w14:textId="1F762375" w:rsidR="00785A6D" w:rsidRDefault="00785A6D" w:rsidP="00785A6D">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5</w:t>
      </w:r>
    </w:p>
    <w:p w14:paraId="123AFE5F" w14:textId="77777777" w:rsidR="00785A6D" w:rsidRDefault="00785A6D" w:rsidP="00785A6D">
      <w:pPr>
        <w:rPr>
          <w:rFonts w:ascii="Calibri,Calibri,Calibri-Light" w:eastAsia="Calibri,Calibri,Calibri-Light" w:hAnsi="Calibri,Calibri,Calibri-Light" w:cs="Calibri,Calibri,Calibri-Light"/>
          <w:sz w:val="16"/>
          <w:szCs w:val="16"/>
        </w:rPr>
      </w:pPr>
    </w:p>
    <w:p w14:paraId="2A4E80C6" w14:textId="3E943527" w:rsidR="008536B3" w:rsidRDefault="00785A6D" w:rsidP="00785A6D">
      <w:pPr>
        <w:rPr>
          <w:rFonts w:ascii="Calibri,Calibri,Calibri-Light" w:eastAsia="Calibri,Calibri,Calibri-Light" w:hAnsi="Calibri,Calibri,Calibri-Light" w:cs="Calibri,Calibri,Calibri-Light"/>
          <w:sz w:val="16"/>
          <w:szCs w:val="16"/>
        </w:rPr>
      </w:pPr>
      <w:r>
        <w:rPr>
          <w:noProof/>
          <w:lang w:eastAsia="en-GB"/>
        </w:rPr>
        <w:drawing>
          <wp:inline distT="0" distB="0" distL="0" distR="0" wp14:anchorId="6ACB29A6" wp14:editId="0C87676B">
            <wp:extent cx="4913748" cy="307050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727" cy="3076737"/>
                    </a:xfrm>
                    <a:prstGeom prst="rect">
                      <a:avLst/>
                    </a:prstGeom>
                  </pic:spPr>
                </pic:pic>
              </a:graphicData>
            </a:graphic>
          </wp:inline>
        </w:drawing>
      </w:r>
    </w:p>
    <w:p w14:paraId="6CDB929B" w14:textId="77777777" w:rsidR="00DC4541" w:rsidRDefault="00DC4541" w:rsidP="00785A6D">
      <w:pPr>
        <w:rPr>
          <w:rFonts w:ascii="Calibri,Calibri,Calibri-Light" w:eastAsia="Calibri,Calibri,Calibri-Light" w:hAnsi="Calibri,Calibri,Calibri-Light" w:cs="Calibri,Calibri,Calibri-Light"/>
          <w:sz w:val="16"/>
          <w:szCs w:val="16"/>
        </w:rPr>
      </w:pPr>
    </w:p>
    <w:p w14:paraId="48CF750B" w14:textId="275D0028" w:rsidR="00785A6D" w:rsidRDefault="00785A6D" w:rsidP="00785A6D">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6</w:t>
      </w:r>
    </w:p>
    <w:p w14:paraId="5C264B56" w14:textId="77777777" w:rsidR="00785A6D" w:rsidRDefault="00785A6D" w:rsidP="00785A6D">
      <w:pPr>
        <w:rPr>
          <w:rFonts w:ascii="Calibri,Calibri,Calibri-Light" w:eastAsia="Calibri,Calibri,Calibri-Light" w:hAnsi="Calibri,Calibri,Calibri-Light" w:cs="Calibri,Calibri,Calibri-Light"/>
          <w:sz w:val="16"/>
          <w:szCs w:val="16"/>
        </w:rPr>
      </w:pPr>
    </w:p>
    <w:p w14:paraId="44250B71" w14:textId="35687579" w:rsidR="00785A6D" w:rsidRDefault="00785A6D" w:rsidP="00785A6D">
      <w:pPr>
        <w:rPr>
          <w:rFonts w:ascii="Calibri,Calibri,Calibri-Light" w:eastAsia="Calibri,Calibri,Calibri-Light" w:hAnsi="Calibri,Calibri,Calibri-Light" w:cs="Calibri,Calibri,Calibri-Light"/>
          <w:sz w:val="16"/>
          <w:szCs w:val="16"/>
        </w:rPr>
      </w:pPr>
      <w:r>
        <w:rPr>
          <w:noProof/>
          <w:lang w:eastAsia="en-GB"/>
        </w:rPr>
        <w:drawing>
          <wp:inline distT="0" distB="0" distL="0" distR="0" wp14:anchorId="04D70ADF" wp14:editId="64E7820D">
            <wp:extent cx="4992652"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777" cy="3133153"/>
                    </a:xfrm>
                    <a:prstGeom prst="rect">
                      <a:avLst/>
                    </a:prstGeom>
                  </pic:spPr>
                </pic:pic>
              </a:graphicData>
            </a:graphic>
          </wp:inline>
        </w:drawing>
      </w:r>
    </w:p>
    <w:p w14:paraId="1B692171" w14:textId="2E54DB4B" w:rsidR="00B377F0" w:rsidRPr="00203E32" w:rsidRDefault="00B377F0" w:rsidP="00203E32">
      <w:pPr>
        <w:pStyle w:val="Heading1"/>
      </w:pPr>
      <w:bookmarkStart w:id="40" w:name="_Toc463619240"/>
      <w:r>
        <w:t>3.2</w:t>
      </w:r>
      <w:r w:rsidRPr="004D1827">
        <w:t xml:space="preserve"> </w:t>
      </w:r>
      <w:r w:rsidR="00E275D4">
        <w:t xml:space="preserve">All </w:t>
      </w:r>
      <w:r w:rsidR="0037383F">
        <w:t>Devices</w:t>
      </w:r>
      <w:bookmarkEnd w:id="40"/>
    </w:p>
    <w:p w14:paraId="25FCD957" w14:textId="77777777" w:rsidR="00B377F0" w:rsidRPr="004D1827" w:rsidRDefault="00B377F0" w:rsidP="00B377F0">
      <w:pPr>
        <w:pStyle w:val="Heading2"/>
      </w:pPr>
      <w:bookmarkStart w:id="41" w:name="_Toc463619241"/>
      <w:r>
        <w:t xml:space="preserve">3.2.1 </w:t>
      </w:r>
      <w:r w:rsidRPr="004D1827">
        <w:t>Overview</w:t>
      </w:r>
      <w:bookmarkEnd w:id="41"/>
    </w:p>
    <w:p w14:paraId="39F02D58" w14:textId="360D714B" w:rsidR="00B377F0" w:rsidRPr="002604A9" w:rsidRDefault="0037383F" w:rsidP="00B377F0">
      <w:pPr>
        <w:rPr>
          <w:rFonts w:ascii="Calibri" w:eastAsiaTheme="minorHAnsi" w:hAnsi="Calibri" w:cs="Calibri-Light"/>
          <w:sz w:val="22"/>
          <w:szCs w:val="22"/>
        </w:rPr>
      </w:pPr>
      <w:r w:rsidRPr="6615A8D7">
        <w:rPr>
          <w:rFonts w:ascii="Calibri,Calibri,Calibri-Light" w:eastAsia="Calibri,Calibri,Calibri-Light" w:hAnsi="Calibri,Calibri,Calibri-Light" w:cs="Calibri,Calibri,Calibri-Light"/>
          <w:sz w:val="22"/>
          <w:szCs w:val="22"/>
        </w:rPr>
        <w:t xml:space="preserve">The </w:t>
      </w:r>
      <w:r w:rsidR="00E275D4">
        <w:rPr>
          <w:rFonts w:ascii="Calibri,Calibri,Calibri-Light" w:eastAsia="Calibri,Calibri,Calibri-Light" w:hAnsi="Calibri,Calibri,Calibri-Light" w:cs="Calibri,Calibri,Calibri-Light"/>
          <w:sz w:val="22"/>
          <w:szCs w:val="22"/>
        </w:rPr>
        <w:t xml:space="preserve">All </w:t>
      </w:r>
      <w:r w:rsidRPr="6615A8D7">
        <w:rPr>
          <w:rFonts w:ascii="Calibri,Calibri,Calibri-Light" w:eastAsia="Calibri,Calibri,Calibri-Light" w:hAnsi="Calibri,Calibri,Calibri-Light" w:cs="Calibri,Calibri,Calibri-Light"/>
          <w:sz w:val="22"/>
          <w:szCs w:val="22"/>
        </w:rPr>
        <w:t>Device</w:t>
      </w:r>
      <w:r w:rsidR="00E275D4">
        <w:rPr>
          <w:rFonts w:ascii="Calibri,Calibri,Calibri-Light" w:eastAsia="Calibri,Calibri,Calibri-Light" w:hAnsi="Calibri,Calibri,Calibri-Light" w:cs="Calibri,Calibri,Calibri-Light"/>
          <w:sz w:val="22"/>
          <w:szCs w:val="22"/>
        </w:rPr>
        <w:t>s</w:t>
      </w:r>
      <w:r w:rsidRPr="6615A8D7">
        <w:rPr>
          <w:rFonts w:ascii="Calibri,Calibri,Calibri-Light" w:eastAsia="Calibri,Calibri,Calibri-Light" w:hAnsi="Calibri,Calibri,Calibri-Light" w:cs="Calibri,Calibri,Calibri-Light"/>
          <w:sz w:val="22"/>
          <w:szCs w:val="22"/>
        </w:rPr>
        <w:t xml:space="preserve"> </w:t>
      </w:r>
      <w:r w:rsidR="00224254">
        <w:rPr>
          <w:rFonts w:ascii="Calibri,Calibri,Calibri-Light" w:eastAsia="Calibri,Calibri,Calibri-Light" w:hAnsi="Calibri,Calibri,Calibri-Light" w:cs="Calibri,Calibri,Calibri-Light"/>
          <w:sz w:val="22"/>
          <w:szCs w:val="22"/>
        </w:rPr>
        <w:t xml:space="preserve">page is where all devices owned by FSI will be displayed </w:t>
      </w:r>
      <w:r w:rsidR="00C3415E">
        <w:rPr>
          <w:rFonts w:ascii="Calibri,Calibri,Calibri-Light" w:eastAsia="Calibri,Calibri,Calibri-Light" w:hAnsi="Calibri,Calibri,Calibri-Light" w:cs="Calibri,Calibri,Calibri-Light"/>
          <w:sz w:val="22"/>
          <w:szCs w:val="22"/>
        </w:rPr>
        <w:t xml:space="preserve">in a data list. Here, the user will be able to see a table of devices and next to each will be information on its availability and where possible details of </w:t>
      </w:r>
      <w:r w:rsidR="00940407">
        <w:rPr>
          <w:rFonts w:ascii="Calibri,Calibri,Calibri-Light" w:eastAsia="Calibri,Calibri,Calibri-Light" w:hAnsi="Calibri,Calibri,Calibri-Light" w:cs="Calibri,Calibri,Calibri-Light"/>
          <w:sz w:val="22"/>
          <w:szCs w:val="22"/>
        </w:rPr>
        <w:t xml:space="preserve">the </w:t>
      </w:r>
      <w:r w:rsidR="00365EDB">
        <w:rPr>
          <w:rFonts w:ascii="Calibri,Calibri,Calibri-Light" w:eastAsia="Calibri,Calibri,Calibri-Light" w:hAnsi="Calibri,Calibri,Calibri-Light" w:cs="Calibri,Calibri,Calibri-Light"/>
          <w:sz w:val="22"/>
          <w:szCs w:val="22"/>
        </w:rPr>
        <w:t>personnel the device is on loan to.</w:t>
      </w:r>
    </w:p>
    <w:p w14:paraId="009B025B" w14:textId="55B60119" w:rsidR="00652662" w:rsidRDefault="00B377F0" w:rsidP="00C8443E">
      <w:pPr>
        <w:pStyle w:val="Heading2"/>
      </w:pPr>
      <w:bookmarkStart w:id="42" w:name="_Toc463619242"/>
      <w:r>
        <w:t xml:space="preserve">3.2.2 </w:t>
      </w:r>
      <w:r w:rsidRPr="00372415">
        <w:t>Functional</w:t>
      </w:r>
      <w:r>
        <w:t xml:space="preserve"> Requirements</w:t>
      </w:r>
      <w:bookmarkEnd w:id="42"/>
    </w:p>
    <w:tbl>
      <w:tblPr>
        <w:tblStyle w:val="TableGrid"/>
        <w:tblpPr w:leftFromText="180" w:rightFromText="180" w:vertAnchor="text" w:horzAnchor="margin" w:tblpXSpec="center" w:tblpY="97"/>
        <w:tblW w:w="11335" w:type="dxa"/>
        <w:tblLayout w:type="fixed"/>
        <w:tblLook w:val="04A0" w:firstRow="1" w:lastRow="0" w:firstColumn="1" w:lastColumn="0" w:noHBand="0" w:noVBand="1"/>
      </w:tblPr>
      <w:tblGrid>
        <w:gridCol w:w="988"/>
        <w:gridCol w:w="567"/>
        <w:gridCol w:w="1559"/>
        <w:gridCol w:w="1843"/>
        <w:gridCol w:w="2551"/>
        <w:gridCol w:w="3827"/>
      </w:tblGrid>
      <w:tr w:rsidR="00652662" w:rsidRPr="000444E0" w14:paraId="5D5952F3" w14:textId="77777777" w:rsidTr="009D381A">
        <w:trPr>
          <w:trHeight w:val="576"/>
        </w:trPr>
        <w:tc>
          <w:tcPr>
            <w:tcW w:w="988" w:type="dxa"/>
          </w:tcPr>
          <w:p w14:paraId="3EC5AFDD"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 xml:space="preserve">Theme </w:t>
            </w:r>
          </w:p>
        </w:tc>
        <w:tc>
          <w:tcPr>
            <w:tcW w:w="567" w:type="dxa"/>
          </w:tcPr>
          <w:p w14:paraId="40F88EDF"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us-ID</w:t>
            </w:r>
          </w:p>
        </w:tc>
        <w:tc>
          <w:tcPr>
            <w:tcW w:w="1559" w:type="dxa"/>
          </w:tcPr>
          <w:p w14:paraId="1A8DD5D5"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As a/ an</w:t>
            </w:r>
          </w:p>
        </w:tc>
        <w:tc>
          <w:tcPr>
            <w:tcW w:w="1843" w:type="dxa"/>
          </w:tcPr>
          <w:p w14:paraId="4E511788"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I want to…</w:t>
            </w:r>
          </w:p>
        </w:tc>
        <w:tc>
          <w:tcPr>
            <w:tcW w:w="2551" w:type="dxa"/>
          </w:tcPr>
          <w:p w14:paraId="18009D5E"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So that…</w:t>
            </w:r>
          </w:p>
        </w:tc>
        <w:tc>
          <w:tcPr>
            <w:tcW w:w="3827" w:type="dxa"/>
          </w:tcPr>
          <w:p w14:paraId="6AA1D445" w14:textId="77777777" w:rsidR="00652662" w:rsidRPr="000444E0" w:rsidRDefault="00652662" w:rsidP="00C65814">
            <w:pPr>
              <w:rPr>
                <w:rFonts w:ascii="Calibri" w:hAnsi="Calibri"/>
                <w:b/>
                <w:sz w:val="22"/>
                <w:szCs w:val="22"/>
              </w:rPr>
            </w:pPr>
            <w:r w:rsidRPr="468C2CED">
              <w:rPr>
                <w:rFonts w:ascii="Calibri" w:eastAsia="Calibri" w:hAnsi="Calibri" w:cs="Calibri"/>
                <w:b/>
                <w:bCs/>
                <w:sz w:val="22"/>
                <w:szCs w:val="22"/>
              </w:rPr>
              <w:t>Acceptance criteria</w:t>
            </w:r>
          </w:p>
        </w:tc>
      </w:tr>
      <w:tr w:rsidR="00652662" w:rsidRPr="000444E0" w14:paraId="3B36C2AD" w14:textId="77777777" w:rsidTr="009D381A">
        <w:trPr>
          <w:trHeight w:val="576"/>
        </w:trPr>
        <w:tc>
          <w:tcPr>
            <w:tcW w:w="988" w:type="dxa"/>
            <w:vAlign w:val="center"/>
          </w:tcPr>
          <w:p w14:paraId="46D02618" w14:textId="0D61789F" w:rsidR="00652662" w:rsidRPr="000444E0" w:rsidRDefault="009D381A" w:rsidP="00C65814">
            <w:pPr>
              <w:rPr>
                <w:rFonts w:ascii="Calibri" w:hAnsi="Calibri"/>
                <w:sz w:val="22"/>
                <w:szCs w:val="22"/>
              </w:rPr>
            </w:pPr>
            <w:r>
              <w:rPr>
                <w:rFonts w:ascii="Calibri" w:hAnsi="Calibri"/>
                <w:color w:val="000000"/>
                <w:sz w:val="22"/>
                <w:szCs w:val="22"/>
              </w:rPr>
              <w:t xml:space="preserve">All </w:t>
            </w:r>
            <w:r w:rsidR="00652662">
              <w:rPr>
                <w:rFonts w:ascii="Calibri" w:hAnsi="Calibri"/>
                <w:color w:val="000000"/>
                <w:sz w:val="22"/>
                <w:szCs w:val="22"/>
              </w:rPr>
              <w:t>Device</w:t>
            </w:r>
            <w:r>
              <w:rPr>
                <w:rFonts w:ascii="Calibri" w:hAnsi="Calibri"/>
                <w:color w:val="000000"/>
                <w:sz w:val="22"/>
                <w:szCs w:val="22"/>
              </w:rPr>
              <w:t>s</w:t>
            </w:r>
          </w:p>
        </w:tc>
        <w:tc>
          <w:tcPr>
            <w:tcW w:w="567" w:type="dxa"/>
            <w:vAlign w:val="center"/>
          </w:tcPr>
          <w:p w14:paraId="3A523D30" w14:textId="77777777" w:rsidR="00652662" w:rsidRPr="00D52DAC" w:rsidRDefault="00652662" w:rsidP="00C65814">
            <w:pPr>
              <w:rPr>
                <w:rFonts w:ascii="Calibri" w:hAnsi="Calibri"/>
                <w:sz w:val="22"/>
                <w:szCs w:val="22"/>
              </w:rPr>
            </w:pPr>
            <w:r>
              <w:rPr>
                <w:rFonts w:ascii="Calibri" w:hAnsi="Calibri"/>
                <w:color w:val="000000"/>
                <w:sz w:val="22"/>
                <w:szCs w:val="22"/>
              </w:rPr>
              <w:t>001</w:t>
            </w:r>
          </w:p>
        </w:tc>
        <w:tc>
          <w:tcPr>
            <w:tcW w:w="1559" w:type="dxa"/>
            <w:vAlign w:val="center"/>
          </w:tcPr>
          <w:p w14:paraId="00022572" w14:textId="77777777" w:rsidR="00652662" w:rsidRPr="000444E0" w:rsidRDefault="00652662" w:rsidP="00C65814">
            <w:pPr>
              <w:rPr>
                <w:rFonts w:ascii="Calibri" w:hAnsi="Calibri"/>
                <w:sz w:val="22"/>
                <w:szCs w:val="22"/>
              </w:rPr>
            </w:pPr>
            <w:r>
              <w:rPr>
                <w:rFonts w:ascii="Calibri" w:hAnsi="Calibri"/>
                <w:color w:val="000000"/>
                <w:sz w:val="22"/>
                <w:szCs w:val="22"/>
              </w:rPr>
              <w:t>All Users</w:t>
            </w:r>
          </w:p>
        </w:tc>
        <w:tc>
          <w:tcPr>
            <w:tcW w:w="1843" w:type="dxa"/>
            <w:vAlign w:val="center"/>
          </w:tcPr>
          <w:p w14:paraId="6D633312" w14:textId="77777777" w:rsidR="00652662" w:rsidRPr="000444E0" w:rsidRDefault="00652662" w:rsidP="00C65814">
            <w:pPr>
              <w:rPr>
                <w:rFonts w:ascii="Calibri" w:hAnsi="Calibri"/>
                <w:sz w:val="22"/>
                <w:szCs w:val="22"/>
              </w:rPr>
            </w:pPr>
            <w:r>
              <w:rPr>
                <w:rFonts w:ascii="Calibri" w:hAnsi="Calibri"/>
                <w:color w:val="000000"/>
                <w:sz w:val="22"/>
                <w:szCs w:val="22"/>
              </w:rPr>
              <w:t>Be able to see a list of each device owned by FSI and its availability status</w:t>
            </w:r>
          </w:p>
        </w:tc>
        <w:tc>
          <w:tcPr>
            <w:tcW w:w="2551" w:type="dxa"/>
            <w:vAlign w:val="center"/>
          </w:tcPr>
          <w:p w14:paraId="11AB1D46" w14:textId="77777777" w:rsidR="00652662" w:rsidRPr="000444E0" w:rsidRDefault="00652662" w:rsidP="00C65814">
            <w:pPr>
              <w:rPr>
                <w:rFonts w:ascii="Calibri" w:hAnsi="Calibri"/>
                <w:sz w:val="22"/>
                <w:szCs w:val="22"/>
              </w:rPr>
            </w:pPr>
            <w:r>
              <w:rPr>
                <w:rFonts w:ascii="Calibri" w:hAnsi="Calibri"/>
                <w:color w:val="000000"/>
                <w:sz w:val="22"/>
                <w:szCs w:val="22"/>
              </w:rPr>
              <w:t>I know who has the device and when it will be available</w:t>
            </w:r>
          </w:p>
        </w:tc>
        <w:tc>
          <w:tcPr>
            <w:tcW w:w="3827" w:type="dxa"/>
            <w:vAlign w:val="center"/>
          </w:tcPr>
          <w:p w14:paraId="6C8EBEB3" w14:textId="5132C4EE" w:rsidR="00652662" w:rsidRPr="00DC4541" w:rsidRDefault="00652662" w:rsidP="009D381A">
            <w:pPr>
              <w:rPr>
                <w:rFonts w:ascii="Calibri" w:hAnsi="Calibri"/>
                <w:color w:val="000000"/>
                <w:sz w:val="22"/>
                <w:szCs w:val="22"/>
              </w:rPr>
            </w:pPr>
            <w:r>
              <w:rPr>
                <w:rFonts w:ascii="Calibri" w:hAnsi="Calibri"/>
                <w:color w:val="000000"/>
                <w:sz w:val="22"/>
                <w:szCs w:val="22"/>
              </w:rPr>
              <w:t>*</w:t>
            </w:r>
            <w:r w:rsidR="00DC4541">
              <w:rPr>
                <w:rFonts w:ascii="Calibri" w:hAnsi="Calibri"/>
                <w:color w:val="000000"/>
                <w:sz w:val="22"/>
                <w:szCs w:val="22"/>
              </w:rPr>
              <w:t xml:space="preserve">Read Only </w:t>
            </w:r>
            <w:r>
              <w:rPr>
                <w:rFonts w:ascii="Calibri" w:hAnsi="Calibri"/>
                <w:color w:val="000000"/>
                <w:sz w:val="22"/>
                <w:szCs w:val="22"/>
              </w:rPr>
              <w:t>Data list displayed with all devices owned by FSI along with; '</w:t>
            </w:r>
            <w:r w:rsidR="009D381A">
              <w:rPr>
                <w:rFonts w:ascii="Calibri" w:hAnsi="Calibri"/>
                <w:color w:val="000000"/>
                <w:sz w:val="22"/>
                <w:szCs w:val="22"/>
              </w:rPr>
              <w:t>Device</w:t>
            </w:r>
            <w:r>
              <w:rPr>
                <w:rFonts w:ascii="Calibri" w:hAnsi="Calibri"/>
                <w:color w:val="000000"/>
                <w:sz w:val="22"/>
                <w:szCs w:val="22"/>
              </w:rPr>
              <w:t>', Personnel who device is currently with (in the case where it's free, it will display N/A) and the devices projected 'Availability' (in the case where the device is avai</w:t>
            </w:r>
            <w:r w:rsidR="009D381A">
              <w:rPr>
                <w:rFonts w:ascii="Calibri" w:hAnsi="Calibri"/>
                <w:color w:val="000000"/>
                <w:sz w:val="22"/>
                <w:szCs w:val="22"/>
              </w:rPr>
              <w:t>lable, it will display Now).</w:t>
            </w:r>
          </w:p>
        </w:tc>
      </w:tr>
      <w:tr w:rsidR="00652662" w:rsidRPr="000444E0" w14:paraId="67B462B3" w14:textId="77777777" w:rsidTr="009D381A">
        <w:trPr>
          <w:trHeight w:val="576"/>
        </w:trPr>
        <w:tc>
          <w:tcPr>
            <w:tcW w:w="988" w:type="dxa"/>
            <w:vAlign w:val="center"/>
          </w:tcPr>
          <w:p w14:paraId="3ED7452F" w14:textId="04EB6AB9" w:rsidR="00652662" w:rsidRDefault="009D381A" w:rsidP="00C65814">
            <w:pPr>
              <w:rPr>
                <w:rFonts w:ascii="Calibri" w:hAnsi="Calibri"/>
                <w:color w:val="000000"/>
                <w:sz w:val="22"/>
                <w:szCs w:val="22"/>
              </w:rPr>
            </w:pPr>
            <w:r>
              <w:rPr>
                <w:rFonts w:ascii="Calibri" w:hAnsi="Calibri"/>
                <w:color w:val="000000"/>
                <w:sz w:val="22"/>
                <w:szCs w:val="22"/>
              </w:rPr>
              <w:t>All Devices</w:t>
            </w:r>
          </w:p>
        </w:tc>
        <w:tc>
          <w:tcPr>
            <w:tcW w:w="567" w:type="dxa"/>
            <w:vAlign w:val="center"/>
          </w:tcPr>
          <w:p w14:paraId="6385E9D9" w14:textId="77777777" w:rsidR="00652662" w:rsidRDefault="00652662" w:rsidP="00C65814">
            <w:pPr>
              <w:rPr>
                <w:rFonts w:ascii="Calibri" w:hAnsi="Calibri"/>
                <w:color w:val="000000"/>
                <w:sz w:val="22"/>
                <w:szCs w:val="22"/>
              </w:rPr>
            </w:pPr>
            <w:r>
              <w:rPr>
                <w:rFonts w:ascii="Calibri" w:hAnsi="Calibri"/>
                <w:color w:val="000000"/>
                <w:sz w:val="22"/>
                <w:szCs w:val="22"/>
              </w:rPr>
              <w:t>002</w:t>
            </w:r>
          </w:p>
        </w:tc>
        <w:tc>
          <w:tcPr>
            <w:tcW w:w="1559" w:type="dxa"/>
            <w:vAlign w:val="center"/>
          </w:tcPr>
          <w:p w14:paraId="23691881" w14:textId="7D340C11" w:rsidR="00652662" w:rsidRDefault="009D381A" w:rsidP="00C65814">
            <w:pPr>
              <w:rPr>
                <w:rFonts w:ascii="Calibri" w:hAnsi="Calibri"/>
                <w:color w:val="000000"/>
                <w:sz w:val="22"/>
                <w:szCs w:val="22"/>
              </w:rPr>
            </w:pPr>
            <w:r>
              <w:rPr>
                <w:rFonts w:ascii="Calibri" w:hAnsi="Calibri"/>
                <w:color w:val="000000"/>
                <w:sz w:val="22"/>
                <w:szCs w:val="22"/>
              </w:rPr>
              <w:t>Administrator</w:t>
            </w:r>
          </w:p>
        </w:tc>
        <w:tc>
          <w:tcPr>
            <w:tcW w:w="1843" w:type="dxa"/>
            <w:vAlign w:val="center"/>
          </w:tcPr>
          <w:p w14:paraId="11DDCB35" w14:textId="77777777" w:rsidR="00652662" w:rsidRDefault="00652662" w:rsidP="00C65814">
            <w:pPr>
              <w:rPr>
                <w:rFonts w:ascii="Calibri" w:hAnsi="Calibri"/>
                <w:color w:val="000000"/>
                <w:sz w:val="22"/>
                <w:szCs w:val="22"/>
              </w:rPr>
            </w:pPr>
            <w:r>
              <w:rPr>
                <w:rFonts w:ascii="Calibri" w:hAnsi="Calibri"/>
                <w:color w:val="000000"/>
                <w:sz w:val="22"/>
                <w:szCs w:val="22"/>
              </w:rPr>
              <w:t>Be able to add a device to the Device list</w:t>
            </w:r>
          </w:p>
        </w:tc>
        <w:tc>
          <w:tcPr>
            <w:tcW w:w="2551" w:type="dxa"/>
            <w:vAlign w:val="center"/>
          </w:tcPr>
          <w:p w14:paraId="04C96887" w14:textId="77777777" w:rsidR="00652662" w:rsidRDefault="00652662" w:rsidP="00C65814">
            <w:pPr>
              <w:rPr>
                <w:rFonts w:ascii="Calibri" w:hAnsi="Calibri"/>
                <w:color w:val="000000"/>
                <w:sz w:val="22"/>
                <w:szCs w:val="22"/>
              </w:rPr>
            </w:pPr>
            <w:r>
              <w:rPr>
                <w:rFonts w:ascii="Calibri" w:hAnsi="Calibri"/>
                <w:color w:val="000000"/>
                <w:sz w:val="22"/>
                <w:szCs w:val="22"/>
              </w:rPr>
              <w:t>The application will have an up to date account of what devices are available for use</w:t>
            </w:r>
          </w:p>
        </w:tc>
        <w:tc>
          <w:tcPr>
            <w:tcW w:w="3827" w:type="dxa"/>
            <w:vAlign w:val="center"/>
          </w:tcPr>
          <w:p w14:paraId="12CBD9CD" w14:textId="77777777" w:rsidR="00652662" w:rsidRDefault="00652662" w:rsidP="00C65814">
            <w:pPr>
              <w:rPr>
                <w:rFonts w:ascii="Calibri" w:hAnsi="Calibri"/>
                <w:color w:val="000000"/>
                <w:sz w:val="22"/>
                <w:szCs w:val="22"/>
              </w:rPr>
            </w:pPr>
            <w:r>
              <w:rPr>
                <w:rFonts w:ascii="Calibri" w:hAnsi="Calibri"/>
                <w:color w:val="000000"/>
                <w:sz w:val="22"/>
                <w:szCs w:val="22"/>
              </w:rPr>
              <w:t>*Permissions are set to only allow a Manager/Approved user to be able to</w:t>
            </w:r>
            <w:r w:rsidR="008536B3">
              <w:rPr>
                <w:rFonts w:ascii="Calibri" w:hAnsi="Calibri"/>
                <w:color w:val="000000"/>
                <w:sz w:val="22"/>
                <w:szCs w:val="22"/>
              </w:rPr>
              <w:t xml:space="preserve"> see and </w:t>
            </w:r>
            <w:r>
              <w:rPr>
                <w:rFonts w:ascii="Calibri" w:hAnsi="Calibri"/>
                <w:color w:val="000000"/>
                <w:sz w:val="22"/>
                <w:szCs w:val="22"/>
              </w:rPr>
              <w:t xml:space="preserve"> select the 'Add a Device' button</w:t>
            </w:r>
          </w:p>
          <w:p w14:paraId="00B91E07" w14:textId="58C1A86A" w:rsidR="00DC4541" w:rsidRDefault="00DC4541" w:rsidP="00DC4541">
            <w:pPr>
              <w:rPr>
                <w:rFonts w:ascii="Calibri,Calibri,Calibri-Light" w:eastAsia="Calibri,Calibri,Calibri-Light" w:hAnsi="Calibri,Calibri,Calibri-Light" w:cs="Calibri,Calibri,Calibri-Light"/>
                <w:sz w:val="22"/>
                <w:szCs w:val="22"/>
              </w:rPr>
            </w:pPr>
            <w:r>
              <w:rPr>
                <w:rFonts w:ascii="Calibri" w:hAnsi="Calibri"/>
                <w:color w:val="000000"/>
                <w:sz w:val="22"/>
                <w:szCs w:val="22"/>
              </w:rPr>
              <w:t>*</w:t>
            </w:r>
            <w:r>
              <w:rPr>
                <w:rFonts w:ascii="Calibri,Calibri,Calibri-Light" w:eastAsia="Calibri,Calibri,Calibri-Light" w:hAnsi="Calibri,Calibri,Calibri-Light" w:cs="Calibri,Calibri,Calibri-Light"/>
                <w:sz w:val="22"/>
                <w:szCs w:val="22"/>
              </w:rPr>
              <w:t xml:space="preserve"> the page will consist of 3 text boxes whereby the administrator can insert ‘Device Number’, ‘Device Model’ and ‘IMEI Number’ followed by a save button. </w:t>
            </w:r>
          </w:p>
          <w:p w14:paraId="585982DE" w14:textId="59BC7627" w:rsidR="00DC4541" w:rsidRDefault="00DC4541" w:rsidP="00DC4541">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22"/>
                <w:szCs w:val="22"/>
              </w:rPr>
              <w:t>*Once the information is inserted and saved, the page should navigate back to the ‘All Devices’ tab.</w:t>
            </w:r>
          </w:p>
          <w:p w14:paraId="3DBBC654" w14:textId="37307086" w:rsidR="00DC4541" w:rsidRDefault="00DC4541" w:rsidP="00C65814">
            <w:pPr>
              <w:rPr>
                <w:rFonts w:ascii="Calibri" w:hAnsi="Calibri"/>
                <w:color w:val="000000"/>
                <w:sz w:val="22"/>
                <w:szCs w:val="22"/>
              </w:rPr>
            </w:pPr>
            <w:r>
              <w:rPr>
                <w:rFonts w:ascii="Calibri" w:hAnsi="Calibri"/>
                <w:color w:val="000000"/>
                <w:sz w:val="22"/>
                <w:szCs w:val="22"/>
              </w:rPr>
              <w:t xml:space="preserve">*when the back button is selected on this page, the information is abandoned and unsaved. </w:t>
            </w:r>
          </w:p>
        </w:tc>
      </w:tr>
    </w:tbl>
    <w:p w14:paraId="14F4CEFC" w14:textId="7FEF609E" w:rsidR="00652662" w:rsidRDefault="00C8443E" w:rsidP="00C8443E">
      <w:pPr>
        <w:pStyle w:val="Heading2"/>
      </w:pPr>
      <w:bookmarkStart w:id="43" w:name="_Toc463619243"/>
      <w:r>
        <w:t>3.2.3</w:t>
      </w:r>
      <w:r w:rsidRPr="004D1827">
        <w:t xml:space="preserve"> </w:t>
      </w:r>
      <w:bookmarkEnd w:id="43"/>
      <w:r w:rsidR="008536B3">
        <w:t>Design Screen- All Devices &amp; Add Device</w:t>
      </w:r>
    </w:p>
    <w:p w14:paraId="7F5A6AAA" w14:textId="4A265474" w:rsidR="008536B3" w:rsidRDefault="008536B3" w:rsidP="008536B3">
      <w:pPr>
        <w:rPr>
          <w:rFonts w:ascii="Calibri,Calibri,Calibri-Light" w:eastAsia="Calibri,Calibri,Calibri-Light" w:hAnsi="Calibri,Calibri,Calibri-Light" w:cs="Calibri,Calibri,Calibri-Light"/>
          <w:sz w:val="22"/>
          <w:szCs w:val="22"/>
        </w:rPr>
      </w:pPr>
      <w:r>
        <w:rPr>
          <w:rFonts w:ascii="Calibri,Calibri,Calibri-Light" w:eastAsia="Calibri,Calibri,Calibri-Light" w:hAnsi="Calibri,Calibri,Calibri-Light" w:cs="Calibri,Calibri,Calibri-Light"/>
          <w:sz w:val="22"/>
          <w:szCs w:val="22"/>
        </w:rPr>
        <w:t>Scr</w:t>
      </w:r>
      <w:r w:rsidRPr="6615A8D7">
        <w:rPr>
          <w:rFonts w:ascii="Calibri,Calibri,Calibri-Light" w:eastAsia="Calibri,Calibri,Calibri-Light" w:hAnsi="Calibri,Calibri,Calibri-Light" w:cs="Calibri,Calibri,Calibri-Light"/>
          <w:sz w:val="22"/>
          <w:szCs w:val="22"/>
        </w:rPr>
        <w:t>e</w:t>
      </w:r>
      <w:r>
        <w:rPr>
          <w:rFonts w:ascii="Calibri,Calibri,Calibri-Light" w:eastAsia="Calibri,Calibri,Calibri-Light" w:hAnsi="Calibri,Calibri,Calibri-Light" w:cs="Calibri,Calibri,Calibri-Light"/>
          <w:sz w:val="22"/>
          <w:szCs w:val="22"/>
        </w:rPr>
        <w:t>en 1 and 2 represents the page the user will be directed to once the ‘All Devices’ tab is selected. The ‘All Devices’ tab is a read only data list of all devices owned by FSI. Screen 1 is the user’s view whereas, screen 2 is the administrator’s view whereby the administrator has an additional button called ‘Add Device’ in order to update Device catalogue.</w:t>
      </w:r>
    </w:p>
    <w:p w14:paraId="682EE720" w14:textId="77777777" w:rsidR="008536B3" w:rsidRDefault="008536B3" w:rsidP="008536B3">
      <w:pPr>
        <w:rPr>
          <w:rFonts w:ascii="Calibri,Calibri,Calibri-Light" w:eastAsia="Calibri,Calibri,Calibri-Light" w:hAnsi="Calibri,Calibri,Calibri-Light" w:cs="Calibri,Calibri,Calibri-Light"/>
          <w:sz w:val="22"/>
          <w:szCs w:val="22"/>
        </w:rPr>
      </w:pPr>
    </w:p>
    <w:p w14:paraId="58FEAD63" w14:textId="1C6D2E4D" w:rsidR="008536B3" w:rsidRDefault="008536B3" w:rsidP="008536B3">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1</w:t>
      </w:r>
    </w:p>
    <w:p w14:paraId="4AB5DFC7" w14:textId="77777777" w:rsidR="008536B3" w:rsidRDefault="008536B3" w:rsidP="008536B3">
      <w:pPr>
        <w:rPr>
          <w:rFonts w:ascii="Calibri,Calibri,Calibri-Light" w:eastAsia="Calibri,Calibri,Calibri-Light" w:hAnsi="Calibri,Calibri,Calibri-Light" w:cs="Calibri,Calibri,Calibri-Light"/>
          <w:sz w:val="16"/>
          <w:szCs w:val="16"/>
        </w:rPr>
      </w:pPr>
    </w:p>
    <w:p w14:paraId="3E56BEB8" w14:textId="3192CB92" w:rsidR="008536B3" w:rsidRDefault="008536B3" w:rsidP="008536B3">
      <w:pPr>
        <w:rPr>
          <w:rFonts w:ascii="Calibri,Calibri,Calibri-Light" w:eastAsia="Calibri,Calibri,Calibri-Light" w:hAnsi="Calibri,Calibri,Calibri-Light" w:cs="Calibri,Calibri,Calibri-Light"/>
          <w:sz w:val="16"/>
          <w:szCs w:val="16"/>
        </w:rPr>
      </w:pPr>
      <w:r>
        <w:rPr>
          <w:noProof/>
          <w:lang w:eastAsia="en-GB"/>
        </w:rPr>
        <w:drawing>
          <wp:inline distT="0" distB="0" distL="0" distR="0" wp14:anchorId="679865CC" wp14:editId="41967EBF">
            <wp:extent cx="4655820" cy="311993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473" cy="3126406"/>
                    </a:xfrm>
                    <a:prstGeom prst="rect">
                      <a:avLst/>
                    </a:prstGeom>
                  </pic:spPr>
                </pic:pic>
              </a:graphicData>
            </a:graphic>
          </wp:inline>
        </w:drawing>
      </w:r>
    </w:p>
    <w:p w14:paraId="45894D2A" w14:textId="77777777" w:rsidR="008536B3" w:rsidRDefault="008536B3" w:rsidP="008536B3">
      <w:pPr>
        <w:rPr>
          <w:rFonts w:ascii="Calibri,Calibri,Calibri-Light" w:eastAsia="Calibri,Calibri,Calibri-Light" w:hAnsi="Calibri,Calibri,Calibri-Light" w:cs="Calibri,Calibri,Calibri-Light"/>
          <w:sz w:val="16"/>
          <w:szCs w:val="16"/>
        </w:rPr>
      </w:pPr>
    </w:p>
    <w:p w14:paraId="309D1C69" w14:textId="77777777" w:rsidR="00DC4541" w:rsidRDefault="00DC4541" w:rsidP="008536B3">
      <w:pPr>
        <w:rPr>
          <w:rFonts w:ascii="Calibri,Calibri,Calibri-Light" w:eastAsia="Calibri,Calibri,Calibri-Light" w:hAnsi="Calibri,Calibri,Calibri-Light" w:cs="Calibri,Calibri,Calibri-Light"/>
          <w:sz w:val="16"/>
          <w:szCs w:val="16"/>
        </w:rPr>
      </w:pPr>
    </w:p>
    <w:p w14:paraId="545A4039" w14:textId="77777777" w:rsidR="00DC4541" w:rsidRDefault="00DC4541" w:rsidP="008536B3">
      <w:pPr>
        <w:rPr>
          <w:rFonts w:ascii="Calibri,Calibri,Calibri-Light" w:eastAsia="Calibri,Calibri,Calibri-Light" w:hAnsi="Calibri,Calibri,Calibri-Light" w:cs="Calibri,Calibri,Calibri-Light"/>
          <w:sz w:val="16"/>
          <w:szCs w:val="16"/>
        </w:rPr>
      </w:pPr>
    </w:p>
    <w:p w14:paraId="7ADD1041" w14:textId="77777777" w:rsidR="00DC4541" w:rsidRDefault="00DC4541" w:rsidP="008536B3">
      <w:pPr>
        <w:rPr>
          <w:rFonts w:ascii="Calibri,Calibri,Calibri-Light" w:eastAsia="Calibri,Calibri,Calibri-Light" w:hAnsi="Calibri,Calibri,Calibri-Light" w:cs="Calibri,Calibri,Calibri-Light"/>
          <w:sz w:val="16"/>
          <w:szCs w:val="16"/>
        </w:rPr>
      </w:pPr>
    </w:p>
    <w:p w14:paraId="2A3E3111" w14:textId="77777777" w:rsidR="00DC4541" w:rsidRDefault="00DC4541" w:rsidP="008536B3">
      <w:pPr>
        <w:rPr>
          <w:rFonts w:ascii="Calibri,Calibri,Calibri-Light" w:eastAsia="Calibri,Calibri,Calibri-Light" w:hAnsi="Calibri,Calibri,Calibri-Light" w:cs="Calibri,Calibri,Calibri-Light"/>
          <w:sz w:val="16"/>
          <w:szCs w:val="16"/>
        </w:rPr>
      </w:pPr>
    </w:p>
    <w:p w14:paraId="4F698113" w14:textId="77777777" w:rsidR="00DC4541" w:rsidRDefault="00DC4541" w:rsidP="008536B3">
      <w:pPr>
        <w:rPr>
          <w:rFonts w:ascii="Calibri,Calibri,Calibri-Light" w:eastAsia="Calibri,Calibri,Calibri-Light" w:hAnsi="Calibri,Calibri,Calibri-Light" w:cs="Calibri,Calibri,Calibri-Light"/>
          <w:sz w:val="16"/>
          <w:szCs w:val="16"/>
        </w:rPr>
      </w:pPr>
    </w:p>
    <w:p w14:paraId="2C631451" w14:textId="77777777" w:rsidR="00DC4541" w:rsidRDefault="00DC4541" w:rsidP="008536B3">
      <w:pPr>
        <w:rPr>
          <w:rFonts w:ascii="Calibri,Calibri,Calibri-Light" w:eastAsia="Calibri,Calibri,Calibri-Light" w:hAnsi="Calibri,Calibri,Calibri-Light" w:cs="Calibri,Calibri,Calibri-Light"/>
          <w:sz w:val="16"/>
          <w:szCs w:val="16"/>
        </w:rPr>
      </w:pPr>
    </w:p>
    <w:p w14:paraId="0B44A48B" w14:textId="77777777" w:rsidR="00DC4541" w:rsidRDefault="00DC4541" w:rsidP="008536B3">
      <w:pPr>
        <w:rPr>
          <w:rFonts w:ascii="Calibri,Calibri,Calibri-Light" w:eastAsia="Calibri,Calibri,Calibri-Light" w:hAnsi="Calibri,Calibri,Calibri-Light" w:cs="Calibri,Calibri,Calibri-Light"/>
          <w:sz w:val="16"/>
          <w:szCs w:val="16"/>
        </w:rPr>
      </w:pPr>
    </w:p>
    <w:p w14:paraId="408405BE" w14:textId="77777777" w:rsidR="00DC4541" w:rsidRDefault="00DC4541" w:rsidP="008536B3">
      <w:pPr>
        <w:rPr>
          <w:rFonts w:ascii="Calibri,Calibri,Calibri-Light" w:eastAsia="Calibri,Calibri,Calibri-Light" w:hAnsi="Calibri,Calibri,Calibri-Light" w:cs="Calibri,Calibri,Calibri-Light"/>
          <w:sz w:val="16"/>
          <w:szCs w:val="16"/>
        </w:rPr>
      </w:pPr>
    </w:p>
    <w:p w14:paraId="2A025C22" w14:textId="77777777" w:rsidR="00DC4541" w:rsidRDefault="00DC4541" w:rsidP="008536B3">
      <w:pPr>
        <w:rPr>
          <w:rFonts w:ascii="Calibri,Calibri,Calibri-Light" w:eastAsia="Calibri,Calibri,Calibri-Light" w:hAnsi="Calibri,Calibri,Calibri-Light" w:cs="Calibri,Calibri,Calibri-Light"/>
          <w:sz w:val="16"/>
          <w:szCs w:val="16"/>
        </w:rPr>
      </w:pPr>
    </w:p>
    <w:p w14:paraId="7641C7F0" w14:textId="77777777" w:rsidR="00DC4541" w:rsidRDefault="00DC4541" w:rsidP="008536B3">
      <w:pPr>
        <w:rPr>
          <w:rFonts w:ascii="Calibri,Calibri,Calibri-Light" w:eastAsia="Calibri,Calibri,Calibri-Light" w:hAnsi="Calibri,Calibri,Calibri-Light" w:cs="Calibri,Calibri,Calibri-Light"/>
          <w:sz w:val="16"/>
          <w:szCs w:val="16"/>
        </w:rPr>
      </w:pPr>
    </w:p>
    <w:p w14:paraId="21312E13" w14:textId="77777777" w:rsidR="00DC4541" w:rsidRDefault="00DC4541" w:rsidP="008536B3">
      <w:pPr>
        <w:rPr>
          <w:rFonts w:ascii="Calibri,Calibri,Calibri-Light" w:eastAsia="Calibri,Calibri,Calibri-Light" w:hAnsi="Calibri,Calibri,Calibri-Light" w:cs="Calibri,Calibri,Calibri-Light"/>
          <w:sz w:val="16"/>
          <w:szCs w:val="16"/>
        </w:rPr>
      </w:pPr>
    </w:p>
    <w:p w14:paraId="2395FC24" w14:textId="5501947C" w:rsidR="008536B3" w:rsidRDefault="008536B3" w:rsidP="008536B3">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16"/>
          <w:szCs w:val="16"/>
        </w:rPr>
        <w:t>Screen 2</w:t>
      </w:r>
    </w:p>
    <w:p w14:paraId="19C2369D" w14:textId="77777777" w:rsidR="008536B3" w:rsidRDefault="008536B3" w:rsidP="008536B3">
      <w:pPr>
        <w:rPr>
          <w:rFonts w:ascii="Calibri,Calibri,Calibri-Light" w:eastAsia="Calibri,Calibri,Calibri-Light" w:hAnsi="Calibri,Calibri,Calibri-Light" w:cs="Calibri,Calibri,Calibri-Light"/>
          <w:sz w:val="16"/>
          <w:szCs w:val="16"/>
        </w:rPr>
      </w:pPr>
    </w:p>
    <w:p w14:paraId="38AA2C5E" w14:textId="2329BA97" w:rsidR="008536B3" w:rsidRDefault="008536B3" w:rsidP="008536B3">
      <w:pPr>
        <w:rPr>
          <w:rFonts w:ascii="Calibri,Calibri,Calibri-Light" w:eastAsia="Calibri,Calibri,Calibri-Light" w:hAnsi="Calibri,Calibri,Calibri-Light" w:cs="Calibri,Calibri,Calibri-Light"/>
          <w:sz w:val="16"/>
          <w:szCs w:val="16"/>
        </w:rPr>
      </w:pPr>
      <w:r>
        <w:rPr>
          <w:noProof/>
          <w:lang w:eastAsia="en-GB"/>
        </w:rPr>
        <w:drawing>
          <wp:inline distT="0" distB="0" distL="0" distR="0" wp14:anchorId="12E7F878" wp14:editId="04176576">
            <wp:extent cx="4779541" cy="3208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741" cy="3212181"/>
                    </a:xfrm>
                    <a:prstGeom prst="rect">
                      <a:avLst/>
                    </a:prstGeom>
                  </pic:spPr>
                </pic:pic>
              </a:graphicData>
            </a:graphic>
          </wp:inline>
        </w:drawing>
      </w:r>
    </w:p>
    <w:p w14:paraId="7F803311" w14:textId="77777777" w:rsidR="00DC4541" w:rsidRDefault="00DC4541" w:rsidP="008536B3">
      <w:pPr>
        <w:rPr>
          <w:rFonts w:ascii="Calibri,Calibri,Calibri-Light" w:eastAsia="Calibri,Calibri,Calibri-Light" w:hAnsi="Calibri,Calibri,Calibri-Light" w:cs="Calibri,Calibri,Calibri-Light"/>
          <w:sz w:val="22"/>
          <w:szCs w:val="22"/>
        </w:rPr>
      </w:pPr>
    </w:p>
    <w:p w14:paraId="56CC8C5B" w14:textId="56D1BD37" w:rsidR="008536B3" w:rsidRPr="00DC4541" w:rsidRDefault="000C7D19" w:rsidP="008536B3">
      <w:pPr>
        <w:rPr>
          <w:rFonts w:ascii="Calibri,Calibri,Calibri-Light" w:eastAsia="Calibri,Calibri,Calibri-Light" w:hAnsi="Calibri,Calibri,Calibri-Light" w:cs="Calibri,Calibri,Calibri-Light"/>
          <w:sz w:val="16"/>
          <w:szCs w:val="16"/>
        </w:rPr>
      </w:pPr>
      <w:r>
        <w:rPr>
          <w:rFonts w:ascii="Calibri,Calibri,Calibri-Light" w:eastAsia="Calibri,Calibri,Calibri-Light" w:hAnsi="Calibri,Calibri,Calibri-Light" w:cs="Calibri,Calibri,Calibri-Light"/>
          <w:sz w:val="22"/>
          <w:szCs w:val="22"/>
        </w:rPr>
        <w:t>Scr</w:t>
      </w:r>
      <w:r w:rsidRPr="6615A8D7">
        <w:rPr>
          <w:rFonts w:ascii="Calibri,Calibri,Calibri-Light" w:eastAsia="Calibri,Calibri,Calibri-Light" w:hAnsi="Calibri,Calibri,Calibri-Light" w:cs="Calibri,Calibri,Calibri-Light"/>
          <w:sz w:val="22"/>
          <w:szCs w:val="22"/>
        </w:rPr>
        <w:t>e</w:t>
      </w:r>
      <w:r>
        <w:rPr>
          <w:rFonts w:ascii="Calibri,Calibri,Calibri-Light" w:eastAsia="Calibri,Calibri,Calibri-Light" w:hAnsi="Calibri,Calibri,Calibri-Light" w:cs="Calibri,Calibri,Calibri-Light"/>
          <w:sz w:val="22"/>
          <w:szCs w:val="22"/>
        </w:rPr>
        <w:t xml:space="preserve">en 3 represents the page ‘Add Device’ page which is only available to an administrator. Here the page will consist of 3 text boxes whereby the administrator can insert ‘Device Number’, ‘Device Model’ and ‘IMEI Number’ followed by a save button. </w:t>
      </w:r>
    </w:p>
    <w:p w14:paraId="3EBFD5BF" w14:textId="2D423A9A" w:rsidR="00BC0D3C" w:rsidRDefault="00872AD4" w:rsidP="00872AD4">
      <w:pPr>
        <w:pStyle w:val="Heading1"/>
      </w:pPr>
      <w:bookmarkStart w:id="44" w:name="_Toc463619248"/>
      <w:r>
        <w:t xml:space="preserve">4.0 </w:t>
      </w:r>
      <w:r w:rsidR="00BC0D3C" w:rsidRPr="00CC70AA">
        <w:t>Application wide Specifications</w:t>
      </w:r>
      <w:bookmarkEnd w:id="44"/>
      <w:r w:rsidR="00BC0D3C" w:rsidRPr="00CC70AA">
        <w:t xml:space="preserve"> </w:t>
      </w:r>
    </w:p>
    <w:p w14:paraId="09785853" w14:textId="26648D2B" w:rsidR="00BF49FA" w:rsidRPr="00C47A1C" w:rsidRDefault="00BF49FA" w:rsidP="00C47A1C">
      <w:pPr>
        <w:rPr>
          <w:rFonts w:ascii="Calibri" w:hAnsi="Calibri"/>
          <w:sz w:val="22"/>
          <w:szCs w:val="22"/>
        </w:rPr>
      </w:pPr>
      <w:r w:rsidRPr="6615A8D7">
        <w:rPr>
          <w:rFonts w:ascii="Calibri" w:eastAsia="Calibri" w:hAnsi="Calibri" w:cs="Calibri"/>
          <w:sz w:val="22"/>
          <w:szCs w:val="22"/>
        </w:rPr>
        <w:t xml:space="preserve">Devices – This application is expected to be used on multiple devices including Desktops, Tablets and Mobiles. </w:t>
      </w:r>
    </w:p>
    <w:p w14:paraId="104B033E" w14:textId="310BB832" w:rsidR="00190408" w:rsidRDefault="00872AD4" w:rsidP="001F519D">
      <w:pPr>
        <w:pStyle w:val="Heading1"/>
      </w:pPr>
      <w:bookmarkStart w:id="45" w:name="_Toc463619249"/>
      <w:r>
        <w:t xml:space="preserve">5.0 </w:t>
      </w:r>
      <w:r w:rsidR="00190408">
        <w:t>User Journey</w:t>
      </w:r>
      <w:bookmarkEnd w:id="45"/>
    </w:p>
    <w:p w14:paraId="1A75FA8D" w14:textId="092A73F0" w:rsidR="00E01CCF" w:rsidRPr="00E01CCF" w:rsidRDefault="00E01CCF" w:rsidP="00E01CCF">
      <w:pPr>
        <w:pStyle w:val="Heading2"/>
      </w:pPr>
      <w:r>
        <w:t>5.1 End User’s Journey</w:t>
      </w:r>
    </w:p>
    <w:p w14:paraId="69C40CD2" w14:textId="77777777" w:rsidR="00E01CCF" w:rsidRDefault="00E01CCF" w:rsidP="00E01CCF">
      <w:pPr>
        <w:jc w:val="center"/>
      </w:pPr>
      <w:bookmarkStart w:id="46" w:name="_Toc463619250"/>
      <w:r>
        <w:rPr>
          <w:b/>
          <w:noProof/>
          <w:lang w:eastAsia="en-GB"/>
        </w:rPr>
        <w:drawing>
          <wp:inline distT="0" distB="0" distL="0" distR="0" wp14:anchorId="13BC879E" wp14:editId="5CCDDD69">
            <wp:extent cx="5547360" cy="715428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899" cy="7166589"/>
                    </a:xfrm>
                    <a:prstGeom prst="rect">
                      <a:avLst/>
                    </a:prstGeom>
                    <a:noFill/>
                    <a:ln>
                      <a:noFill/>
                    </a:ln>
                  </pic:spPr>
                </pic:pic>
              </a:graphicData>
            </a:graphic>
          </wp:inline>
        </w:drawing>
      </w:r>
    </w:p>
    <w:p w14:paraId="3FF94564" w14:textId="5795B090" w:rsidR="00E01CCF" w:rsidRDefault="00E01CCF" w:rsidP="00E01CCF">
      <w:pPr>
        <w:pStyle w:val="Heading2"/>
      </w:pPr>
      <w:r>
        <w:t>5.2 Administrator's User Journey</w:t>
      </w:r>
    </w:p>
    <w:p w14:paraId="3A1FB422" w14:textId="1E173DDB" w:rsidR="00E01CCF" w:rsidRPr="00E01CCF" w:rsidRDefault="00E01CCF" w:rsidP="00E01CCF">
      <w:pPr>
        <w:jc w:val="center"/>
      </w:pPr>
      <w:r>
        <w:rPr>
          <w:noProof/>
          <w:lang w:eastAsia="en-GB"/>
        </w:rPr>
        <w:drawing>
          <wp:inline distT="0" distB="0" distL="0" distR="0" wp14:anchorId="6091F1ED" wp14:editId="53A0B724">
            <wp:extent cx="4503420" cy="759920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2063" cy="7613785"/>
                    </a:xfrm>
                    <a:prstGeom prst="rect">
                      <a:avLst/>
                    </a:prstGeom>
                    <a:noFill/>
                    <a:ln>
                      <a:noFill/>
                    </a:ln>
                  </pic:spPr>
                </pic:pic>
              </a:graphicData>
            </a:graphic>
          </wp:inline>
        </w:drawing>
      </w:r>
    </w:p>
    <w:p w14:paraId="03DEE4D6" w14:textId="77777777" w:rsidR="00E01CCF" w:rsidRDefault="00E01CCF" w:rsidP="00E01CCF"/>
    <w:p w14:paraId="2EDC568F" w14:textId="212CC1FC" w:rsidR="004409FB" w:rsidRDefault="00872AD4" w:rsidP="001F519D">
      <w:pPr>
        <w:pStyle w:val="Heading1"/>
      </w:pPr>
      <w:r>
        <w:t xml:space="preserve">6.0 </w:t>
      </w:r>
      <w:r w:rsidR="00190408">
        <w:t>Data Model</w:t>
      </w:r>
      <w:bookmarkEnd w:id="46"/>
    </w:p>
    <w:p w14:paraId="3FD625A1" w14:textId="18411034" w:rsidR="00190408" w:rsidRPr="00190408" w:rsidRDefault="00EA63C0" w:rsidP="00DB0927">
      <w:pPr>
        <w:ind w:left="-1247"/>
      </w:pPr>
      <w:r>
        <w:t>TO BE INCLUDED</w:t>
      </w:r>
      <w:bookmarkEnd w:id="16"/>
    </w:p>
    <w:p w14:paraId="1272AB3C" w14:textId="6F2DB1F6" w:rsidR="00543973" w:rsidRPr="00941400" w:rsidRDefault="00872AD4" w:rsidP="00385E60">
      <w:pPr>
        <w:pStyle w:val="Heading1"/>
      </w:pPr>
      <w:bookmarkStart w:id="47" w:name="_Toc463619251"/>
      <w:r>
        <w:t xml:space="preserve">7.0 </w:t>
      </w:r>
      <w:r w:rsidR="00190408">
        <w:t>Process Flow</w:t>
      </w:r>
      <w:bookmarkEnd w:id="47"/>
    </w:p>
    <w:p w14:paraId="35321713" w14:textId="5FE62F5A" w:rsidR="00F83416" w:rsidRDefault="00FE55E2" w:rsidP="00DB0927">
      <w:pPr>
        <w:ind w:left="-1247"/>
      </w:pPr>
      <w:r>
        <w:t>TO BE INCLUDED</w:t>
      </w:r>
    </w:p>
    <w:p w14:paraId="1FD0148F" w14:textId="1211AC64" w:rsidR="007A1B47" w:rsidRDefault="00E1540F" w:rsidP="00094BD0">
      <w:pPr>
        <w:pStyle w:val="Heading1"/>
      </w:pPr>
      <w:bookmarkStart w:id="48" w:name="_Toc463619252"/>
      <w:r>
        <w:t xml:space="preserve">8.0 </w:t>
      </w:r>
      <w:r w:rsidR="1967B4CD" w:rsidRPr="00507B85">
        <w:t>Appendix</w:t>
      </w:r>
      <w:bookmarkEnd w:id="48"/>
    </w:p>
    <w:p w14:paraId="6A31C2F9" w14:textId="63D06930" w:rsidR="00094BD0" w:rsidRDefault="00094BD0" w:rsidP="00094BD0">
      <w:pPr>
        <w:pStyle w:val="Heading2"/>
      </w:pPr>
      <w:r>
        <w:t>8.1</w:t>
      </w:r>
      <w:r w:rsidRPr="004D1827">
        <w:t xml:space="preserve"> </w:t>
      </w:r>
      <w:r>
        <w:t>Wireframes</w:t>
      </w:r>
      <w:r w:rsidR="000C4BB6">
        <w:t xml:space="preserve"> (initial mock-up)</w:t>
      </w:r>
    </w:p>
    <w:p w14:paraId="47602A63" w14:textId="77777777" w:rsidR="00094BD0" w:rsidRPr="00094BD0" w:rsidRDefault="00094BD0" w:rsidP="00094BD0"/>
    <w:p w14:paraId="042DD5D1" w14:textId="77777777" w:rsidR="004B373E" w:rsidRDefault="004B373E" w:rsidP="004B373E">
      <w:r>
        <w:rPr>
          <w:noProof/>
          <w:lang w:eastAsia="en-GB"/>
        </w:rPr>
        <w:drawing>
          <wp:inline distT="0" distB="0" distL="0" distR="0" wp14:anchorId="7353F754" wp14:editId="7A7899E7">
            <wp:extent cx="4420989"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7506" cy="3380576"/>
                    </a:xfrm>
                    <a:prstGeom prst="rect">
                      <a:avLst/>
                    </a:prstGeom>
                  </pic:spPr>
                </pic:pic>
              </a:graphicData>
            </a:graphic>
          </wp:inline>
        </w:drawing>
      </w:r>
    </w:p>
    <w:p w14:paraId="6D707409" w14:textId="77777777" w:rsidR="004B373E" w:rsidRDefault="004B373E" w:rsidP="004B373E"/>
    <w:p w14:paraId="0E20778E" w14:textId="77777777" w:rsidR="004B373E" w:rsidRDefault="004B373E" w:rsidP="004B373E">
      <w:pPr>
        <w:rPr>
          <w:rFonts w:ascii="Calibri" w:hAnsi="Calibri"/>
          <w:b/>
          <w:color w:val="548DD4" w:themeColor="text2" w:themeTint="99"/>
          <w:szCs w:val="20"/>
        </w:rPr>
      </w:pPr>
    </w:p>
    <w:p w14:paraId="0E9746D9" w14:textId="77777777" w:rsidR="004B373E" w:rsidRDefault="004B373E" w:rsidP="004B373E">
      <w:pPr>
        <w:rPr>
          <w:rFonts w:ascii="Calibri" w:hAnsi="Calibri"/>
          <w:b/>
          <w:color w:val="548DD4" w:themeColor="text2" w:themeTint="99"/>
          <w:szCs w:val="20"/>
        </w:rPr>
      </w:pPr>
      <w:r>
        <w:rPr>
          <w:noProof/>
          <w:lang w:eastAsia="en-GB"/>
        </w:rPr>
        <w:drawing>
          <wp:inline distT="0" distB="0" distL="0" distR="0" wp14:anchorId="13674CF0" wp14:editId="4F535B55">
            <wp:extent cx="4434840" cy="3351207"/>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014" cy="3361162"/>
                    </a:xfrm>
                    <a:prstGeom prst="rect">
                      <a:avLst/>
                    </a:prstGeom>
                  </pic:spPr>
                </pic:pic>
              </a:graphicData>
            </a:graphic>
          </wp:inline>
        </w:drawing>
      </w:r>
    </w:p>
    <w:p w14:paraId="5C85B884" w14:textId="77777777" w:rsidR="004B373E" w:rsidRDefault="004B373E" w:rsidP="004B373E">
      <w:pPr>
        <w:rPr>
          <w:rFonts w:ascii="Calibri" w:hAnsi="Calibri"/>
          <w:b/>
          <w:color w:val="548DD4" w:themeColor="text2" w:themeTint="99"/>
          <w:szCs w:val="20"/>
        </w:rPr>
      </w:pPr>
    </w:p>
    <w:p w14:paraId="110476F3" w14:textId="77777777" w:rsidR="004B373E" w:rsidRDefault="004B373E" w:rsidP="004B373E">
      <w:pPr>
        <w:rPr>
          <w:rFonts w:ascii="Calibri" w:hAnsi="Calibri"/>
          <w:b/>
          <w:color w:val="548DD4" w:themeColor="text2" w:themeTint="99"/>
          <w:szCs w:val="20"/>
        </w:rPr>
      </w:pPr>
      <w:r>
        <w:rPr>
          <w:noProof/>
          <w:lang w:eastAsia="en-GB"/>
        </w:rPr>
        <w:drawing>
          <wp:inline distT="0" distB="0" distL="0" distR="0" wp14:anchorId="6A072541" wp14:editId="5C076321">
            <wp:extent cx="4398572" cy="3337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865" cy="3343094"/>
                    </a:xfrm>
                    <a:prstGeom prst="rect">
                      <a:avLst/>
                    </a:prstGeom>
                  </pic:spPr>
                </pic:pic>
              </a:graphicData>
            </a:graphic>
          </wp:inline>
        </w:drawing>
      </w:r>
    </w:p>
    <w:p w14:paraId="43DDF624" w14:textId="3B958044" w:rsidR="008536B3" w:rsidRDefault="008536B3" w:rsidP="004B373E">
      <w:pPr>
        <w:rPr>
          <w:rFonts w:ascii="Calibri" w:hAnsi="Calibri"/>
          <w:b/>
          <w:color w:val="548DD4" w:themeColor="text2" w:themeTint="99"/>
          <w:szCs w:val="20"/>
        </w:rPr>
      </w:pPr>
    </w:p>
    <w:p w14:paraId="02711315" w14:textId="77777777" w:rsidR="008536B3" w:rsidRDefault="008536B3" w:rsidP="00D31AC2">
      <w:pPr>
        <w:jc w:val="center"/>
      </w:pPr>
      <w:r>
        <w:rPr>
          <w:noProof/>
          <w:lang w:eastAsia="en-GB"/>
        </w:rPr>
        <w:drawing>
          <wp:inline distT="0" distB="0" distL="0" distR="0" wp14:anchorId="586A11ED" wp14:editId="50D1ED11">
            <wp:extent cx="4444377"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1864" cy="3343182"/>
                    </a:xfrm>
                    <a:prstGeom prst="rect">
                      <a:avLst/>
                    </a:prstGeom>
                  </pic:spPr>
                </pic:pic>
              </a:graphicData>
            </a:graphic>
          </wp:inline>
        </w:drawing>
      </w:r>
    </w:p>
    <w:p w14:paraId="4A9537BA" w14:textId="77777777" w:rsidR="00D31AC2" w:rsidRDefault="00D31AC2" w:rsidP="008536B3"/>
    <w:p w14:paraId="46F5CC8B" w14:textId="2C4ADEE8" w:rsidR="008536B3" w:rsidRDefault="008536B3" w:rsidP="00D31AC2">
      <w:pPr>
        <w:jc w:val="center"/>
      </w:pPr>
      <w:r>
        <w:rPr>
          <w:noProof/>
          <w:lang w:eastAsia="en-GB"/>
        </w:rPr>
        <w:drawing>
          <wp:inline distT="0" distB="0" distL="0" distR="0" wp14:anchorId="12DDA56E" wp14:editId="43539098">
            <wp:extent cx="4622668" cy="348869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05" cy="3501246"/>
                    </a:xfrm>
                    <a:prstGeom prst="rect">
                      <a:avLst/>
                    </a:prstGeom>
                  </pic:spPr>
                </pic:pic>
              </a:graphicData>
            </a:graphic>
          </wp:inline>
        </w:drawing>
      </w:r>
    </w:p>
    <w:p w14:paraId="5EB4C803" w14:textId="58BB3D75" w:rsidR="008536B3" w:rsidRDefault="008536B3" w:rsidP="008536B3"/>
    <w:p w14:paraId="3D157B88" w14:textId="0489B1FF" w:rsidR="00E374CC" w:rsidRDefault="00E374CC" w:rsidP="00E374CC">
      <w:pPr>
        <w:pStyle w:val="Heading2"/>
      </w:pPr>
      <w:r>
        <w:t>8.2</w:t>
      </w:r>
      <w:r w:rsidRPr="004D1827">
        <w:t xml:space="preserve"> </w:t>
      </w:r>
      <w:r>
        <w:t>Initial User Journey (using wireframes)</w:t>
      </w:r>
    </w:p>
    <w:p w14:paraId="44E322CF" w14:textId="048B40EC" w:rsidR="00840B5E" w:rsidRDefault="00E374CC" w:rsidP="008536B3">
      <w:r w:rsidRPr="00FE55E2">
        <w:rPr>
          <w:rFonts w:ascii="Calibri" w:eastAsia="Calibri" w:hAnsi="Calibri" w:cs="Calibri"/>
          <w:noProof/>
          <w:sz w:val="22"/>
          <w:szCs w:val="22"/>
          <w:lang w:eastAsia="en-GB"/>
        </w:rPr>
        <w:drawing>
          <wp:inline distT="0" distB="0" distL="0" distR="0" wp14:anchorId="6D464A2A" wp14:editId="041A411A">
            <wp:extent cx="5278120" cy="4644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4644390"/>
                    </a:xfrm>
                    <a:prstGeom prst="rect">
                      <a:avLst/>
                    </a:prstGeom>
                    <a:noFill/>
                    <a:ln>
                      <a:noFill/>
                    </a:ln>
                  </pic:spPr>
                </pic:pic>
              </a:graphicData>
            </a:graphic>
          </wp:inline>
        </w:drawing>
      </w:r>
    </w:p>
    <w:sectPr w:rsidR="00840B5E" w:rsidSect="000C6C57">
      <w:headerReference w:type="default" r:id="rId35"/>
      <w:footerReference w:type="default" r:id="rId36"/>
      <w:pgSz w:w="11906" w:h="16838" w:code="9"/>
      <w:pgMar w:top="2155" w:right="1797" w:bottom="1440" w:left="1797" w:header="709" w:footer="16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9D399" w14:textId="77777777" w:rsidR="00E9159C" w:rsidRDefault="00E9159C">
      <w:r>
        <w:separator/>
      </w:r>
    </w:p>
  </w:endnote>
  <w:endnote w:type="continuationSeparator" w:id="0">
    <w:p w14:paraId="6C6034FB" w14:textId="77777777" w:rsidR="00E9159C" w:rsidRDefault="00E9159C">
      <w:r>
        <w:continuationSeparator/>
      </w:r>
    </w:p>
  </w:endnote>
  <w:endnote w:type="continuationNotice" w:id="1">
    <w:p w14:paraId="67246274" w14:textId="77777777" w:rsidR="00E9159C" w:rsidRDefault="00E91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Ligh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Calibri,Calibri-Light">
    <w:altName w:val="Times New Roman"/>
    <w:panose1 w:val="00000000000000000000"/>
    <w:charset w:val="00"/>
    <w:family w:val="roman"/>
    <w:notTrueType/>
    <w:pitch w:val="default"/>
  </w:font>
  <w:font w:name="Calibri,Calibri-Light">
    <w:altName w:val="Times New Roman"/>
    <w:panose1 w:val="00000000000000000000"/>
    <w:charset w:val="00"/>
    <w:family w:val="roman"/>
    <w:notTrueType/>
    <w:pitch w:val="default"/>
  </w:font>
  <w:font w:name="Calibri,Calibri,Batang">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91F60" w14:textId="77777777" w:rsidR="00E9159C" w:rsidRDefault="00E915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4D978" w14:textId="77777777" w:rsidR="00E9159C" w:rsidRDefault="00E9159C" w:rsidP="004F4260">
    <w:pPr>
      <w:pStyle w:val="Footer"/>
      <w:ind w:left="180"/>
    </w:pPr>
    <w:r>
      <w:rPr>
        <w:noProof/>
        <w:lang w:eastAsia="en-GB"/>
      </w:rPr>
      <w:drawing>
        <wp:anchor distT="0" distB="0" distL="114300" distR="114300" simplePos="0" relativeHeight="251656192" behindDoc="0" locked="0" layoutInCell="1" allowOverlap="1" wp14:anchorId="55F7AA13" wp14:editId="19446D8D">
          <wp:simplePos x="0" y="0"/>
          <wp:positionH relativeFrom="column">
            <wp:posOffset>4078605</wp:posOffset>
          </wp:positionH>
          <wp:positionV relativeFrom="paragraph">
            <wp:posOffset>-391795</wp:posOffset>
          </wp:positionV>
          <wp:extent cx="2143125" cy="1495425"/>
          <wp:effectExtent l="19050" t="0" r="9525" b="0"/>
          <wp:wrapNone/>
          <wp:docPr id="27" name="Picture 2" descr="FSI LOGO MASTER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I LOGO MASTER (white).jpg"/>
                  <pic:cNvPicPr/>
                </pic:nvPicPr>
                <pic:blipFill>
                  <a:blip r:embed="rId1"/>
                  <a:stretch>
                    <a:fillRect/>
                  </a:stretch>
                </pic:blipFill>
                <pic:spPr>
                  <a:xfrm>
                    <a:off x="0" y="0"/>
                    <a:ext cx="2143125" cy="149542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D26AC" w14:textId="77777777" w:rsidR="00E9159C" w:rsidRDefault="00E915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820085"/>
      <w:docPartObj>
        <w:docPartGallery w:val="Page Numbers (Bottom of Page)"/>
        <w:docPartUnique/>
      </w:docPartObj>
    </w:sdtPr>
    <w:sdtEndPr>
      <w:rPr>
        <w:noProof/>
      </w:rPr>
    </w:sdtEndPr>
    <w:sdtContent>
      <w:p w14:paraId="71DFDD98" w14:textId="04A5DD64" w:rsidR="00E9159C" w:rsidRDefault="00E9159C">
        <w:pPr>
          <w:pStyle w:val="Footer"/>
          <w:jc w:val="center"/>
        </w:pPr>
        <w:r>
          <w:rPr>
            <w:noProof/>
            <w:lang w:eastAsia="en-GB"/>
          </w:rPr>
          <mc:AlternateContent>
            <mc:Choice Requires="wps">
              <w:drawing>
                <wp:anchor distT="0" distB="0" distL="114300" distR="114300" simplePos="0" relativeHeight="251658240" behindDoc="0" locked="0" layoutInCell="1" allowOverlap="1" wp14:anchorId="46C1553E" wp14:editId="38E933D7">
                  <wp:simplePos x="0" y="0"/>
                  <wp:positionH relativeFrom="page">
                    <wp:align>left</wp:align>
                  </wp:positionH>
                  <wp:positionV relativeFrom="paragraph">
                    <wp:posOffset>170180</wp:posOffset>
                  </wp:positionV>
                  <wp:extent cx="7658100" cy="1318260"/>
                  <wp:effectExtent l="0" t="0" r="0" b="0"/>
                  <wp:wrapNone/>
                  <wp:docPr id="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31826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3B236" id="Rectangle 29" o:spid="_x0000_s1026" style="position:absolute;margin-left:0;margin-top:13.4pt;width:603pt;height:103.8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" fillcolor="#0092cf" stroked="f">
                  <w10:wrap anchorx="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617970B" wp14:editId="52737678">
                  <wp:simplePos x="0" y="0"/>
                  <wp:positionH relativeFrom="column">
                    <wp:posOffset>-749935</wp:posOffset>
                  </wp:positionH>
                  <wp:positionV relativeFrom="paragraph">
                    <wp:posOffset>492760</wp:posOffset>
                  </wp:positionV>
                  <wp:extent cx="1828800" cy="693420"/>
                  <wp:effectExtent l="0" t="2540" r="1905" b="0"/>
                  <wp:wrapNone/>
                  <wp:docPr id="4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2FBB6" w14:textId="77777777" w:rsidR="00E9159C" w:rsidRPr="00B37CB8" w:rsidRDefault="00E9159C"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t: +44(0)1708 2519</w:t>
                              </w:r>
                              <w:r>
                                <w:rPr>
                                  <w:rFonts w:ascii="Verdana" w:hAnsi="Verdana" w:cs="Tahoma"/>
                                  <w:color w:val="FFFFFF" w:themeColor="background1"/>
                                  <w:sz w:val="18"/>
                                  <w:szCs w:val="18"/>
                                </w:rPr>
                                <w:t>70</w:t>
                              </w:r>
                            </w:p>
                            <w:p w14:paraId="672F45AA" w14:textId="77777777" w:rsidR="00E9159C" w:rsidRPr="00B37CB8" w:rsidRDefault="00E9159C" w:rsidP="0011205F">
                              <w:pPr>
                                <w:spacing w:line="360" w:lineRule="auto"/>
                                <w:rPr>
                                  <w:rFonts w:ascii="Verdana" w:hAnsi="Verdana" w:cs="Tahoma"/>
                                  <w:color w:val="FFFFFF" w:themeColor="background1"/>
                                  <w:sz w:val="18"/>
                                  <w:szCs w:val="18"/>
                                </w:rPr>
                              </w:pPr>
                              <w:r>
                                <w:rPr>
                                  <w:rFonts w:ascii="Verdana" w:hAnsi="Verdana" w:cs="Tahoma"/>
                                  <w:color w:val="FFFFFF" w:themeColor="background1"/>
                                  <w:sz w:val="18"/>
                                  <w:szCs w:val="18"/>
                                </w:rPr>
                                <w:t>e: info</w:t>
                              </w:r>
                              <w:r w:rsidRPr="00B37CB8">
                                <w:rPr>
                                  <w:rFonts w:ascii="Verdana" w:hAnsi="Verdana" w:cs="Tahoma"/>
                                  <w:color w:val="FFFFFF" w:themeColor="background1"/>
                                  <w:sz w:val="18"/>
                                  <w:szCs w:val="18"/>
                                </w:rPr>
                                <w:t>@fsifm.com</w:t>
                              </w:r>
                            </w:p>
                            <w:p w14:paraId="1B906EB7" w14:textId="77777777" w:rsidR="00E9159C" w:rsidRPr="00B37CB8" w:rsidRDefault="00E9159C"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w: www.fsifm.com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7970B" id="_x0000_t202" coordsize="21600,21600" o:spt="202" path="m,l,21600r21600,l21600,xe">
                  <v:stroke joinstyle="miter"/>
                  <v:path gradientshapeok="t" o:connecttype="rect"/>
                </v:shapetype>
                <v:shape id="Text Box 32" o:spid="_x0000_s1031" type="#_x0000_t202" style="position:absolute;left:0;text-align:left;margin-left:-59.05pt;margin-top:38.8pt;width:2in;height:5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vA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" filled="f" stroked="f">
                  <v:textbox>
                    <w:txbxContent>
                      <w:p w14:paraId="4572FBB6" w14:textId="77777777" w:rsidR="00E9159C" w:rsidRPr="00B37CB8" w:rsidRDefault="00E9159C"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t: +44(0)1708 2519</w:t>
                        </w:r>
                        <w:r>
                          <w:rPr>
                            <w:rFonts w:ascii="Verdana" w:hAnsi="Verdana" w:cs="Tahoma"/>
                            <w:color w:val="FFFFFF" w:themeColor="background1"/>
                            <w:sz w:val="18"/>
                            <w:szCs w:val="18"/>
                          </w:rPr>
                          <w:t>70</w:t>
                        </w:r>
                      </w:p>
                      <w:p w14:paraId="672F45AA" w14:textId="77777777" w:rsidR="00E9159C" w:rsidRPr="00B37CB8" w:rsidRDefault="00E9159C" w:rsidP="0011205F">
                        <w:pPr>
                          <w:spacing w:line="360" w:lineRule="auto"/>
                          <w:rPr>
                            <w:rFonts w:ascii="Verdana" w:hAnsi="Verdana" w:cs="Tahoma"/>
                            <w:color w:val="FFFFFF" w:themeColor="background1"/>
                            <w:sz w:val="18"/>
                            <w:szCs w:val="18"/>
                          </w:rPr>
                        </w:pPr>
                        <w:r>
                          <w:rPr>
                            <w:rFonts w:ascii="Verdana" w:hAnsi="Verdana" w:cs="Tahoma"/>
                            <w:color w:val="FFFFFF" w:themeColor="background1"/>
                            <w:sz w:val="18"/>
                            <w:szCs w:val="18"/>
                          </w:rPr>
                          <w:t>e: info</w:t>
                        </w:r>
                        <w:r w:rsidRPr="00B37CB8">
                          <w:rPr>
                            <w:rFonts w:ascii="Verdana" w:hAnsi="Verdana" w:cs="Tahoma"/>
                            <w:color w:val="FFFFFF" w:themeColor="background1"/>
                            <w:sz w:val="18"/>
                            <w:szCs w:val="18"/>
                          </w:rPr>
                          <w:t>@fsifm.com</w:t>
                        </w:r>
                      </w:p>
                      <w:p w14:paraId="1B906EB7" w14:textId="77777777" w:rsidR="00E9159C" w:rsidRPr="00B37CB8" w:rsidRDefault="00E9159C" w:rsidP="0011205F">
                        <w:pPr>
                          <w:spacing w:line="360" w:lineRule="auto"/>
                          <w:rPr>
                            <w:rFonts w:ascii="Verdana" w:hAnsi="Verdana" w:cs="Tahoma"/>
                            <w:color w:val="FFFFFF" w:themeColor="background1"/>
                            <w:sz w:val="18"/>
                            <w:szCs w:val="18"/>
                          </w:rPr>
                        </w:pPr>
                        <w:r w:rsidRPr="00B37CB8">
                          <w:rPr>
                            <w:rFonts w:ascii="Verdana" w:hAnsi="Verdana" w:cs="Tahoma"/>
                            <w:color w:val="FFFFFF" w:themeColor="background1"/>
                            <w:sz w:val="18"/>
                            <w:szCs w:val="18"/>
                          </w:rPr>
                          <w:t>w: www.fsifm.com</w:t>
                        </w:r>
                      </w:p>
                    </w:txbxContent>
                  </v:textbox>
                </v:shape>
              </w:pict>
            </mc:Fallback>
          </mc:AlternateContent>
        </w:r>
        <w:r>
          <w:fldChar w:fldCharType="begin"/>
        </w:r>
        <w:r>
          <w:instrText xml:space="preserve"> PAGE   \* MERGEFORMAT </w:instrText>
        </w:r>
        <w:r>
          <w:fldChar w:fldCharType="separate"/>
        </w:r>
        <w:r w:rsidR="00F23318">
          <w:rPr>
            <w:noProof/>
          </w:rPr>
          <w:t>2</w:t>
        </w:r>
        <w:r>
          <w:rPr>
            <w:noProof/>
          </w:rPr>
          <w:fldChar w:fldCharType="end"/>
        </w:r>
      </w:p>
    </w:sdtContent>
  </w:sdt>
  <w:p w14:paraId="497D01E8" w14:textId="795A8726" w:rsidR="00E9159C" w:rsidRPr="0011205F" w:rsidRDefault="00E9159C" w:rsidP="0011205F">
    <w:pPr>
      <w:pStyle w:val="Footer"/>
    </w:pPr>
    <w:r>
      <w:rPr>
        <w:noProof/>
        <w:lang w:eastAsia="en-GB"/>
      </w:rPr>
      <w:drawing>
        <wp:anchor distT="0" distB="0" distL="114300" distR="114300" simplePos="0" relativeHeight="251659264" behindDoc="0" locked="0" layoutInCell="1" allowOverlap="1" wp14:anchorId="7021916B" wp14:editId="2972BEB1">
          <wp:simplePos x="0" y="0"/>
          <wp:positionH relativeFrom="column">
            <wp:posOffset>4913630</wp:posOffset>
          </wp:positionH>
          <wp:positionV relativeFrom="paragraph">
            <wp:posOffset>281940</wp:posOffset>
          </wp:positionV>
          <wp:extent cx="1302385" cy="908685"/>
          <wp:effectExtent l="0" t="0" r="0" b="5715"/>
          <wp:wrapNone/>
          <wp:docPr id="26" name="Picture 0" descr="FSI LOGO MASTER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I LOGO MASTER (white).jpg"/>
                  <pic:cNvPicPr/>
                </pic:nvPicPr>
                <pic:blipFill>
                  <a:blip r:embed="rId1"/>
                  <a:stretch>
                    <a:fillRect/>
                  </a:stretch>
                </pic:blipFill>
                <pic:spPr>
                  <a:xfrm>
                    <a:off x="0" y="0"/>
                    <a:ext cx="1302385" cy="9086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FF774" w14:textId="77777777" w:rsidR="00E9159C" w:rsidRDefault="00E9159C">
      <w:r>
        <w:separator/>
      </w:r>
    </w:p>
  </w:footnote>
  <w:footnote w:type="continuationSeparator" w:id="0">
    <w:p w14:paraId="0407CCBF" w14:textId="77777777" w:rsidR="00E9159C" w:rsidRDefault="00E9159C">
      <w:r>
        <w:continuationSeparator/>
      </w:r>
    </w:p>
  </w:footnote>
  <w:footnote w:type="continuationNotice" w:id="1">
    <w:p w14:paraId="3B686256" w14:textId="77777777" w:rsidR="00E9159C" w:rsidRDefault="00E9159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1B754" w14:textId="77777777" w:rsidR="00E9159C" w:rsidRDefault="00E915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DE68F" w14:textId="77777777" w:rsidR="00E9159C" w:rsidRDefault="00E9159C">
    <w:pPr>
      <w:pStyle w:val="Header"/>
    </w:pPr>
    <w:r>
      <w:rPr>
        <w:noProof/>
        <w:lang w:eastAsia="en-GB"/>
      </w:rPr>
      <mc:AlternateContent>
        <mc:Choice Requires="wpg">
          <w:drawing>
            <wp:anchor distT="0" distB="0" distL="114300" distR="114300" simplePos="0" relativeHeight="251655168" behindDoc="0" locked="0" layoutInCell="1" allowOverlap="1" wp14:anchorId="1EFAF0FD" wp14:editId="1BFBEC42">
              <wp:simplePos x="0" y="0"/>
              <wp:positionH relativeFrom="column">
                <wp:posOffset>-1141095</wp:posOffset>
              </wp:positionH>
              <wp:positionV relativeFrom="paragraph">
                <wp:posOffset>-452120</wp:posOffset>
              </wp:positionV>
              <wp:extent cx="7658100" cy="10745470"/>
              <wp:effectExtent l="0" t="0" r="0" b="635"/>
              <wp:wrapNone/>
              <wp:docPr id="1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8100" cy="10745470"/>
                        <a:chOff x="0" y="-3"/>
                        <a:chExt cx="12060" cy="16922"/>
                      </a:xfrm>
                    </wpg:grpSpPr>
                    <wps:wsp>
                      <wps:cNvPr id="12" name="Rectangle 37"/>
                      <wps:cNvSpPr>
                        <a:spLocks noChangeArrowheads="1"/>
                      </wps:cNvSpPr>
                      <wps:spPr bwMode="auto">
                        <a:xfrm>
                          <a:off x="0" y="-3"/>
                          <a:ext cx="12060" cy="378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4"/>
                      <wps:cNvSpPr>
                        <a:spLocks noChangeArrowheads="1"/>
                      </wps:cNvSpPr>
                      <wps:spPr bwMode="auto">
                        <a:xfrm>
                          <a:off x="0" y="11333"/>
                          <a:ext cx="12060" cy="5586"/>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36"/>
                      <wps:cNvSpPr>
                        <a:spLocks noChangeArrowheads="1"/>
                      </wps:cNvSpPr>
                      <wps:spPr bwMode="auto">
                        <a:xfrm>
                          <a:off x="0" y="6117"/>
                          <a:ext cx="12060" cy="4860"/>
                        </a:xfrm>
                        <a:prstGeom prst="rect">
                          <a:avLst/>
                        </a:prstGeom>
                        <a:solidFill>
                          <a:srgbClr val="0092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F14C6E" id="Group 48" o:spid="_x0000_s1026" style="position:absolute;margin-left:-89.85pt;margin-top:-35.6pt;width:603pt;height:846.1pt;z-index:251655168" coordorigin=",-3" coordsize="12060,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">
              <v:rect id="Rectangle 37" o:spid="_x0000_s1027" style="position:absolute;top:-3;width:1206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8EA&#10;AADbAAAADwAAAGRycy9kb3ducmV2LnhtbERPS4vCMBC+C/6HMMLeNNWDaDWK6C67Fxd8oNehGdti&#10;M6lJVqu/3iwI3ubje8503phKXMn50rKCfi8BQZxZXXKuYL/76o5A+ICssbJMCu7kYT5rt6aYanvj&#10;DV23IRcxhH2KCooQ6lRKnxVk0PdsTRy5k3UGQ4Qul9rhLYabSg6SZCgNlhwbCqxpWVB23v4ZBcP1&#10;7nzB46P5vRweJ+dX35/jIyv10WkWExCBmvAWv9w/Os4fwP8v8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0nPBAAAA2wAAAA8AAAAAAAAAAAAAAAAAmAIAAGRycy9kb3du&#10;cmV2LnhtbFBLBQYAAAAABAAEAPUAAACGAwAAAAA=&#10;" fillcolor="#0092cf" stroked="f"/>
              <v:rect id="Rectangle 24" o:spid="_x0000_s1028" style="position:absolute;top:11333;width:12060;height:5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36MIA&#10;AADbAAAADwAAAGRycy9kb3ducmV2LnhtbERPS2sCMRC+F/wPYYTealYL0q4bRbSlvVjQFb0Om9kH&#10;biZrkurWX28Khd7m43tOtuhNKy7kfGNZwXiUgCAurG64UrDP359eQPiArLG1TAp+yMNiPnjIMNX2&#10;ylu67EIlYgj7FBXUIXSplL6oyaAf2Y44cqV1BkOErpLa4TWGm1ZOkmQqDTYcG2rsaFVTcdp9GwXT&#10;TX464/HWf50Pt9L59cfb65GVehz2yxmIQH34F/+5P3Wc/wy/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3fowgAAANsAAAAPAAAAAAAAAAAAAAAAAJgCAABkcnMvZG93&#10;bnJldi54bWxQSwUGAAAAAAQABAD1AAAAhwMAAAAA&#10;" fillcolor="#0092cf" stroked="f"/>
              <v:rect id="Rectangle 36" o:spid="_x0000_s1029" style="position:absolute;top:6117;width:12060;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nMIA&#10;AADbAAAADwAAAGRycy9kb3ducmV2LnhtbERPS2sCMRC+F/wPYYTealYp0q4bRbSlvVjQFb0Om9kH&#10;biZrkurWX28Khd7m43tOtuhNKy7kfGNZwXiUgCAurG64UrDP359eQPiArLG1TAp+yMNiPnjIMNX2&#10;ylu67EIlYgj7FBXUIXSplL6oyaAf2Y44cqV1BkOErpLa4TWGm1ZOkmQqDTYcG2rsaFVTcdp9GwXT&#10;TX464/HWf50Pt9L59cfb65GVehz2yxmIQH34F/+5P3Wc/wy/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u+cwgAAANsAAAAPAAAAAAAAAAAAAAAAAJgCAABkcnMvZG93&#10;bnJldi54bWxQSwUGAAAAAAQABAD1AAAAhwMAAAAA&#10;" fillcolor="#0092cf" stroked="f"/>
            </v:group>
          </w:pict>
        </mc:Fallback>
      </mc:AlternateContent>
    </w:r>
    <w:r>
      <w:rPr>
        <w:noProof/>
        <w:lang w:eastAsia="en-GB"/>
      </w:rPr>
      <mc:AlternateContent>
        <mc:Choice Requires="wps">
          <w:drawing>
            <wp:anchor distT="0" distB="0" distL="114300" distR="114300" simplePos="0" relativeHeight="251654144" behindDoc="0" locked="0" layoutInCell="1" allowOverlap="1" wp14:anchorId="2AA36B5B" wp14:editId="5A5A518E">
              <wp:simplePos x="0" y="0"/>
              <wp:positionH relativeFrom="column">
                <wp:posOffset>-1141095</wp:posOffset>
              </wp:positionH>
              <wp:positionV relativeFrom="paragraph">
                <wp:posOffset>1948180</wp:posOffset>
              </wp:positionV>
              <wp:extent cx="7658100" cy="1485900"/>
              <wp:effectExtent l="0" t="0" r="0" b="1905"/>
              <wp:wrapNone/>
              <wp:docPr id="1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4859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A909" id="Rectangle 38" o:spid="_x0000_s1026" style="position:absolute;margin-left:-89.85pt;margin-top:153.4pt;width:603pt;height:11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" fillcolor="white [3212]" stroked="f"/>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7BA22" w14:textId="77777777" w:rsidR="00E9159C" w:rsidRDefault="00E915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DDFAC" w14:textId="16F59A21" w:rsidR="00E9159C" w:rsidRPr="00582B1B" w:rsidRDefault="00E9159C" w:rsidP="00582B1B">
    <w:pPr>
      <w:jc w:val="center"/>
      <w:rPr>
        <w:rFonts w:ascii="Calibri" w:eastAsia="Batang" w:hAnsi="Calibri"/>
        <w:sz w:val="44"/>
        <w:szCs w:val="44"/>
      </w:rPr>
    </w:pPr>
    <w:r w:rsidRPr="6615A8D7">
      <w:rPr>
        <w:rFonts w:ascii="Calibri,Calibri,Batang" w:eastAsia="Calibri,Calibri,Batang" w:hAnsi="Calibri,Calibri,Batang" w:cs="Calibri,Calibri,Batang"/>
        <w:sz w:val="20"/>
        <w:szCs w:val="20"/>
      </w:rPr>
      <w:t>Loan a Device</w:t>
    </w:r>
    <w:sdt>
      <w:sdtPr>
        <w:rPr>
          <w:rFonts w:ascii="Calibri" w:eastAsia="Batang" w:hAnsi="Calibri"/>
          <w:sz w:val="20"/>
          <w:szCs w:val="20"/>
        </w:rPr>
        <w:id w:val="1887986878"/>
        <w:docPartObj>
          <w:docPartGallery w:val="Watermarks"/>
          <w:docPartUnique/>
        </w:docPartObj>
      </w:sdtPr>
      <w:sdtEndPr/>
      <w:sdtContent>
        <w:r w:rsidR="00F23318">
          <w:rPr>
            <w:rFonts w:ascii="Calibri" w:eastAsia="Batang" w:hAnsi="Calibri"/>
            <w:noProof/>
            <w:sz w:val="20"/>
            <w:szCs w:val="20"/>
            <w:lang w:val="en-US"/>
          </w:rPr>
          <w:pict w14:anchorId="5761F3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3"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6615A8D7">
      <w:rPr>
        <w:rFonts w:ascii="Calibri,Calibri,Batang" w:eastAsia="Calibri,Calibri,Batang" w:hAnsi="Calibri,Calibri,Batang" w:cs="Calibri,Calibri,Batang"/>
        <w:sz w:val="20"/>
        <w:szCs w:val="20"/>
      </w:rPr>
      <w:t xml:space="preserve"> Design Document</w:t>
    </w:r>
    <w:r>
      <w:rPr>
        <w:noProof/>
        <w:lang w:eastAsia="en-GB"/>
      </w:rPr>
      <mc:AlternateContent>
        <mc:Choice Requires="wpg">
          <w:drawing>
            <wp:anchor distT="0" distB="0" distL="114300" distR="114300" simplePos="0" relativeHeight="251657216" behindDoc="0" locked="0" layoutInCell="1" allowOverlap="1" wp14:anchorId="007E5056" wp14:editId="08DCA4B3">
              <wp:simplePos x="0" y="0"/>
              <wp:positionH relativeFrom="column">
                <wp:posOffset>-1064895</wp:posOffset>
              </wp:positionH>
              <wp:positionV relativeFrom="paragraph">
                <wp:posOffset>-392430</wp:posOffset>
              </wp:positionV>
              <wp:extent cx="7543800" cy="843915"/>
              <wp:effectExtent l="9525" t="635" r="9525" b="12700"/>
              <wp:wrapNone/>
              <wp:docPr id="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843915"/>
                        <a:chOff x="0" y="181"/>
                        <a:chExt cx="11880" cy="1329"/>
                      </a:xfrm>
                    </wpg:grpSpPr>
                    <wps:wsp>
                      <wps:cNvPr id="21" name="Line 34"/>
                      <wps:cNvCnPr>
                        <a:cxnSpLocks noChangeShapeType="1"/>
                      </wps:cNvCnPr>
                      <wps:spPr bwMode="auto">
                        <a:xfrm>
                          <a:off x="0" y="1510"/>
                          <a:ext cx="11880" cy="0"/>
                        </a:xfrm>
                        <a:prstGeom prst="line">
                          <a:avLst/>
                        </a:prstGeom>
                        <a:noFill/>
                        <a:ln w="19050">
                          <a:solidFill>
                            <a:srgbClr val="0092CF"/>
                          </a:solidFill>
                          <a:round/>
                          <a:headEnd/>
                          <a:tailEnd/>
                        </a:ln>
                        <a:extLst>
                          <a:ext uri="{909E8E84-426E-40DD-AFC4-6F175D3DCCD1}">
                            <a14:hiddenFill xmlns:a14="http://schemas.microsoft.com/office/drawing/2010/main">
                              <a:noFill/>
                            </a14:hiddenFill>
                          </a:ext>
                        </a:extLst>
                      </wps:spPr>
                      <wps:bodyPr/>
                    </wps:wsp>
                    <wps:wsp>
                      <wps:cNvPr id="31" name="Text Box 35"/>
                      <wps:cNvSpPr txBox="1">
                        <a:spLocks noChangeArrowheads="1"/>
                      </wps:cNvSpPr>
                      <wps:spPr bwMode="auto">
                        <a:xfrm>
                          <a:off x="8817" y="181"/>
                          <a:ext cx="288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CE92C"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FSI (FM Solutions) Limited</w:t>
                            </w:r>
                          </w:p>
                          <w:p w14:paraId="233B127A"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Exchange House</w:t>
                            </w:r>
                          </w:p>
                          <w:p w14:paraId="400538C9"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180-182 St. Mary’s Lane</w:t>
                            </w:r>
                          </w:p>
                          <w:p w14:paraId="575D8461"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Upminster</w:t>
                            </w:r>
                          </w:p>
                          <w:p w14:paraId="1F293B18"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Essex, RM14 3BT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E5056" id="Group 49" o:spid="_x0000_s1028" style="position:absolute;left:0;text-align:left;margin-left:-83.85pt;margin-top:-30.9pt;width:594pt;height:66.45pt;z-index:251657216" coordorigin=",181" coordsize="11880,1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">
              <v:line id="Line 34" o:spid="_x0000_s1029" style="position:absolute;visibility:visible;mso-wrap-style:square" from="0,1510" to="11880,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HfC8MAAADbAAAADwAAAGRycy9kb3ducmV2LnhtbESPwWrDMBBE74X+g9hCLqWR44IJbuQQ&#10;EgrNoYc47X2xNraxtTKWEst/HwUKPQ4z84bZbIPpxY1G11pWsFomIIgrq1uuFfycP9/WIJxH1thb&#10;JgUzOdgWz08bzLWd+ES30tciQtjlqKDxfsildFVDBt3SDsTRu9jRoI9yrKUecYpw08s0STJpsOW4&#10;0OBA+4aqrrwaBb7Wh+73+708HTMO4XW9t62blVq8hN0HCE/B/4f/2l9aQbqCx5f4A2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x3wvDAAAA2wAAAA8AAAAAAAAAAAAA&#10;AAAAoQIAAGRycy9kb3ducmV2LnhtbFBLBQYAAAAABAAEAPkAAACRAwAAAAA=&#10;" strokecolor="#0092cf" strokeweight="1.5pt"/>
              <v:shapetype id="_x0000_t202" coordsize="21600,21600" o:spt="202" path="m,l,21600r21600,l21600,xe">
                <v:stroke joinstyle="miter"/>
                <v:path gradientshapeok="t" o:connecttype="rect"/>
              </v:shapetype>
              <v:shape id="Text Box 35" o:spid="_x0000_s1030" type="#_x0000_t202" style="position:absolute;left:8817;top:181;width:28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085CE92C"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FSI (FM Solutions) Limited</w:t>
                      </w:r>
                    </w:p>
                    <w:p w14:paraId="233B127A"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Exchange House</w:t>
                      </w:r>
                    </w:p>
                    <w:p w14:paraId="400538C9"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180-182 St. Mary’s Lane</w:t>
                      </w:r>
                    </w:p>
                    <w:p w14:paraId="575D8461"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Upminster</w:t>
                      </w:r>
                    </w:p>
                    <w:p w14:paraId="1F293B18" w14:textId="77777777" w:rsidR="00E9159C" w:rsidRPr="00B37CB8" w:rsidRDefault="00E9159C" w:rsidP="00E23957">
                      <w:pPr>
                        <w:jc w:val="right"/>
                        <w:rPr>
                          <w:rFonts w:ascii="Verdana" w:hAnsi="Verdana" w:cs="Tahoma"/>
                          <w:color w:val="0092CF"/>
                          <w:sz w:val="18"/>
                          <w:szCs w:val="18"/>
                        </w:rPr>
                      </w:pPr>
                      <w:r w:rsidRPr="00B37CB8">
                        <w:rPr>
                          <w:rFonts w:ascii="Verdana" w:hAnsi="Verdana" w:cs="Tahoma"/>
                          <w:color w:val="0092CF"/>
                          <w:sz w:val="18"/>
                          <w:szCs w:val="18"/>
                        </w:rPr>
                        <w:t>Essex, RM14 3BT</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B3469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9EA8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3B27D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348252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0C686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0847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F8ED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10B5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70D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7BC3F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3F2FD8"/>
    <w:multiLevelType w:val="hybridMultilevel"/>
    <w:tmpl w:val="CB68DB5E"/>
    <w:lvl w:ilvl="0" w:tplc="95B0EDF0">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39B7EC6"/>
    <w:multiLevelType w:val="hybridMultilevel"/>
    <w:tmpl w:val="48821F08"/>
    <w:lvl w:ilvl="0" w:tplc="8F4610D0">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44E4DB5"/>
    <w:multiLevelType w:val="hybridMultilevel"/>
    <w:tmpl w:val="C2F47ED0"/>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15" w15:restartNumberingAfterBreak="0">
    <w:nsid w:val="0A8A732F"/>
    <w:multiLevelType w:val="hybridMultilevel"/>
    <w:tmpl w:val="377044F4"/>
    <w:lvl w:ilvl="0" w:tplc="66CAC724">
      <w:start w:val="1"/>
      <w:numFmt w:val="decimal"/>
      <w:lvlText w:val="%1."/>
      <w:lvlJc w:val="left"/>
      <w:pPr>
        <w:ind w:left="720" w:hanging="360"/>
      </w:pPr>
      <w:rPr>
        <w:rFonts w:cs="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F91160"/>
    <w:multiLevelType w:val="hybridMultilevel"/>
    <w:tmpl w:val="94588E12"/>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7" w15:restartNumberingAfterBreak="0">
    <w:nsid w:val="14B232EC"/>
    <w:multiLevelType w:val="hybridMultilevel"/>
    <w:tmpl w:val="898AF764"/>
    <w:lvl w:ilvl="0" w:tplc="08090005">
      <w:start w:val="1"/>
      <w:numFmt w:val="bullet"/>
      <w:lvlText w:val=""/>
      <w:lvlJc w:val="left"/>
      <w:pPr>
        <w:ind w:left="720" w:hanging="360"/>
      </w:pPr>
      <w:rPr>
        <w:rFonts w:ascii="Wingdings" w:hAnsi="Wingding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5470757"/>
    <w:multiLevelType w:val="hybridMultilevel"/>
    <w:tmpl w:val="DAC8E368"/>
    <w:lvl w:ilvl="0" w:tplc="B9D4990A">
      <w:start w:val="1"/>
      <w:numFmt w:val="decimal"/>
      <w:lvlText w:val="%1."/>
      <w:lvlJc w:val="left"/>
      <w:pPr>
        <w:ind w:left="720" w:hanging="360"/>
      </w:pPr>
      <w:rPr>
        <w:rFonts w:eastAsiaTheme="min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B1E7CA1"/>
    <w:multiLevelType w:val="hybridMultilevel"/>
    <w:tmpl w:val="FD5077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933BE3"/>
    <w:multiLevelType w:val="hybridMultilevel"/>
    <w:tmpl w:val="4E66F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324548"/>
    <w:multiLevelType w:val="hybridMultilevel"/>
    <w:tmpl w:val="0CE27692"/>
    <w:lvl w:ilvl="0" w:tplc="BA26D07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315303D3"/>
    <w:multiLevelType w:val="hybridMultilevel"/>
    <w:tmpl w:val="B73C2FF0"/>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ED7D6E"/>
    <w:multiLevelType w:val="hybridMultilevel"/>
    <w:tmpl w:val="60C84042"/>
    <w:lvl w:ilvl="0" w:tplc="89FE4530">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133272"/>
    <w:multiLevelType w:val="multilevel"/>
    <w:tmpl w:val="1DA4A0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5E651CB"/>
    <w:multiLevelType w:val="hybridMultilevel"/>
    <w:tmpl w:val="349834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C03B23"/>
    <w:multiLevelType w:val="hybridMultilevel"/>
    <w:tmpl w:val="73A27DF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8166F9"/>
    <w:multiLevelType w:val="hybridMultilevel"/>
    <w:tmpl w:val="EB2A6998"/>
    <w:lvl w:ilvl="0" w:tplc="6AEA210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8518CE"/>
    <w:multiLevelType w:val="hybridMultilevel"/>
    <w:tmpl w:val="82625E96"/>
    <w:lvl w:ilvl="0" w:tplc="08090001">
      <w:start w:val="1"/>
      <w:numFmt w:val="bullet"/>
      <w:lvlText w:val=""/>
      <w:lvlJc w:val="left"/>
      <w:pPr>
        <w:tabs>
          <w:tab w:val="num" w:pos="1077"/>
        </w:tabs>
        <w:ind w:left="1077" w:hanging="360"/>
      </w:pPr>
      <w:rPr>
        <w:rFonts w:ascii="Symbol" w:hAnsi="Symbol" w:hint="default"/>
      </w:rPr>
    </w:lvl>
    <w:lvl w:ilvl="1" w:tplc="08090003" w:tentative="1">
      <w:start w:val="1"/>
      <w:numFmt w:val="bullet"/>
      <w:lvlText w:val="o"/>
      <w:lvlJc w:val="left"/>
      <w:pPr>
        <w:tabs>
          <w:tab w:val="num" w:pos="1797"/>
        </w:tabs>
        <w:ind w:left="1797" w:hanging="360"/>
      </w:pPr>
      <w:rPr>
        <w:rFonts w:ascii="Courier New" w:hAnsi="Courier New" w:cs="Courier New" w:hint="default"/>
      </w:rPr>
    </w:lvl>
    <w:lvl w:ilvl="2" w:tplc="08090005" w:tentative="1">
      <w:start w:val="1"/>
      <w:numFmt w:val="bullet"/>
      <w:lvlText w:val=""/>
      <w:lvlJc w:val="left"/>
      <w:pPr>
        <w:tabs>
          <w:tab w:val="num" w:pos="2517"/>
        </w:tabs>
        <w:ind w:left="2517" w:hanging="360"/>
      </w:pPr>
      <w:rPr>
        <w:rFonts w:ascii="Wingdings" w:hAnsi="Wingdings" w:hint="default"/>
      </w:rPr>
    </w:lvl>
    <w:lvl w:ilvl="3" w:tplc="08090001" w:tentative="1">
      <w:start w:val="1"/>
      <w:numFmt w:val="bullet"/>
      <w:lvlText w:val=""/>
      <w:lvlJc w:val="left"/>
      <w:pPr>
        <w:tabs>
          <w:tab w:val="num" w:pos="3237"/>
        </w:tabs>
        <w:ind w:left="3237" w:hanging="360"/>
      </w:pPr>
      <w:rPr>
        <w:rFonts w:ascii="Symbol" w:hAnsi="Symbol" w:hint="default"/>
      </w:rPr>
    </w:lvl>
    <w:lvl w:ilvl="4" w:tplc="08090003" w:tentative="1">
      <w:start w:val="1"/>
      <w:numFmt w:val="bullet"/>
      <w:lvlText w:val="o"/>
      <w:lvlJc w:val="left"/>
      <w:pPr>
        <w:tabs>
          <w:tab w:val="num" w:pos="3957"/>
        </w:tabs>
        <w:ind w:left="3957" w:hanging="360"/>
      </w:pPr>
      <w:rPr>
        <w:rFonts w:ascii="Courier New" w:hAnsi="Courier New" w:cs="Courier New" w:hint="default"/>
      </w:rPr>
    </w:lvl>
    <w:lvl w:ilvl="5" w:tplc="08090005" w:tentative="1">
      <w:start w:val="1"/>
      <w:numFmt w:val="bullet"/>
      <w:lvlText w:val=""/>
      <w:lvlJc w:val="left"/>
      <w:pPr>
        <w:tabs>
          <w:tab w:val="num" w:pos="4677"/>
        </w:tabs>
        <w:ind w:left="4677" w:hanging="360"/>
      </w:pPr>
      <w:rPr>
        <w:rFonts w:ascii="Wingdings" w:hAnsi="Wingdings" w:hint="default"/>
      </w:rPr>
    </w:lvl>
    <w:lvl w:ilvl="6" w:tplc="08090001" w:tentative="1">
      <w:start w:val="1"/>
      <w:numFmt w:val="bullet"/>
      <w:lvlText w:val=""/>
      <w:lvlJc w:val="left"/>
      <w:pPr>
        <w:tabs>
          <w:tab w:val="num" w:pos="5397"/>
        </w:tabs>
        <w:ind w:left="5397" w:hanging="360"/>
      </w:pPr>
      <w:rPr>
        <w:rFonts w:ascii="Symbol" w:hAnsi="Symbol" w:hint="default"/>
      </w:rPr>
    </w:lvl>
    <w:lvl w:ilvl="7" w:tplc="08090003" w:tentative="1">
      <w:start w:val="1"/>
      <w:numFmt w:val="bullet"/>
      <w:lvlText w:val="o"/>
      <w:lvlJc w:val="left"/>
      <w:pPr>
        <w:tabs>
          <w:tab w:val="num" w:pos="6117"/>
        </w:tabs>
        <w:ind w:left="6117" w:hanging="360"/>
      </w:pPr>
      <w:rPr>
        <w:rFonts w:ascii="Courier New" w:hAnsi="Courier New" w:cs="Courier New" w:hint="default"/>
      </w:rPr>
    </w:lvl>
    <w:lvl w:ilvl="8" w:tplc="0809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5E122EF6"/>
    <w:multiLevelType w:val="hybridMultilevel"/>
    <w:tmpl w:val="C7C8E08A"/>
    <w:lvl w:ilvl="0" w:tplc="B99E841E">
      <w:start w:val="1"/>
      <w:numFmt w:val="bullet"/>
      <w:lvlText w:val=""/>
      <w:lvlJc w:val="left"/>
      <w:pPr>
        <w:ind w:left="720" w:hanging="360"/>
      </w:pPr>
      <w:rPr>
        <w:rFonts w:ascii="Wingdings" w:hAnsi="Wingdings" w:hint="default"/>
        <w:color w:val="365F91" w:themeColor="accent1"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0472DF"/>
    <w:multiLevelType w:val="hybridMultilevel"/>
    <w:tmpl w:val="2BF264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3B4999"/>
    <w:multiLevelType w:val="hybridMultilevel"/>
    <w:tmpl w:val="1D42CF7E"/>
    <w:lvl w:ilvl="0" w:tplc="9E886C8E">
      <w:start w:val="1"/>
      <w:numFmt w:val="bullet"/>
      <w:pStyle w:val="FSIBulletLis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6116CFE"/>
    <w:multiLevelType w:val="hybridMultilevel"/>
    <w:tmpl w:val="18BE7C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1FC2C78"/>
    <w:multiLevelType w:val="multilevel"/>
    <w:tmpl w:val="758E6E2C"/>
    <w:lvl w:ilvl="0">
      <w:start w:val="1"/>
      <w:numFmt w:val="decimal"/>
      <w:lvlText w:val="%1"/>
      <w:lvlJc w:val="left"/>
      <w:pPr>
        <w:tabs>
          <w:tab w:val="num" w:pos="720"/>
        </w:tabs>
        <w:ind w:left="720" w:hanging="720"/>
      </w:pPr>
      <w:rPr>
        <w:rFonts w:hint="default"/>
      </w:rPr>
    </w:lvl>
    <w:lvl w:ilvl="1">
      <w:start w:val="1"/>
      <w:numFmt w:val="decimalZero"/>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5" w15:restartNumberingAfterBreak="0">
    <w:nsid w:val="7A3224BA"/>
    <w:multiLevelType w:val="hybridMultilevel"/>
    <w:tmpl w:val="602E31D0"/>
    <w:lvl w:ilvl="0" w:tplc="B23885B8">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716A8B"/>
    <w:multiLevelType w:val="multilevel"/>
    <w:tmpl w:val="359857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0"/>
  </w:num>
  <w:num w:numId="14">
    <w:abstractNumId w:val="28"/>
  </w:num>
  <w:num w:numId="15">
    <w:abstractNumId w:val="34"/>
  </w:num>
  <w:num w:numId="1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7">
    <w:abstractNumId w:val="14"/>
  </w:num>
  <w:num w:numId="18">
    <w:abstractNumId w:val="33"/>
  </w:num>
  <w:num w:numId="19">
    <w:abstractNumId w:val="31"/>
  </w:num>
  <w:num w:numId="20">
    <w:abstractNumId w:val="21"/>
  </w:num>
  <w:num w:numId="21">
    <w:abstractNumId w:val="24"/>
  </w:num>
  <w:num w:numId="22">
    <w:abstractNumId w:val="18"/>
  </w:num>
  <w:num w:numId="23">
    <w:abstractNumId w:val="15"/>
  </w:num>
  <w:num w:numId="24">
    <w:abstractNumId w:val="17"/>
  </w:num>
  <w:num w:numId="25">
    <w:abstractNumId w:val="27"/>
  </w:num>
  <w:num w:numId="26">
    <w:abstractNumId w:val="32"/>
  </w:num>
  <w:num w:numId="27">
    <w:abstractNumId w:val="29"/>
  </w:num>
  <w:num w:numId="28">
    <w:abstractNumId w:val="26"/>
  </w:num>
  <w:num w:numId="29">
    <w:abstractNumId w:val="20"/>
  </w:num>
  <w:num w:numId="30">
    <w:abstractNumId w:val="12"/>
  </w:num>
  <w:num w:numId="31">
    <w:abstractNumId w:val="25"/>
  </w:num>
  <w:num w:numId="32">
    <w:abstractNumId w:val="36"/>
  </w:num>
  <w:num w:numId="33">
    <w:abstractNumId w:val="16"/>
  </w:num>
  <w:num w:numId="34">
    <w:abstractNumId w:val="23"/>
  </w:num>
  <w:num w:numId="35">
    <w:abstractNumId w:val="11"/>
  </w:num>
  <w:num w:numId="36">
    <w:abstractNumId w:val="35"/>
  </w:num>
  <w:num w:numId="37">
    <w:abstractNumId w:val="13"/>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54">
      <o:colormru v:ext="edit" colors="#009fcb,#dedd3a"/>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DF8"/>
    <w:rsid w:val="00002493"/>
    <w:rsid w:val="00003817"/>
    <w:rsid w:val="0000437F"/>
    <w:rsid w:val="00005D22"/>
    <w:rsid w:val="00007A9F"/>
    <w:rsid w:val="00007BD1"/>
    <w:rsid w:val="000113AF"/>
    <w:rsid w:val="00011DA2"/>
    <w:rsid w:val="00013C59"/>
    <w:rsid w:val="00015F7B"/>
    <w:rsid w:val="00016285"/>
    <w:rsid w:val="0002073B"/>
    <w:rsid w:val="0002090E"/>
    <w:rsid w:val="0002116E"/>
    <w:rsid w:val="0002224E"/>
    <w:rsid w:val="00022A65"/>
    <w:rsid w:val="000301A8"/>
    <w:rsid w:val="000301DE"/>
    <w:rsid w:val="00030974"/>
    <w:rsid w:val="00031F15"/>
    <w:rsid w:val="00031FE5"/>
    <w:rsid w:val="00032343"/>
    <w:rsid w:val="00033164"/>
    <w:rsid w:val="00033556"/>
    <w:rsid w:val="00034171"/>
    <w:rsid w:val="00035B9D"/>
    <w:rsid w:val="00035C84"/>
    <w:rsid w:val="0003684D"/>
    <w:rsid w:val="00040BD0"/>
    <w:rsid w:val="000444E0"/>
    <w:rsid w:val="0004491F"/>
    <w:rsid w:val="00044B6D"/>
    <w:rsid w:val="000463A4"/>
    <w:rsid w:val="00050D7B"/>
    <w:rsid w:val="000517D9"/>
    <w:rsid w:val="00053F37"/>
    <w:rsid w:val="00053F88"/>
    <w:rsid w:val="0005583B"/>
    <w:rsid w:val="00055D27"/>
    <w:rsid w:val="0005623A"/>
    <w:rsid w:val="00061DCF"/>
    <w:rsid w:val="00062B57"/>
    <w:rsid w:val="00063EF7"/>
    <w:rsid w:val="00065291"/>
    <w:rsid w:val="00065351"/>
    <w:rsid w:val="00067039"/>
    <w:rsid w:val="00071B28"/>
    <w:rsid w:val="00073641"/>
    <w:rsid w:val="0007519D"/>
    <w:rsid w:val="00077038"/>
    <w:rsid w:val="00080622"/>
    <w:rsid w:val="00081B9C"/>
    <w:rsid w:val="00081BCC"/>
    <w:rsid w:val="00081CD1"/>
    <w:rsid w:val="00082984"/>
    <w:rsid w:val="00083217"/>
    <w:rsid w:val="000842EB"/>
    <w:rsid w:val="0008481B"/>
    <w:rsid w:val="000852B2"/>
    <w:rsid w:val="00085CBD"/>
    <w:rsid w:val="00093FC9"/>
    <w:rsid w:val="000943A4"/>
    <w:rsid w:val="00094BD0"/>
    <w:rsid w:val="000A0884"/>
    <w:rsid w:val="000A0CBF"/>
    <w:rsid w:val="000A157F"/>
    <w:rsid w:val="000A2979"/>
    <w:rsid w:val="000A32C8"/>
    <w:rsid w:val="000A399E"/>
    <w:rsid w:val="000A49CC"/>
    <w:rsid w:val="000A4DD6"/>
    <w:rsid w:val="000A5A5A"/>
    <w:rsid w:val="000A6E57"/>
    <w:rsid w:val="000B0D96"/>
    <w:rsid w:val="000B4882"/>
    <w:rsid w:val="000B4928"/>
    <w:rsid w:val="000B55D7"/>
    <w:rsid w:val="000B5EB3"/>
    <w:rsid w:val="000B76A4"/>
    <w:rsid w:val="000C0EDB"/>
    <w:rsid w:val="000C2297"/>
    <w:rsid w:val="000C4625"/>
    <w:rsid w:val="000C4BB6"/>
    <w:rsid w:val="000C5C49"/>
    <w:rsid w:val="000C6C57"/>
    <w:rsid w:val="000C6E79"/>
    <w:rsid w:val="000C7946"/>
    <w:rsid w:val="000C7D19"/>
    <w:rsid w:val="000D172A"/>
    <w:rsid w:val="000D2D5A"/>
    <w:rsid w:val="000D5C5E"/>
    <w:rsid w:val="000D5EE2"/>
    <w:rsid w:val="000D74C5"/>
    <w:rsid w:val="000E0143"/>
    <w:rsid w:val="000E03C4"/>
    <w:rsid w:val="000E13F6"/>
    <w:rsid w:val="000E1895"/>
    <w:rsid w:val="000E1ACB"/>
    <w:rsid w:val="000E2BD4"/>
    <w:rsid w:val="000E2E65"/>
    <w:rsid w:val="000E5996"/>
    <w:rsid w:val="000E60DE"/>
    <w:rsid w:val="000E682E"/>
    <w:rsid w:val="000F0097"/>
    <w:rsid w:val="000F1911"/>
    <w:rsid w:val="000F1A65"/>
    <w:rsid w:val="000F4598"/>
    <w:rsid w:val="000F5FF3"/>
    <w:rsid w:val="000F6DBE"/>
    <w:rsid w:val="00100885"/>
    <w:rsid w:val="00100F9A"/>
    <w:rsid w:val="00101925"/>
    <w:rsid w:val="00102BFF"/>
    <w:rsid w:val="00103603"/>
    <w:rsid w:val="00104593"/>
    <w:rsid w:val="001056BD"/>
    <w:rsid w:val="00105B26"/>
    <w:rsid w:val="00105B53"/>
    <w:rsid w:val="00105F4F"/>
    <w:rsid w:val="0011093B"/>
    <w:rsid w:val="001110B3"/>
    <w:rsid w:val="001119D0"/>
    <w:rsid w:val="0011205F"/>
    <w:rsid w:val="00112340"/>
    <w:rsid w:val="001138BB"/>
    <w:rsid w:val="00113D7D"/>
    <w:rsid w:val="00116168"/>
    <w:rsid w:val="00116292"/>
    <w:rsid w:val="00117A16"/>
    <w:rsid w:val="00117EB6"/>
    <w:rsid w:val="00120589"/>
    <w:rsid w:val="00120BEF"/>
    <w:rsid w:val="00121008"/>
    <w:rsid w:val="0012203B"/>
    <w:rsid w:val="001226BC"/>
    <w:rsid w:val="001255B7"/>
    <w:rsid w:val="00125C7D"/>
    <w:rsid w:val="00127499"/>
    <w:rsid w:val="00127F48"/>
    <w:rsid w:val="0013296A"/>
    <w:rsid w:val="0013297C"/>
    <w:rsid w:val="001333DD"/>
    <w:rsid w:val="001336D3"/>
    <w:rsid w:val="00133A57"/>
    <w:rsid w:val="00134152"/>
    <w:rsid w:val="00135C45"/>
    <w:rsid w:val="00137605"/>
    <w:rsid w:val="0013771D"/>
    <w:rsid w:val="001404E6"/>
    <w:rsid w:val="00140B5C"/>
    <w:rsid w:val="00141151"/>
    <w:rsid w:val="001425BA"/>
    <w:rsid w:val="00142FC4"/>
    <w:rsid w:val="00147D03"/>
    <w:rsid w:val="001520EF"/>
    <w:rsid w:val="00153052"/>
    <w:rsid w:val="00161ADA"/>
    <w:rsid w:val="00161D9F"/>
    <w:rsid w:val="0016280D"/>
    <w:rsid w:val="00162C08"/>
    <w:rsid w:val="001634E1"/>
    <w:rsid w:val="001648A1"/>
    <w:rsid w:val="00164B32"/>
    <w:rsid w:val="0016658C"/>
    <w:rsid w:val="001710AD"/>
    <w:rsid w:val="00171BF6"/>
    <w:rsid w:val="00176B39"/>
    <w:rsid w:val="00180C57"/>
    <w:rsid w:val="001811A9"/>
    <w:rsid w:val="001812F8"/>
    <w:rsid w:val="001819CE"/>
    <w:rsid w:val="00182D2A"/>
    <w:rsid w:val="00183F22"/>
    <w:rsid w:val="00184593"/>
    <w:rsid w:val="00184BD2"/>
    <w:rsid w:val="00184E25"/>
    <w:rsid w:val="00186FF0"/>
    <w:rsid w:val="0018707B"/>
    <w:rsid w:val="00190408"/>
    <w:rsid w:val="0019174D"/>
    <w:rsid w:val="00192CDB"/>
    <w:rsid w:val="00193324"/>
    <w:rsid w:val="0019343A"/>
    <w:rsid w:val="00193B03"/>
    <w:rsid w:val="00197129"/>
    <w:rsid w:val="00197988"/>
    <w:rsid w:val="001A01FF"/>
    <w:rsid w:val="001A34C2"/>
    <w:rsid w:val="001A3DBA"/>
    <w:rsid w:val="001A5056"/>
    <w:rsid w:val="001A74E1"/>
    <w:rsid w:val="001B116E"/>
    <w:rsid w:val="001B1464"/>
    <w:rsid w:val="001B1AEA"/>
    <w:rsid w:val="001B3ABD"/>
    <w:rsid w:val="001B5745"/>
    <w:rsid w:val="001B654B"/>
    <w:rsid w:val="001B6BE6"/>
    <w:rsid w:val="001C070F"/>
    <w:rsid w:val="001C16E6"/>
    <w:rsid w:val="001C298C"/>
    <w:rsid w:val="001C4093"/>
    <w:rsid w:val="001C57C9"/>
    <w:rsid w:val="001C6F77"/>
    <w:rsid w:val="001C749A"/>
    <w:rsid w:val="001C78BA"/>
    <w:rsid w:val="001D11F1"/>
    <w:rsid w:val="001D149D"/>
    <w:rsid w:val="001D2CF1"/>
    <w:rsid w:val="001E417A"/>
    <w:rsid w:val="001E4EBA"/>
    <w:rsid w:val="001E6495"/>
    <w:rsid w:val="001E6750"/>
    <w:rsid w:val="001E7A36"/>
    <w:rsid w:val="001F0971"/>
    <w:rsid w:val="001F139B"/>
    <w:rsid w:val="001F1776"/>
    <w:rsid w:val="001F519D"/>
    <w:rsid w:val="001F529A"/>
    <w:rsid w:val="001F53A5"/>
    <w:rsid w:val="001F5983"/>
    <w:rsid w:val="001F602F"/>
    <w:rsid w:val="001F7E99"/>
    <w:rsid w:val="00203030"/>
    <w:rsid w:val="002039EA"/>
    <w:rsid w:val="00203E32"/>
    <w:rsid w:val="00206468"/>
    <w:rsid w:val="00207705"/>
    <w:rsid w:val="00211D11"/>
    <w:rsid w:val="00211D33"/>
    <w:rsid w:val="00212D09"/>
    <w:rsid w:val="002151A7"/>
    <w:rsid w:val="0021689E"/>
    <w:rsid w:val="00216A51"/>
    <w:rsid w:val="00220854"/>
    <w:rsid w:val="00220BB7"/>
    <w:rsid w:val="00221586"/>
    <w:rsid w:val="00221DB7"/>
    <w:rsid w:val="00223326"/>
    <w:rsid w:val="00224254"/>
    <w:rsid w:val="00225DD7"/>
    <w:rsid w:val="002262A3"/>
    <w:rsid w:val="002262AA"/>
    <w:rsid w:val="00226705"/>
    <w:rsid w:val="00227557"/>
    <w:rsid w:val="00234334"/>
    <w:rsid w:val="00234D1B"/>
    <w:rsid w:val="00235FCF"/>
    <w:rsid w:val="002373E5"/>
    <w:rsid w:val="002376EF"/>
    <w:rsid w:val="00240058"/>
    <w:rsid w:val="002409B0"/>
    <w:rsid w:val="00240E56"/>
    <w:rsid w:val="0024176C"/>
    <w:rsid w:val="00241E45"/>
    <w:rsid w:val="002461E8"/>
    <w:rsid w:val="00246A0E"/>
    <w:rsid w:val="00253603"/>
    <w:rsid w:val="00255043"/>
    <w:rsid w:val="002604A9"/>
    <w:rsid w:val="00260D9F"/>
    <w:rsid w:val="0026236B"/>
    <w:rsid w:val="00264213"/>
    <w:rsid w:val="00264681"/>
    <w:rsid w:val="00266596"/>
    <w:rsid w:val="00267279"/>
    <w:rsid w:val="00267D41"/>
    <w:rsid w:val="00271BB8"/>
    <w:rsid w:val="00272937"/>
    <w:rsid w:val="0028005A"/>
    <w:rsid w:val="002819AE"/>
    <w:rsid w:val="00281F9D"/>
    <w:rsid w:val="00283C88"/>
    <w:rsid w:val="0028565D"/>
    <w:rsid w:val="0028594C"/>
    <w:rsid w:val="00290689"/>
    <w:rsid w:val="00291720"/>
    <w:rsid w:val="002924DA"/>
    <w:rsid w:val="00292B67"/>
    <w:rsid w:val="002933DD"/>
    <w:rsid w:val="0029638D"/>
    <w:rsid w:val="00297C63"/>
    <w:rsid w:val="002A01D2"/>
    <w:rsid w:val="002A0C36"/>
    <w:rsid w:val="002A20A2"/>
    <w:rsid w:val="002A21FB"/>
    <w:rsid w:val="002A67B7"/>
    <w:rsid w:val="002A67CF"/>
    <w:rsid w:val="002B195F"/>
    <w:rsid w:val="002B59AE"/>
    <w:rsid w:val="002B5FFE"/>
    <w:rsid w:val="002B6237"/>
    <w:rsid w:val="002B74A2"/>
    <w:rsid w:val="002B7AEF"/>
    <w:rsid w:val="002C06B4"/>
    <w:rsid w:val="002C1128"/>
    <w:rsid w:val="002C23B8"/>
    <w:rsid w:val="002C3AB0"/>
    <w:rsid w:val="002C4252"/>
    <w:rsid w:val="002C59F7"/>
    <w:rsid w:val="002C5C58"/>
    <w:rsid w:val="002C6D12"/>
    <w:rsid w:val="002C76F7"/>
    <w:rsid w:val="002D3416"/>
    <w:rsid w:val="002D4B97"/>
    <w:rsid w:val="002D5487"/>
    <w:rsid w:val="002D7BC0"/>
    <w:rsid w:val="002E1383"/>
    <w:rsid w:val="002E17BA"/>
    <w:rsid w:val="002E1B5A"/>
    <w:rsid w:val="002E1BC3"/>
    <w:rsid w:val="002E2475"/>
    <w:rsid w:val="002E25E0"/>
    <w:rsid w:val="002E4F75"/>
    <w:rsid w:val="002E56E8"/>
    <w:rsid w:val="002E5B27"/>
    <w:rsid w:val="002F23BC"/>
    <w:rsid w:val="002F2982"/>
    <w:rsid w:val="002F2A2D"/>
    <w:rsid w:val="002F2BD7"/>
    <w:rsid w:val="002F35D5"/>
    <w:rsid w:val="002F3875"/>
    <w:rsid w:val="002F3F2E"/>
    <w:rsid w:val="002F443F"/>
    <w:rsid w:val="002F7A45"/>
    <w:rsid w:val="00300EC4"/>
    <w:rsid w:val="00302DE1"/>
    <w:rsid w:val="00305790"/>
    <w:rsid w:val="00307D7F"/>
    <w:rsid w:val="00310989"/>
    <w:rsid w:val="003118B5"/>
    <w:rsid w:val="00311DB5"/>
    <w:rsid w:val="00312F00"/>
    <w:rsid w:val="003148F7"/>
    <w:rsid w:val="0031506E"/>
    <w:rsid w:val="003152FE"/>
    <w:rsid w:val="00317564"/>
    <w:rsid w:val="00322E7D"/>
    <w:rsid w:val="003234A5"/>
    <w:rsid w:val="003265EB"/>
    <w:rsid w:val="00330853"/>
    <w:rsid w:val="00331C32"/>
    <w:rsid w:val="0033261B"/>
    <w:rsid w:val="00333392"/>
    <w:rsid w:val="0033362D"/>
    <w:rsid w:val="00334C6C"/>
    <w:rsid w:val="00337D73"/>
    <w:rsid w:val="00340334"/>
    <w:rsid w:val="00340851"/>
    <w:rsid w:val="0034100D"/>
    <w:rsid w:val="00342BBC"/>
    <w:rsid w:val="003433D6"/>
    <w:rsid w:val="0034385A"/>
    <w:rsid w:val="0034560C"/>
    <w:rsid w:val="0035072C"/>
    <w:rsid w:val="0035207C"/>
    <w:rsid w:val="003521EA"/>
    <w:rsid w:val="0035237A"/>
    <w:rsid w:val="00352916"/>
    <w:rsid w:val="00354D7F"/>
    <w:rsid w:val="0035510D"/>
    <w:rsid w:val="00355190"/>
    <w:rsid w:val="00357111"/>
    <w:rsid w:val="00357765"/>
    <w:rsid w:val="0036040C"/>
    <w:rsid w:val="003645C1"/>
    <w:rsid w:val="00365EDB"/>
    <w:rsid w:val="00370B61"/>
    <w:rsid w:val="0037181F"/>
    <w:rsid w:val="00372415"/>
    <w:rsid w:val="0037383F"/>
    <w:rsid w:val="00373BBF"/>
    <w:rsid w:val="003743DE"/>
    <w:rsid w:val="0037452A"/>
    <w:rsid w:val="003757A0"/>
    <w:rsid w:val="0037617B"/>
    <w:rsid w:val="00380197"/>
    <w:rsid w:val="003802F4"/>
    <w:rsid w:val="00381560"/>
    <w:rsid w:val="00381B72"/>
    <w:rsid w:val="00381E9A"/>
    <w:rsid w:val="00384830"/>
    <w:rsid w:val="00384B69"/>
    <w:rsid w:val="00384FC5"/>
    <w:rsid w:val="00385E60"/>
    <w:rsid w:val="00386591"/>
    <w:rsid w:val="003871EC"/>
    <w:rsid w:val="00387D1E"/>
    <w:rsid w:val="00390B67"/>
    <w:rsid w:val="00391733"/>
    <w:rsid w:val="0039245E"/>
    <w:rsid w:val="0039247F"/>
    <w:rsid w:val="003925D2"/>
    <w:rsid w:val="00393059"/>
    <w:rsid w:val="0039335F"/>
    <w:rsid w:val="003935AD"/>
    <w:rsid w:val="003954F2"/>
    <w:rsid w:val="00395882"/>
    <w:rsid w:val="003976A8"/>
    <w:rsid w:val="003A0635"/>
    <w:rsid w:val="003A1D79"/>
    <w:rsid w:val="003A56E7"/>
    <w:rsid w:val="003A7167"/>
    <w:rsid w:val="003B047A"/>
    <w:rsid w:val="003B1BA7"/>
    <w:rsid w:val="003B2693"/>
    <w:rsid w:val="003B4F3C"/>
    <w:rsid w:val="003B501C"/>
    <w:rsid w:val="003B50D9"/>
    <w:rsid w:val="003C0E33"/>
    <w:rsid w:val="003C2326"/>
    <w:rsid w:val="003C2799"/>
    <w:rsid w:val="003C6260"/>
    <w:rsid w:val="003C7122"/>
    <w:rsid w:val="003C7F2B"/>
    <w:rsid w:val="003D0E09"/>
    <w:rsid w:val="003D1468"/>
    <w:rsid w:val="003D1AB7"/>
    <w:rsid w:val="003D1FED"/>
    <w:rsid w:val="003D27E5"/>
    <w:rsid w:val="003D32F6"/>
    <w:rsid w:val="003D3F4E"/>
    <w:rsid w:val="003D4E1F"/>
    <w:rsid w:val="003D57C4"/>
    <w:rsid w:val="003D66DE"/>
    <w:rsid w:val="003D7720"/>
    <w:rsid w:val="003D7FAE"/>
    <w:rsid w:val="003E0DF4"/>
    <w:rsid w:val="003E16DC"/>
    <w:rsid w:val="003E186C"/>
    <w:rsid w:val="003E3285"/>
    <w:rsid w:val="003E42F1"/>
    <w:rsid w:val="003E45CB"/>
    <w:rsid w:val="003E4C8B"/>
    <w:rsid w:val="003E5EC8"/>
    <w:rsid w:val="003E7DB9"/>
    <w:rsid w:val="003F0AA7"/>
    <w:rsid w:val="003F1C04"/>
    <w:rsid w:val="003F3EF3"/>
    <w:rsid w:val="003F616A"/>
    <w:rsid w:val="003F6D56"/>
    <w:rsid w:val="003F75A1"/>
    <w:rsid w:val="003F7682"/>
    <w:rsid w:val="003F76A8"/>
    <w:rsid w:val="003F7E63"/>
    <w:rsid w:val="0040040D"/>
    <w:rsid w:val="0040100F"/>
    <w:rsid w:val="00410862"/>
    <w:rsid w:val="00411805"/>
    <w:rsid w:val="00413101"/>
    <w:rsid w:val="00414B8E"/>
    <w:rsid w:val="004163F3"/>
    <w:rsid w:val="00421FA4"/>
    <w:rsid w:val="00422999"/>
    <w:rsid w:val="00422C2E"/>
    <w:rsid w:val="00427D48"/>
    <w:rsid w:val="00431CC0"/>
    <w:rsid w:val="004327C4"/>
    <w:rsid w:val="00435032"/>
    <w:rsid w:val="004353C5"/>
    <w:rsid w:val="0043557A"/>
    <w:rsid w:val="00435E35"/>
    <w:rsid w:val="00440628"/>
    <w:rsid w:val="004409FB"/>
    <w:rsid w:val="00441212"/>
    <w:rsid w:val="00443D41"/>
    <w:rsid w:val="00444CDF"/>
    <w:rsid w:val="0044547C"/>
    <w:rsid w:val="004454B8"/>
    <w:rsid w:val="004456D8"/>
    <w:rsid w:val="00445B8A"/>
    <w:rsid w:val="00446BEC"/>
    <w:rsid w:val="00452683"/>
    <w:rsid w:val="0045287F"/>
    <w:rsid w:val="00453430"/>
    <w:rsid w:val="00454AB8"/>
    <w:rsid w:val="00455415"/>
    <w:rsid w:val="00455A76"/>
    <w:rsid w:val="004567DE"/>
    <w:rsid w:val="00456DA3"/>
    <w:rsid w:val="00457820"/>
    <w:rsid w:val="00457D56"/>
    <w:rsid w:val="00460ACA"/>
    <w:rsid w:val="00461283"/>
    <w:rsid w:val="004617BC"/>
    <w:rsid w:val="0046220E"/>
    <w:rsid w:val="00464D91"/>
    <w:rsid w:val="004700B5"/>
    <w:rsid w:val="004707AB"/>
    <w:rsid w:val="00473629"/>
    <w:rsid w:val="00473B5C"/>
    <w:rsid w:val="004748F0"/>
    <w:rsid w:val="00474E4B"/>
    <w:rsid w:val="00475117"/>
    <w:rsid w:val="00475C64"/>
    <w:rsid w:val="004765BC"/>
    <w:rsid w:val="00480088"/>
    <w:rsid w:val="00480578"/>
    <w:rsid w:val="004805E2"/>
    <w:rsid w:val="004810B3"/>
    <w:rsid w:val="0048246B"/>
    <w:rsid w:val="004825D1"/>
    <w:rsid w:val="00482976"/>
    <w:rsid w:val="00482F8A"/>
    <w:rsid w:val="0048350B"/>
    <w:rsid w:val="00483D18"/>
    <w:rsid w:val="00483D4A"/>
    <w:rsid w:val="00484F8A"/>
    <w:rsid w:val="00485055"/>
    <w:rsid w:val="0048629B"/>
    <w:rsid w:val="00487684"/>
    <w:rsid w:val="00490571"/>
    <w:rsid w:val="00490B33"/>
    <w:rsid w:val="00490B71"/>
    <w:rsid w:val="00491C16"/>
    <w:rsid w:val="004945D4"/>
    <w:rsid w:val="00495C6F"/>
    <w:rsid w:val="004976B4"/>
    <w:rsid w:val="004A0120"/>
    <w:rsid w:val="004A2231"/>
    <w:rsid w:val="004A3696"/>
    <w:rsid w:val="004A3FE5"/>
    <w:rsid w:val="004A6996"/>
    <w:rsid w:val="004A6BDE"/>
    <w:rsid w:val="004B00DC"/>
    <w:rsid w:val="004B0B35"/>
    <w:rsid w:val="004B0E75"/>
    <w:rsid w:val="004B222B"/>
    <w:rsid w:val="004B244D"/>
    <w:rsid w:val="004B26CF"/>
    <w:rsid w:val="004B373E"/>
    <w:rsid w:val="004B416F"/>
    <w:rsid w:val="004B4D6B"/>
    <w:rsid w:val="004B5F8E"/>
    <w:rsid w:val="004B7AB9"/>
    <w:rsid w:val="004C0210"/>
    <w:rsid w:val="004C1275"/>
    <w:rsid w:val="004C24C3"/>
    <w:rsid w:val="004C4233"/>
    <w:rsid w:val="004C4235"/>
    <w:rsid w:val="004C517A"/>
    <w:rsid w:val="004C5882"/>
    <w:rsid w:val="004C5FF1"/>
    <w:rsid w:val="004C6F5C"/>
    <w:rsid w:val="004C7C0F"/>
    <w:rsid w:val="004D09CB"/>
    <w:rsid w:val="004D0F34"/>
    <w:rsid w:val="004D1827"/>
    <w:rsid w:val="004D4837"/>
    <w:rsid w:val="004D6EBE"/>
    <w:rsid w:val="004D7374"/>
    <w:rsid w:val="004E09EC"/>
    <w:rsid w:val="004E1BC6"/>
    <w:rsid w:val="004E2A35"/>
    <w:rsid w:val="004E2E17"/>
    <w:rsid w:val="004E596E"/>
    <w:rsid w:val="004E5B4B"/>
    <w:rsid w:val="004E6EFD"/>
    <w:rsid w:val="004F225B"/>
    <w:rsid w:val="004F4260"/>
    <w:rsid w:val="004F48F1"/>
    <w:rsid w:val="004F709D"/>
    <w:rsid w:val="00500C6E"/>
    <w:rsid w:val="00502AA7"/>
    <w:rsid w:val="00505209"/>
    <w:rsid w:val="005063CD"/>
    <w:rsid w:val="00507B85"/>
    <w:rsid w:val="00510337"/>
    <w:rsid w:val="00510C80"/>
    <w:rsid w:val="00511D16"/>
    <w:rsid w:val="0051272F"/>
    <w:rsid w:val="00513E2C"/>
    <w:rsid w:val="005141F9"/>
    <w:rsid w:val="00516308"/>
    <w:rsid w:val="00516440"/>
    <w:rsid w:val="00516566"/>
    <w:rsid w:val="005167B3"/>
    <w:rsid w:val="00516986"/>
    <w:rsid w:val="005201D5"/>
    <w:rsid w:val="00520680"/>
    <w:rsid w:val="00520872"/>
    <w:rsid w:val="00520A72"/>
    <w:rsid w:val="00520EF2"/>
    <w:rsid w:val="00521395"/>
    <w:rsid w:val="005224FC"/>
    <w:rsid w:val="005230D6"/>
    <w:rsid w:val="005241CA"/>
    <w:rsid w:val="00524243"/>
    <w:rsid w:val="00527A13"/>
    <w:rsid w:val="005308E5"/>
    <w:rsid w:val="00532A90"/>
    <w:rsid w:val="00532AE0"/>
    <w:rsid w:val="00532DB8"/>
    <w:rsid w:val="00532E49"/>
    <w:rsid w:val="0053329E"/>
    <w:rsid w:val="00533939"/>
    <w:rsid w:val="0053476D"/>
    <w:rsid w:val="005348F0"/>
    <w:rsid w:val="005349B0"/>
    <w:rsid w:val="00534EE0"/>
    <w:rsid w:val="00536D07"/>
    <w:rsid w:val="00543973"/>
    <w:rsid w:val="00544D70"/>
    <w:rsid w:val="0054690F"/>
    <w:rsid w:val="00546E3C"/>
    <w:rsid w:val="0054700C"/>
    <w:rsid w:val="005478AB"/>
    <w:rsid w:val="00547E60"/>
    <w:rsid w:val="00550C18"/>
    <w:rsid w:val="00551611"/>
    <w:rsid w:val="0055244D"/>
    <w:rsid w:val="00552790"/>
    <w:rsid w:val="0055282A"/>
    <w:rsid w:val="00553E12"/>
    <w:rsid w:val="00555018"/>
    <w:rsid w:val="00557C25"/>
    <w:rsid w:val="00557D21"/>
    <w:rsid w:val="00557FEC"/>
    <w:rsid w:val="005634CF"/>
    <w:rsid w:val="0056419D"/>
    <w:rsid w:val="00565F1F"/>
    <w:rsid w:val="005663FB"/>
    <w:rsid w:val="005666D6"/>
    <w:rsid w:val="00566A46"/>
    <w:rsid w:val="00566CB9"/>
    <w:rsid w:val="0056777C"/>
    <w:rsid w:val="0057039B"/>
    <w:rsid w:val="00570635"/>
    <w:rsid w:val="0057156B"/>
    <w:rsid w:val="00571FB2"/>
    <w:rsid w:val="005728DE"/>
    <w:rsid w:val="00573D2B"/>
    <w:rsid w:val="0057456A"/>
    <w:rsid w:val="00574C7B"/>
    <w:rsid w:val="0057516C"/>
    <w:rsid w:val="00576ECC"/>
    <w:rsid w:val="0057782B"/>
    <w:rsid w:val="00577E54"/>
    <w:rsid w:val="00577FB3"/>
    <w:rsid w:val="00580791"/>
    <w:rsid w:val="00580C14"/>
    <w:rsid w:val="00581641"/>
    <w:rsid w:val="0058293E"/>
    <w:rsid w:val="00582B1B"/>
    <w:rsid w:val="00582C0D"/>
    <w:rsid w:val="00584C37"/>
    <w:rsid w:val="00584CA0"/>
    <w:rsid w:val="00586820"/>
    <w:rsid w:val="00587597"/>
    <w:rsid w:val="00587737"/>
    <w:rsid w:val="00591272"/>
    <w:rsid w:val="0059193F"/>
    <w:rsid w:val="00592446"/>
    <w:rsid w:val="00592BF4"/>
    <w:rsid w:val="00594683"/>
    <w:rsid w:val="00595676"/>
    <w:rsid w:val="005959D2"/>
    <w:rsid w:val="005A0107"/>
    <w:rsid w:val="005A1466"/>
    <w:rsid w:val="005A24E3"/>
    <w:rsid w:val="005A2CF8"/>
    <w:rsid w:val="005A4F50"/>
    <w:rsid w:val="005A53D1"/>
    <w:rsid w:val="005A652B"/>
    <w:rsid w:val="005A66C6"/>
    <w:rsid w:val="005A6B7F"/>
    <w:rsid w:val="005A6BDB"/>
    <w:rsid w:val="005A71A4"/>
    <w:rsid w:val="005B037F"/>
    <w:rsid w:val="005B1A11"/>
    <w:rsid w:val="005C0825"/>
    <w:rsid w:val="005C0BED"/>
    <w:rsid w:val="005C2524"/>
    <w:rsid w:val="005C473E"/>
    <w:rsid w:val="005D18E3"/>
    <w:rsid w:val="005D3E02"/>
    <w:rsid w:val="005D6272"/>
    <w:rsid w:val="005E0053"/>
    <w:rsid w:val="005E0362"/>
    <w:rsid w:val="005E0899"/>
    <w:rsid w:val="005E0B37"/>
    <w:rsid w:val="005E14BE"/>
    <w:rsid w:val="005E19E1"/>
    <w:rsid w:val="005E1A6C"/>
    <w:rsid w:val="005E1D79"/>
    <w:rsid w:val="005E21C2"/>
    <w:rsid w:val="005E4DEE"/>
    <w:rsid w:val="005E5605"/>
    <w:rsid w:val="005E5850"/>
    <w:rsid w:val="005E624F"/>
    <w:rsid w:val="005E6FED"/>
    <w:rsid w:val="005E74C5"/>
    <w:rsid w:val="005E7726"/>
    <w:rsid w:val="005E79B7"/>
    <w:rsid w:val="005F5BF7"/>
    <w:rsid w:val="005F6070"/>
    <w:rsid w:val="005F6748"/>
    <w:rsid w:val="005F7A8E"/>
    <w:rsid w:val="006000BA"/>
    <w:rsid w:val="0060158F"/>
    <w:rsid w:val="006027BE"/>
    <w:rsid w:val="00602885"/>
    <w:rsid w:val="00603660"/>
    <w:rsid w:val="00605905"/>
    <w:rsid w:val="006078AE"/>
    <w:rsid w:val="00607F7C"/>
    <w:rsid w:val="00612CA8"/>
    <w:rsid w:val="006130F8"/>
    <w:rsid w:val="0061353B"/>
    <w:rsid w:val="006138BC"/>
    <w:rsid w:val="006143AA"/>
    <w:rsid w:val="00614FE8"/>
    <w:rsid w:val="00620C35"/>
    <w:rsid w:val="00621727"/>
    <w:rsid w:val="006224B9"/>
    <w:rsid w:val="0062395F"/>
    <w:rsid w:val="00623A7A"/>
    <w:rsid w:val="00624074"/>
    <w:rsid w:val="006246D1"/>
    <w:rsid w:val="006265CE"/>
    <w:rsid w:val="006273A7"/>
    <w:rsid w:val="00627538"/>
    <w:rsid w:val="00630019"/>
    <w:rsid w:val="006305EE"/>
    <w:rsid w:val="00633F6E"/>
    <w:rsid w:val="00635690"/>
    <w:rsid w:val="0063582F"/>
    <w:rsid w:val="00637C97"/>
    <w:rsid w:val="00640B3A"/>
    <w:rsid w:val="00640C18"/>
    <w:rsid w:val="00641290"/>
    <w:rsid w:val="00641429"/>
    <w:rsid w:val="006415A1"/>
    <w:rsid w:val="00641D9F"/>
    <w:rsid w:val="00642CF3"/>
    <w:rsid w:val="006447F5"/>
    <w:rsid w:val="006447F8"/>
    <w:rsid w:val="00646E1C"/>
    <w:rsid w:val="00646F43"/>
    <w:rsid w:val="00647694"/>
    <w:rsid w:val="00652022"/>
    <w:rsid w:val="00652662"/>
    <w:rsid w:val="00653380"/>
    <w:rsid w:val="00653935"/>
    <w:rsid w:val="00654927"/>
    <w:rsid w:val="00654ED1"/>
    <w:rsid w:val="00655368"/>
    <w:rsid w:val="00655FE4"/>
    <w:rsid w:val="006619C2"/>
    <w:rsid w:val="0066340C"/>
    <w:rsid w:val="00665012"/>
    <w:rsid w:val="00665B97"/>
    <w:rsid w:val="00665E65"/>
    <w:rsid w:val="006665CF"/>
    <w:rsid w:val="00667B7F"/>
    <w:rsid w:val="00671E0E"/>
    <w:rsid w:val="00672764"/>
    <w:rsid w:val="00673E04"/>
    <w:rsid w:val="006747CE"/>
    <w:rsid w:val="00674AFA"/>
    <w:rsid w:val="00680831"/>
    <w:rsid w:val="00681D64"/>
    <w:rsid w:val="00685F30"/>
    <w:rsid w:val="006949BD"/>
    <w:rsid w:val="00695C91"/>
    <w:rsid w:val="00695F22"/>
    <w:rsid w:val="00696092"/>
    <w:rsid w:val="006979EA"/>
    <w:rsid w:val="006A1F5A"/>
    <w:rsid w:val="006A2C54"/>
    <w:rsid w:val="006A36FB"/>
    <w:rsid w:val="006A48AE"/>
    <w:rsid w:val="006A4A53"/>
    <w:rsid w:val="006A5FD0"/>
    <w:rsid w:val="006A6E83"/>
    <w:rsid w:val="006A7BAD"/>
    <w:rsid w:val="006B09CE"/>
    <w:rsid w:val="006B2174"/>
    <w:rsid w:val="006B2DB9"/>
    <w:rsid w:val="006B3634"/>
    <w:rsid w:val="006B39B5"/>
    <w:rsid w:val="006B7180"/>
    <w:rsid w:val="006B718D"/>
    <w:rsid w:val="006C1DE8"/>
    <w:rsid w:val="006C2010"/>
    <w:rsid w:val="006C280A"/>
    <w:rsid w:val="006C2D9C"/>
    <w:rsid w:val="006C2E0F"/>
    <w:rsid w:val="006C4BCE"/>
    <w:rsid w:val="006C51D3"/>
    <w:rsid w:val="006C5995"/>
    <w:rsid w:val="006D0F07"/>
    <w:rsid w:val="006D0F36"/>
    <w:rsid w:val="006D1668"/>
    <w:rsid w:val="006D27F5"/>
    <w:rsid w:val="006D2A4F"/>
    <w:rsid w:val="006D3878"/>
    <w:rsid w:val="006D3B82"/>
    <w:rsid w:val="006D3E70"/>
    <w:rsid w:val="006D6706"/>
    <w:rsid w:val="006E0ED8"/>
    <w:rsid w:val="006E3D7C"/>
    <w:rsid w:val="006E4E19"/>
    <w:rsid w:val="006F05BE"/>
    <w:rsid w:val="006F072E"/>
    <w:rsid w:val="006F092F"/>
    <w:rsid w:val="006F0B44"/>
    <w:rsid w:val="006F14B5"/>
    <w:rsid w:val="006F18E1"/>
    <w:rsid w:val="006F4EBF"/>
    <w:rsid w:val="006F7019"/>
    <w:rsid w:val="0070106D"/>
    <w:rsid w:val="00701955"/>
    <w:rsid w:val="00702AA4"/>
    <w:rsid w:val="00703028"/>
    <w:rsid w:val="00703215"/>
    <w:rsid w:val="00705957"/>
    <w:rsid w:val="00706024"/>
    <w:rsid w:val="007075F0"/>
    <w:rsid w:val="00710460"/>
    <w:rsid w:val="00711A3D"/>
    <w:rsid w:val="00715B56"/>
    <w:rsid w:val="00716DC4"/>
    <w:rsid w:val="00716E75"/>
    <w:rsid w:val="007202DA"/>
    <w:rsid w:val="0072106E"/>
    <w:rsid w:val="00724DE2"/>
    <w:rsid w:val="00725E36"/>
    <w:rsid w:val="007270E7"/>
    <w:rsid w:val="00727558"/>
    <w:rsid w:val="007336BA"/>
    <w:rsid w:val="00733722"/>
    <w:rsid w:val="007365C3"/>
    <w:rsid w:val="007375FB"/>
    <w:rsid w:val="0074040A"/>
    <w:rsid w:val="00740537"/>
    <w:rsid w:val="00740F30"/>
    <w:rsid w:val="00742B03"/>
    <w:rsid w:val="00743780"/>
    <w:rsid w:val="00745B98"/>
    <w:rsid w:val="00745ECD"/>
    <w:rsid w:val="00747686"/>
    <w:rsid w:val="00751F3A"/>
    <w:rsid w:val="00752AC4"/>
    <w:rsid w:val="00752CA6"/>
    <w:rsid w:val="00753CB2"/>
    <w:rsid w:val="007543CF"/>
    <w:rsid w:val="00756BBF"/>
    <w:rsid w:val="00761FD6"/>
    <w:rsid w:val="00762286"/>
    <w:rsid w:val="00763828"/>
    <w:rsid w:val="00765A5C"/>
    <w:rsid w:val="00765D6B"/>
    <w:rsid w:val="007676DC"/>
    <w:rsid w:val="00770249"/>
    <w:rsid w:val="00770715"/>
    <w:rsid w:val="00770955"/>
    <w:rsid w:val="0077116A"/>
    <w:rsid w:val="0077137B"/>
    <w:rsid w:val="00772D84"/>
    <w:rsid w:val="00776B35"/>
    <w:rsid w:val="00777925"/>
    <w:rsid w:val="00782465"/>
    <w:rsid w:val="00784544"/>
    <w:rsid w:val="00785A6D"/>
    <w:rsid w:val="00787F08"/>
    <w:rsid w:val="00791478"/>
    <w:rsid w:val="00791D00"/>
    <w:rsid w:val="0079419F"/>
    <w:rsid w:val="00794DEB"/>
    <w:rsid w:val="00795A1D"/>
    <w:rsid w:val="00795B64"/>
    <w:rsid w:val="007965B6"/>
    <w:rsid w:val="00796718"/>
    <w:rsid w:val="00796CF4"/>
    <w:rsid w:val="007972EC"/>
    <w:rsid w:val="007A1B47"/>
    <w:rsid w:val="007A278A"/>
    <w:rsid w:val="007A3EFB"/>
    <w:rsid w:val="007A4754"/>
    <w:rsid w:val="007A52E7"/>
    <w:rsid w:val="007A7861"/>
    <w:rsid w:val="007B1B27"/>
    <w:rsid w:val="007B388A"/>
    <w:rsid w:val="007B40D8"/>
    <w:rsid w:val="007B6A40"/>
    <w:rsid w:val="007B7F26"/>
    <w:rsid w:val="007C0C14"/>
    <w:rsid w:val="007C1592"/>
    <w:rsid w:val="007C1678"/>
    <w:rsid w:val="007C560E"/>
    <w:rsid w:val="007C702E"/>
    <w:rsid w:val="007D1ED3"/>
    <w:rsid w:val="007D2AC5"/>
    <w:rsid w:val="007D4F5A"/>
    <w:rsid w:val="007D4F72"/>
    <w:rsid w:val="007D6C57"/>
    <w:rsid w:val="007D6CA1"/>
    <w:rsid w:val="007D7206"/>
    <w:rsid w:val="007E0C6B"/>
    <w:rsid w:val="007E1946"/>
    <w:rsid w:val="007E19EE"/>
    <w:rsid w:val="007E36CA"/>
    <w:rsid w:val="007E4555"/>
    <w:rsid w:val="007E7114"/>
    <w:rsid w:val="007F0053"/>
    <w:rsid w:val="007F05A4"/>
    <w:rsid w:val="007F2440"/>
    <w:rsid w:val="007F29A2"/>
    <w:rsid w:val="007F36AD"/>
    <w:rsid w:val="007F3DC7"/>
    <w:rsid w:val="007F3EC6"/>
    <w:rsid w:val="007F4B1B"/>
    <w:rsid w:val="007F633B"/>
    <w:rsid w:val="007F6C98"/>
    <w:rsid w:val="00802C59"/>
    <w:rsid w:val="0080462F"/>
    <w:rsid w:val="00804A1F"/>
    <w:rsid w:val="00805606"/>
    <w:rsid w:val="00806379"/>
    <w:rsid w:val="00806BA5"/>
    <w:rsid w:val="00806C4B"/>
    <w:rsid w:val="008071EC"/>
    <w:rsid w:val="00807583"/>
    <w:rsid w:val="008109DB"/>
    <w:rsid w:val="0081105D"/>
    <w:rsid w:val="0081156F"/>
    <w:rsid w:val="00812D9A"/>
    <w:rsid w:val="00814996"/>
    <w:rsid w:val="00815DB5"/>
    <w:rsid w:val="00816FC7"/>
    <w:rsid w:val="00821C3F"/>
    <w:rsid w:val="0082307E"/>
    <w:rsid w:val="00823DD9"/>
    <w:rsid w:val="008246C2"/>
    <w:rsid w:val="008255C2"/>
    <w:rsid w:val="00826185"/>
    <w:rsid w:val="00827540"/>
    <w:rsid w:val="00831575"/>
    <w:rsid w:val="0083167C"/>
    <w:rsid w:val="00831EDA"/>
    <w:rsid w:val="00833602"/>
    <w:rsid w:val="00833A37"/>
    <w:rsid w:val="008350CF"/>
    <w:rsid w:val="00836560"/>
    <w:rsid w:val="00840B5E"/>
    <w:rsid w:val="00841EAB"/>
    <w:rsid w:val="00845537"/>
    <w:rsid w:val="008459CA"/>
    <w:rsid w:val="00846550"/>
    <w:rsid w:val="00847BE3"/>
    <w:rsid w:val="008530D0"/>
    <w:rsid w:val="008536B3"/>
    <w:rsid w:val="0085377B"/>
    <w:rsid w:val="00854557"/>
    <w:rsid w:val="008552C5"/>
    <w:rsid w:val="008554A3"/>
    <w:rsid w:val="008554EA"/>
    <w:rsid w:val="00855A32"/>
    <w:rsid w:val="00855DAE"/>
    <w:rsid w:val="008600AF"/>
    <w:rsid w:val="008608EA"/>
    <w:rsid w:val="00861729"/>
    <w:rsid w:val="00864355"/>
    <w:rsid w:val="00865BCA"/>
    <w:rsid w:val="00865EBD"/>
    <w:rsid w:val="008660D7"/>
    <w:rsid w:val="00867529"/>
    <w:rsid w:val="00871B55"/>
    <w:rsid w:val="00872AD4"/>
    <w:rsid w:val="00873F30"/>
    <w:rsid w:val="00875FB9"/>
    <w:rsid w:val="00876825"/>
    <w:rsid w:val="00876B44"/>
    <w:rsid w:val="008778BC"/>
    <w:rsid w:val="00877D72"/>
    <w:rsid w:val="00880F54"/>
    <w:rsid w:val="008818FD"/>
    <w:rsid w:val="008823C1"/>
    <w:rsid w:val="00882B01"/>
    <w:rsid w:val="00885225"/>
    <w:rsid w:val="0088591E"/>
    <w:rsid w:val="00885D37"/>
    <w:rsid w:val="0089011B"/>
    <w:rsid w:val="00890F28"/>
    <w:rsid w:val="00891F85"/>
    <w:rsid w:val="00893C4B"/>
    <w:rsid w:val="00894194"/>
    <w:rsid w:val="008A13CD"/>
    <w:rsid w:val="008A2B53"/>
    <w:rsid w:val="008A3106"/>
    <w:rsid w:val="008A7E56"/>
    <w:rsid w:val="008A7F54"/>
    <w:rsid w:val="008B10E9"/>
    <w:rsid w:val="008B21BE"/>
    <w:rsid w:val="008B30C4"/>
    <w:rsid w:val="008B3349"/>
    <w:rsid w:val="008B36AA"/>
    <w:rsid w:val="008B4660"/>
    <w:rsid w:val="008B4998"/>
    <w:rsid w:val="008B4F09"/>
    <w:rsid w:val="008B78A4"/>
    <w:rsid w:val="008C62FA"/>
    <w:rsid w:val="008D050C"/>
    <w:rsid w:val="008D28D3"/>
    <w:rsid w:val="008D2EA0"/>
    <w:rsid w:val="008D3B7A"/>
    <w:rsid w:val="008D3FD0"/>
    <w:rsid w:val="008D4433"/>
    <w:rsid w:val="008D58F1"/>
    <w:rsid w:val="008D59F8"/>
    <w:rsid w:val="008D662A"/>
    <w:rsid w:val="008D70DE"/>
    <w:rsid w:val="008E04A7"/>
    <w:rsid w:val="008E081F"/>
    <w:rsid w:val="008E099A"/>
    <w:rsid w:val="008E09BA"/>
    <w:rsid w:val="008E5E46"/>
    <w:rsid w:val="008E6845"/>
    <w:rsid w:val="008F01CA"/>
    <w:rsid w:val="008F0A87"/>
    <w:rsid w:val="008F0AAD"/>
    <w:rsid w:val="008F1CFE"/>
    <w:rsid w:val="008F2C85"/>
    <w:rsid w:val="008F4A90"/>
    <w:rsid w:val="008F5666"/>
    <w:rsid w:val="008F60A4"/>
    <w:rsid w:val="008F74C9"/>
    <w:rsid w:val="009012C7"/>
    <w:rsid w:val="0090699C"/>
    <w:rsid w:val="00907019"/>
    <w:rsid w:val="00907523"/>
    <w:rsid w:val="009079A9"/>
    <w:rsid w:val="0091037C"/>
    <w:rsid w:val="009137ED"/>
    <w:rsid w:val="00914D93"/>
    <w:rsid w:val="00915714"/>
    <w:rsid w:val="0091578B"/>
    <w:rsid w:val="0091599D"/>
    <w:rsid w:val="00915AF2"/>
    <w:rsid w:val="00920695"/>
    <w:rsid w:val="00920EDC"/>
    <w:rsid w:val="00922B06"/>
    <w:rsid w:val="00923332"/>
    <w:rsid w:val="009258D1"/>
    <w:rsid w:val="009262AE"/>
    <w:rsid w:val="00926F18"/>
    <w:rsid w:val="00930BF8"/>
    <w:rsid w:val="00931C04"/>
    <w:rsid w:val="009336A5"/>
    <w:rsid w:val="00935471"/>
    <w:rsid w:val="009356FA"/>
    <w:rsid w:val="00935D64"/>
    <w:rsid w:val="00936CEF"/>
    <w:rsid w:val="00940067"/>
    <w:rsid w:val="00940407"/>
    <w:rsid w:val="00941085"/>
    <w:rsid w:val="009410F8"/>
    <w:rsid w:val="00941400"/>
    <w:rsid w:val="009420AF"/>
    <w:rsid w:val="00942EAB"/>
    <w:rsid w:val="00943B6A"/>
    <w:rsid w:val="00944EDB"/>
    <w:rsid w:val="00945A3B"/>
    <w:rsid w:val="00946C74"/>
    <w:rsid w:val="00950C15"/>
    <w:rsid w:val="00951AA6"/>
    <w:rsid w:val="009544FF"/>
    <w:rsid w:val="00954C12"/>
    <w:rsid w:val="00955B37"/>
    <w:rsid w:val="00956D6D"/>
    <w:rsid w:val="009604BA"/>
    <w:rsid w:val="00961B5F"/>
    <w:rsid w:val="009621A0"/>
    <w:rsid w:val="009629E1"/>
    <w:rsid w:val="0096317A"/>
    <w:rsid w:val="00966BEB"/>
    <w:rsid w:val="00970306"/>
    <w:rsid w:val="009716D3"/>
    <w:rsid w:val="009723D7"/>
    <w:rsid w:val="00976B02"/>
    <w:rsid w:val="00976FB1"/>
    <w:rsid w:val="00977685"/>
    <w:rsid w:val="009800D0"/>
    <w:rsid w:val="0098057A"/>
    <w:rsid w:val="00980FDB"/>
    <w:rsid w:val="0098477E"/>
    <w:rsid w:val="00986376"/>
    <w:rsid w:val="00993E7C"/>
    <w:rsid w:val="0099411E"/>
    <w:rsid w:val="0099540B"/>
    <w:rsid w:val="00995CA2"/>
    <w:rsid w:val="00995F53"/>
    <w:rsid w:val="009A0C5B"/>
    <w:rsid w:val="009A158C"/>
    <w:rsid w:val="009A185B"/>
    <w:rsid w:val="009A365D"/>
    <w:rsid w:val="009A3D77"/>
    <w:rsid w:val="009A4CDA"/>
    <w:rsid w:val="009A5F15"/>
    <w:rsid w:val="009A6254"/>
    <w:rsid w:val="009A6A18"/>
    <w:rsid w:val="009A7D09"/>
    <w:rsid w:val="009B656C"/>
    <w:rsid w:val="009B69BD"/>
    <w:rsid w:val="009B7BFC"/>
    <w:rsid w:val="009C58E0"/>
    <w:rsid w:val="009C65AD"/>
    <w:rsid w:val="009C6F0D"/>
    <w:rsid w:val="009D000C"/>
    <w:rsid w:val="009D2469"/>
    <w:rsid w:val="009D381A"/>
    <w:rsid w:val="009D3FB8"/>
    <w:rsid w:val="009D4550"/>
    <w:rsid w:val="009D53F3"/>
    <w:rsid w:val="009D6356"/>
    <w:rsid w:val="009D6387"/>
    <w:rsid w:val="009E11CA"/>
    <w:rsid w:val="009E12B2"/>
    <w:rsid w:val="009E147A"/>
    <w:rsid w:val="009E1D97"/>
    <w:rsid w:val="009E22C5"/>
    <w:rsid w:val="009E2AAC"/>
    <w:rsid w:val="009E35D2"/>
    <w:rsid w:val="009E3DA7"/>
    <w:rsid w:val="009E3EF9"/>
    <w:rsid w:val="009E4526"/>
    <w:rsid w:val="009E470B"/>
    <w:rsid w:val="009E4974"/>
    <w:rsid w:val="009E6DE3"/>
    <w:rsid w:val="009F178F"/>
    <w:rsid w:val="009F7F27"/>
    <w:rsid w:val="00A0234E"/>
    <w:rsid w:val="00A05CCD"/>
    <w:rsid w:val="00A07E13"/>
    <w:rsid w:val="00A1230C"/>
    <w:rsid w:val="00A12AD3"/>
    <w:rsid w:val="00A136BA"/>
    <w:rsid w:val="00A138CD"/>
    <w:rsid w:val="00A154CE"/>
    <w:rsid w:val="00A172B8"/>
    <w:rsid w:val="00A17B1E"/>
    <w:rsid w:val="00A17D09"/>
    <w:rsid w:val="00A21A7A"/>
    <w:rsid w:val="00A22E78"/>
    <w:rsid w:val="00A257F1"/>
    <w:rsid w:val="00A25C2D"/>
    <w:rsid w:val="00A265D0"/>
    <w:rsid w:val="00A31932"/>
    <w:rsid w:val="00A31E60"/>
    <w:rsid w:val="00A330C3"/>
    <w:rsid w:val="00A33E2A"/>
    <w:rsid w:val="00A35476"/>
    <w:rsid w:val="00A35F52"/>
    <w:rsid w:val="00A37389"/>
    <w:rsid w:val="00A37F96"/>
    <w:rsid w:val="00A40E51"/>
    <w:rsid w:val="00A43B49"/>
    <w:rsid w:val="00A43F3D"/>
    <w:rsid w:val="00A442AC"/>
    <w:rsid w:val="00A501BE"/>
    <w:rsid w:val="00A50F30"/>
    <w:rsid w:val="00A51920"/>
    <w:rsid w:val="00A5209A"/>
    <w:rsid w:val="00A563CC"/>
    <w:rsid w:val="00A563E1"/>
    <w:rsid w:val="00A57C3E"/>
    <w:rsid w:val="00A6017A"/>
    <w:rsid w:val="00A60A24"/>
    <w:rsid w:val="00A60B7E"/>
    <w:rsid w:val="00A658CF"/>
    <w:rsid w:val="00A66BE9"/>
    <w:rsid w:val="00A716DE"/>
    <w:rsid w:val="00A71722"/>
    <w:rsid w:val="00A71780"/>
    <w:rsid w:val="00A7226E"/>
    <w:rsid w:val="00A74F61"/>
    <w:rsid w:val="00A75673"/>
    <w:rsid w:val="00A7720C"/>
    <w:rsid w:val="00A77ACC"/>
    <w:rsid w:val="00A80E21"/>
    <w:rsid w:val="00A82689"/>
    <w:rsid w:val="00A83C0C"/>
    <w:rsid w:val="00A85425"/>
    <w:rsid w:val="00A8680C"/>
    <w:rsid w:val="00A91158"/>
    <w:rsid w:val="00A93363"/>
    <w:rsid w:val="00A94C47"/>
    <w:rsid w:val="00A95244"/>
    <w:rsid w:val="00A956F7"/>
    <w:rsid w:val="00A95863"/>
    <w:rsid w:val="00A96658"/>
    <w:rsid w:val="00A96F7C"/>
    <w:rsid w:val="00AA0094"/>
    <w:rsid w:val="00AA0D20"/>
    <w:rsid w:val="00AA1AEE"/>
    <w:rsid w:val="00AA2AC3"/>
    <w:rsid w:val="00AA612E"/>
    <w:rsid w:val="00AB1AFC"/>
    <w:rsid w:val="00AB1E86"/>
    <w:rsid w:val="00AB6657"/>
    <w:rsid w:val="00AB6E6E"/>
    <w:rsid w:val="00AC033B"/>
    <w:rsid w:val="00AC0C4A"/>
    <w:rsid w:val="00AC169B"/>
    <w:rsid w:val="00AC5E94"/>
    <w:rsid w:val="00AD078B"/>
    <w:rsid w:val="00AD1264"/>
    <w:rsid w:val="00AD2088"/>
    <w:rsid w:val="00AD24A8"/>
    <w:rsid w:val="00AD31F8"/>
    <w:rsid w:val="00AD3E53"/>
    <w:rsid w:val="00AD4FE7"/>
    <w:rsid w:val="00AD5F92"/>
    <w:rsid w:val="00AE1090"/>
    <w:rsid w:val="00AE114B"/>
    <w:rsid w:val="00AE1331"/>
    <w:rsid w:val="00AE1ED5"/>
    <w:rsid w:val="00AE29FF"/>
    <w:rsid w:val="00AE2FE8"/>
    <w:rsid w:val="00AE38AD"/>
    <w:rsid w:val="00AE4042"/>
    <w:rsid w:val="00AE4C11"/>
    <w:rsid w:val="00AE538D"/>
    <w:rsid w:val="00AE53D9"/>
    <w:rsid w:val="00AE798A"/>
    <w:rsid w:val="00AF4B7A"/>
    <w:rsid w:val="00AF5273"/>
    <w:rsid w:val="00AF538E"/>
    <w:rsid w:val="00AF5527"/>
    <w:rsid w:val="00AF7F81"/>
    <w:rsid w:val="00B00150"/>
    <w:rsid w:val="00B0041B"/>
    <w:rsid w:val="00B00E5F"/>
    <w:rsid w:val="00B054A2"/>
    <w:rsid w:val="00B0642C"/>
    <w:rsid w:val="00B06568"/>
    <w:rsid w:val="00B06869"/>
    <w:rsid w:val="00B06D64"/>
    <w:rsid w:val="00B101E1"/>
    <w:rsid w:val="00B12D4A"/>
    <w:rsid w:val="00B1433F"/>
    <w:rsid w:val="00B146FE"/>
    <w:rsid w:val="00B147FC"/>
    <w:rsid w:val="00B14FBE"/>
    <w:rsid w:val="00B20EA6"/>
    <w:rsid w:val="00B212D8"/>
    <w:rsid w:val="00B22650"/>
    <w:rsid w:val="00B2434A"/>
    <w:rsid w:val="00B2484D"/>
    <w:rsid w:val="00B27707"/>
    <w:rsid w:val="00B27CC9"/>
    <w:rsid w:val="00B27D6D"/>
    <w:rsid w:val="00B326ED"/>
    <w:rsid w:val="00B32D7E"/>
    <w:rsid w:val="00B375C6"/>
    <w:rsid w:val="00B377F0"/>
    <w:rsid w:val="00B37BB1"/>
    <w:rsid w:val="00B37CB8"/>
    <w:rsid w:val="00B408F7"/>
    <w:rsid w:val="00B43578"/>
    <w:rsid w:val="00B43CAE"/>
    <w:rsid w:val="00B43EA9"/>
    <w:rsid w:val="00B44FDF"/>
    <w:rsid w:val="00B46292"/>
    <w:rsid w:val="00B46819"/>
    <w:rsid w:val="00B47106"/>
    <w:rsid w:val="00B5032F"/>
    <w:rsid w:val="00B50A51"/>
    <w:rsid w:val="00B510E4"/>
    <w:rsid w:val="00B517D0"/>
    <w:rsid w:val="00B5342F"/>
    <w:rsid w:val="00B545D4"/>
    <w:rsid w:val="00B55149"/>
    <w:rsid w:val="00B61266"/>
    <w:rsid w:val="00B632D8"/>
    <w:rsid w:val="00B63A42"/>
    <w:rsid w:val="00B63C69"/>
    <w:rsid w:val="00B64AE6"/>
    <w:rsid w:val="00B6623F"/>
    <w:rsid w:val="00B66CD0"/>
    <w:rsid w:val="00B66D4E"/>
    <w:rsid w:val="00B67253"/>
    <w:rsid w:val="00B7010B"/>
    <w:rsid w:val="00B70691"/>
    <w:rsid w:val="00B7071D"/>
    <w:rsid w:val="00B7089B"/>
    <w:rsid w:val="00B70ED0"/>
    <w:rsid w:val="00B71DC2"/>
    <w:rsid w:val="00B742C8"/>
    <w:rsid w:val="00B748ED"/>
    <w:rsid w:val="00B804D4"/>
    <w:rsid w:val="00B813E5"/>
    <w:rsid w:val="00B81895"/>
    <w:rsid w:val="00B81AAB"/>
    <w:rsid w:val="00B81BA9"/>
    <w:rsid w:val="00B8238D"/>
    <w:rsid w:val="00B82CCA"/>
    <w:rsid w:val="00B84947"/>
    <w:rsid w:val="00B85C8E"/>
    <w:rsid w:val="00B861FA"/>
    <w:rsid w:val="00B86EA8"/>
    <w:rsid w:val="00B912D4"/>
    <w:rsid w:val="00B91CF3"/>
    <w:rsid w:val="00B9262A"/>
    <w:rsid w:val="00B92905"/>
    <w:rsid w:val="00B92A50"/>
    <w:rsid w:val="00B947D8"/>
    <w:rsid w:val="00BA0E78"/>
    <w:rsid w:val="00BA1679"/>
    <w:rsid w:val="00BA391C"/>
    <w:rsid w:val="00BA39BE"/>
    <w:rsid w:val="00BA4A01"/>
    <w:rsid w:val="00BA53F7"/>
    <w:rsid w:val="00BA6C9A"/>
    <w:rsid w:val="00BA6EBE"/>
    <w:rsid w:val="00BA79E6"/>
    <w:rsid w:val="00BB00DD"/>
    <w:rsid w:val="00BB0DBB"/>
    <w:rsid w:val="00BB5AEE"/>
    <w:rsid w:val="00BB770A"/>
    <w:rsid w:val="00BC063C"/>
    <w:rsid w:val="00BC0D3C"/>
    <w:rsid w:val="00BC13AA"/>
    <w:rsid w:val="00BC15E3"/>
    <w:rsid w:val="00BC5D3E"/>
    <w:rsid w:val="00BC64A3"/>
    <w:rsid w:val="00BC6C8F"/>
    <w:rsid w:val="00BC6CE1"/>
    <w:rsid w:val="00BD170A"/>
    <w:rsid w:val="00BD1843"/>
    <w:rsid w:val="00BD1F41"/>
    <w:rsid w:val="00BD59A4"/>
    <w:rsid w:val="00BD6045"/>
    <w:rsid w:val="00BE1285"/>
    <w:rsid w:val="00BE249F"/>
    <w:rsid w:val="00BE26F1"/>
    <w:rsid w:val="00BE2816"/>
    <w:rsid w:val="00BE2DE4"/>
    <w:rsid w:val="00BE56B3"/>
    <w:rsid w:val="00BE615A"/>
    <w:rsid w:val="00BE7EC8"/>
    <w:rsid w:val="00BE7EEC"/>
    <w:rsid w:val="00BF0527"/>
    <w:rsid w:val="00BF0DB8"/>
    <w:rsid w:val="00BF113F"/>
    <w:rsid w:val="00BF228D"/>
    <w:rsid w:val="00BF3371"/>
    <w:rsid w:val="00BF49FA"/>
    <w:rsid w:val="00BF4D9B"/>
    <w:rsid w:val="00BF7DB3"/>
    <w:rsid w:val="00C0089F"/>
    <w:rsid w:val="00C013B3"/>
    <w:rsid w:val="00C018FA"/>
    <w:rsid w:val="00C02A1B"/>
    <w:rsid w:val="00C04E49"/>
    <w:rsid w:val="00C06F0F"/>
    <w:rsid w:val="00C1169E"/>
    <w:rsid w:val="00C15B59"/>
    <w:rsid w:val="00C202F4"/>
    <w:rsid w:val="00C22528"/>
    <w:rsid w:val="00C23B9D"/>
    <w:rsid w:val="00C252EE"/>
    <w:rsid w:val="00C255EB"/>
    <w:rsid w:val="00C256B8"/>
    <w:rsid w:val="00C276CB"/>
    <w:rsid w:val="00C27F7F"/>
    <w:rsid w:val="00C31088"/>
    <w:rsid w:val="00C320AE"/>
    <w:rsid w:val="00C329EE"/>
    <w:rsid w:val="00C3324B"/>
    <w:rsid w:val="00C33321"/>
    <w:rsid w:val="00C33D09"/>
    <w:rsid w:val="00C3415E"/>
    <w:rsid w:val="00C34EF3"/>
    <w:rsid w:val="00C34EF5"/>
    <w:rsid w:val="00C36E2A"/>
    <w:rsid w:val="00C403A7"/>
    <w:rsid w:val="00C40C6B"/>
    <w:rsid w:val="00C42FE3"/>
    <w:rsid w:val="00C43C34"/>
    <w:rsid w:val="00C43FD0"/>
    <w:rsid w:val="00C44518"/>
    <w:rsid w:val="00C44AC8"/>
    <w:rsid w:val="00C46C01"/>
    <w:rsid w:val="00C4774E"/>
    <w:rsid w:val="00C47A1C"/>
    <w:rsid w:val="00C51188"/>
    <w:rsid w:val="00C51C23"/>
    <w:rsid w:val="00C54BC1"/>
    <w:rsid w:val="00C55022"/>
    <w:rsid w:val="00C55FBB"/>
    <w:rsid w:val="00C6033A"/>
    <w:rsid w:val="00C60374"/>
    <w:rsid w:val="00C61C9B"/>
    <w:rsid w:val="00C61CB5"/>
    <w:rsid w:val="00C647AD"/>
    <w:rsid w:val="00C65814"/>
    <w:rsid w:val="00C6685A"/>
    <w:rsid w:val="00C67787"/>
    <w:rsid w:val="00C67BB3"/>
    <w:rsid w:val="00C7401C"/>
    <w:rsid w:val="00C763F3"/>
    <w:rsid w:val="00C76503"/>
    <w:rsid w:val="00C77A4A"/>
    <w:rsid w:val="00C80905"/>
    <w:rsid w:val="00C81137"/>
    <w:rsid w:val="00C8177C"/>
    <w:rsid w:val="00C8443E"/>
    <w:rsid w:val="00C85B3D"/>
    <w:rsid w:val="00C87C99"/>
    <w:rsid w:val="00C87EBF"/>
    <w:rsid w:val="00C92680"/>
    <w:rsid w:val="00C92FA5"/>
    <w:rsid w:val="00C94C68"/>
    <w:rsid w:val="00C97688"/>
    <w:rsid w:val="00C97A64"/>
    <w:rsid w:val="00C97C1D"/>
    <w:rsid w:val="00CA1406"/>
    <w:rsid w:val="00CA2871"/>
    <w:rsid w:val="00CA4C07"/>
    <w:rsid w:val="00CA4E42"/>
    <w:rsid w:val="00CA6DE5"/>
    <w:rsid w:val="00CB0AC3"/>
    <w:rsid w:val="00CB0E14"/>
    <w:rsid w:val="00CB1341"/>
    <w:rsid w:val="00CB307F"/>
    <w:rsid w:val="00CB4290"/>
    <w:rsid w:val="00CB4D32"/>
    <w:rsid w:val="00CB5E92"/>
    <w:rsid w:val="00CB7330"/>
    <w:rsid w:val="00CB7CE6"/>
    <w:rsid w:val="00CC00E2"/>
    <w:rsid w:val="00CC12F8"/>
    <w:rsid w:val="00CC1B4E"/>
    <w:rsid w:val="00CC3437"/>
    <w:rsid w:val="00CC70AA"/>
    <w:rsid w:val="00CC763E"/>
    <w:rsid w:val="00CD1FBB"/>
    <w:rsid w:val="00CD2491"/>
    <w:rsid w:val="00CD284F"/>
    <w:rsid w:val="00CD750B"/>
    <w:rsid w:val="00CE10FA"/>
    <w:rsid w:val="00CE1835"/>
    <w:rsid w:val="00CE318D"/>
    <w:rsid w:val="00CE3301"/>
    <w:rsid w:val="00CE5D29"/>
    <w:rsid w:val="00CE635A"/>
    <w:rsid w:val="00CE6E6B"/>
    <w:rsid w:val="00CF03BE"/>
    <w:rsid w:val="00CF0A08"/>
    <w:rsid w:val="00CF255C"/>
    <w:rsid w:val="00CF3648"/>
    <w:rsid w:val="00CF56DA"/>
    <w:rsid w:val="00CF62B4"/>
    <w:rsid w:val="00D04A44"/>
    <w:rsid w:val="00D04CED"/>
    <w:rsid w:val="00D12D64"/>
    <w:rsid w:val="00D13E71"/>
    <w:rsid w:val="00D13EC8"/>
    <w:rsid w:val="00D14268"/>
    <w:rsid w:val="00D1499C"/>
    <w:rsid w:val="00D14A38"/>
    <w:rsid w:val="00D17B69"/>
    <w:rsid w:val="00D17D25"/>
    <w:rsid w:val="00D20F55"/>
    <w:rsid w:val="00D22D18"/>
    <w:rsid w:val="00D250D6"/>
    <w:rsid w:val="00D26D2C"/>
    <w:rsid w:val="00D27270"/>
    <w:rsid w:val="00D272D4"/>
    <w:rsid w:val="00D30E00"/>
    <w:rsid w:val="00D31AC2"/>
    <w:rsid w:val="00D31FEC"/>
    <w:rsid w:val="00D32320"/>
    <w:rsid w:val="00D3280A"/>
    <w:rsid w:val="00D339D8"/>
    <w:rsid w:val="00D345EB"/>
    <w:rsid w:val="00D34B00"/>
    <w:rsid w:val="00D34CC1"/>
    <w:rsid w:val="00D35BA5"/>
    <w:rsid w:val="00D35EF7"/>
    <w:rsid w:val="00D37078"/>
    <w:rsid w:val="00D3749C"/>
    <w:rsid w:val="00D376B3"/>
    <w:rsid w:val="00D42E18"/>
    <w:rsid w:val="00D436F6"/>
    <w:rsid w:val="00D446D7"/>
    <w:rsid w:val="00D45B7D"/>
    <w:rsid w:val="00D45BCB"/>
    <w:rsid w:val="00D4725B"/>
    <w:rsid w:val="00D479EA"/>
    <w:rsid w:val="00D47D5C"/>
    <w:rsid w:val="00D5058B"/>
    <w:rsid w:val="00D50962"/>
    <w:rsid w:val="00D50D8B"/>
    <w:rsid w:val="00D50FB5"/>
    <w:rsid w:val="00D55F9D"/>
    <w:rsid w:val="00D5680B"/>
    <w:rsid w:val="00D56BAE"/>
    <w:rsid w:val="00D578B0"/>
    <w:rsid w:val="00D61413"/>
    <w:rsid w:val="00D6156E"/>
    <w:rsid w:val="00D630F3"/>
    <w:rsid w:val="00D6378C"/>
    <w:rsid w:val="00D63A15"/>
    <w:rsid w:val="00D647DB"/>
    <w:rsid w:val="00D6667F"/>
    <w:rsid w:val="00D6774B"/>
    <w:rsid w:val="00D70700"/>
    <w:rsid w:val="00D74C3A"/>
    <w:rsid w:val="00D74CC5"/>
    <w:rsid w:val="00D7584F"/>
    <w:rsid w:val="00D759B4"/>
    <w:rsid w:val="00D76C43"/>
    <w:rsid w:val="00D807E8"/>
    <w:rsid w:val="00D85E7F"/>
    <w:rsid w:val="00D87C83"/>
    <w:rsid w:val="00D87E0A"/>
    <w:rsid w:val="00D907A8"/>
    <w:rsid w:val="00D90B5D"/>
    <w:rsid w:val="00D9152C"/>
    <w:rsid w:val="00D922AA"/>
    <w:rsid w:val="00D9346C"/>
    <w:rsid w:val="00D93751"/>
    <w:rsid w:val="00D94843"/>
    <w:rsid w:val="00D95B93"/>
    <w:rsid w:val="00D96174"/>
    <w:rsid w:val="00DA0706"/>
    <w:rsid w:val="00DA1CBD"/>
    <w:rsid w:val="00DA44A0"/>
    <w:rsid w:val="00DA66FC"/>
    <w:rsid w:val="00DA6C0B"/>
    <w:rsid w:val="00DB0927"/>
    <w:rsid w:val="00DB4AC0"/>
    <w:rsid w:val="00DB4E51"/>
    <w:rsid w:val="00DB50B2"/>
    <w:rsid w:val="00DB51AB"/>
    <w:rsid w:val="00DC0841"/>
    <w:rsid w:val="00DC442A"/>
    <w:rsid w:val="00DC4541"/>
    <w:rsid w:val="00DC77EF"/>
    <w:rsid w:val="00DD0A58"/>
    <w:rsid w:val="00DD0F5B"/>
    <w:rsid w:val="00DD2DAD"/>
    <w:rsid w:val="00DD431D"/>
    <w:rsid w:val="00DD588A"/>
    <w:rsid w:val="00DD6AA7"/>
    <w:rsid w:val="00DE0D5D"/>
    <w:rsid w:val="00DE40FC"/>
    <w:rsid w:val="00DE4E74"/>
    <w:rsid w:val="00DE544C"/>
    <w:rsid w:val="00DE5AE7"/>
    <w:rsid w:val="00DE68B2"/>
    <w:rsid w:val="00DE68BB"/>
    <w:rsid w:val="00DF016A"/>
    <w:rsid w:val="00DF0CE3"/>
    <w:rsid w:val="00DF3219"/>
    <w:rsid w:val="00DF3365"/>
    <w:rsid w:val="00DF387F"/>
    <w:rsid w:val="00DF3B6A"/>
    <w:rsid w:val="00DF475F"/>
    <w:rsid w:val="00DF5E01"/>
    <w:rsid w:val="00DF61A1"/>
    <w:rsid w:val="00DF7F22"/>
    <w:rsid w:val="00E016A3"/>
    <w:rsid w:val="00E01CCF"/>
    <w:rsid w:val="00E02709"/>
    <w:rsid w:val="00E04D82"/>
    <w:rsid w:val="00E04FD6"/>
    <w:rsid w:val="00E06B7C"/>
    <w:rsid w:val="00E10FFB"/>
    <w:rsid w:val="00E1374F"/>
    <w:rsid w:val="00E146C7"/>
    <w:rsid w:val="00E14DD3"/>
    <w:rsid w:val="00E1540F"/>
    <w:rsid w:val="00E16447"/>
    <w:rsid w:val="00E16CEE"/>
    <w:rsid w:val="00E16DB5"/>
    <w:rsid w:val="00E200BC"/>
    <w:rsid w:val="00E215A9"/>
    <w:rsid w:val="00E22002"/>
    <w:rsid w:val="00E23957"/>
    <w:rsid w:val="00E244D3"/>
    <w:rsid w:val="00E26F58"/>
    <w:rsid w:val="00E275D4"/>
    <w:rsid w:val="00E27721"/>
    <w:rsid w:val="00E3068F"/>
    <w:rsid w:val="00E31570"/>
    <w:rsid w:val="00E3393C"/>
    <w:rsid w:val="00E34416"/>
    <w:rsid w:val="00E368C2"/>
    <w:rsid w:val="00E374CC"/>
    <w:rsid w:val="00E37DDF"/>
    <w:rsid w:val="00E406B8"/>
    <w:rsid w:val="00E40D95"/>
    <w:rsid w:val="00E426E8"/>
    <w:rsid w:val="00E44ED4"/>
    <w:rsid w:val="00E453EE"/>
    <w:rsid w:val="00E45A17"/>
    <w:rsid w:val="00E46D9E"/>
    <w:rsid w:val="00E51DC7"/>
    <w:rsid w:val="00E53CE5"/>
    <w:rsid w:val="00E54F22"/>
    <w:rsid w:val="00E55DDB"/>
    <w:rsid w:val="00E5733D"/>
    <w:rsid w:val="00E6057B"/>
    <w:rsid w:val="00E610F8"/>
    <w:rsid w:val="00E61A56"/>
    <w:rsid w:val="00E63D5D"/>
    <w:rsid w:val="00E67F62"/>
    <w:rsid w:val="00E7080F"/>
    <w:rsid w:val="00E8139D"/>
    <w:rsid w:val="00E81E9C"/>
    <w:rsid w:val="00E84DD8"/>
    <w:rsid w:val="00E9159C"/>
    <w:rsid w:val="00E92173"/>
    <w:rsid w:val="00E92BF7"/>
    <w:rsid w:val="00E93E48"/>
    <w:rsid w:val="00E94D7B"/>
    <w:rsid w:val="00E95464"/>
    <w:rsid w:val="00E97D04"/>
    <w:rsid w:val="00E97DF8"/>
    <w:rsid w:val="00E97EE5"/>
    <w:rsid w:val="00EA205B"/>
    <w:rsid w:val="00EA2417"/>
    <w:rsid w:val="00EA3F0A"/>
    <w:rsid w:val="00EA471B"/>
    <w:rsid w:val="00EA4E52"/>
    <w:rsid w:val="00EA63C0"/>
    <w:rsid w:val="00EA6689"/>
    <w:rsid w:val="00EA673F"/>
    <w:rsid w:val="00EA6DED"/>
    <w:rsid w:val="00EA7AA9"/>
    <w:rsid w:val="00EA7C5F"/>
    <w:rsid w:val="00EB021F"/>
    <w:rsid w:val="00EB15E4"/>
    <w:rsid w:val="00EB185E"/>
    <w:rsid w:val="00EB4BFA"/>
    <w:rsid w:val="00EB5293"/>
    <w:rsid w:val="00EB7D27"/>
    <w:rsid w:val="00EC0EEA"/>
    <w:rsid w:val="00EC1772"/>
    <w:rsid w:val="00EC2047"/>
    <w:rsid w:val="00EC2CD7"/>
    <w:rsid w:val="00EC4BFC"/>
    <w:rsid w:val="00EC5917"/>
    <w:rsid w:val="00EC68A7"/>
    <w:rsid w:val="00EC799C"/>
    <w:rsid w:val="00EC79C4"/>
    <w:rsid w:val="00ED091B"/>
    <w:rsid w:val="00ED0C28"/>
    <w:rsid w:val="00ED14A1"/>
    <w:rsid w:val="00ED210A"/>
    <w:rsid w:val="00ED2427"/>
    <w:rsid w:val="00ED2AFD"/>
    <w:rsid w:val="00ED4A3D"/>
    <w:rsid w:val="00ED5EB1"/>
    <w:rsid w:val="00ED6036"/>
    <w:rsid w:val="00ED6F6A"/>
    <w:rsid w:val="00ED729D"/>
    <w:rsid w:val="00ED7581"/>
    <w:rsid w:val="00ED78CE"/>
    <w:rsid w:val="00EE1C59"/>
    <w:rsid w:val="00EE2F5C"/>
    <w:rsid w:val="00EE3038"/>
    <w:rsid w:val="00EE369A"/>
    <w:rsid w:val="00EE39BA"/>
    <w:rsid w:val="00EE3C98"/>
    <w:rsid w:val="00EE4440"/>
    <w:rsid w:val="00EE481E"/>
    <w:rsid w:val="00EE5D5A"/>
    <w:rsid w:val="00EE6A0E"/>
    <w:rsid w:val="00EE6C5A"/>
    <w:rsid w:val="00EE705F"/>
    <w:rsid w:val="00EE79A0"/>
    <w:rsid w:val="00EE7CBA"/>
    <w:rsid w:val="00EF1009"/>
    <w:rsid w:val="00EF17FE"/>
    <w:rsid w:val="00EF1889"/>
    <w:rsid w:val="00EF1C4F"/>
    <w:rsid w:val="00EF2499"/>
    <w:rsid w:val="00EF259B"/>
    <w:rsid w:val="00EF3B40"/>
    <w:rsid w:val="00EF4AC1"/>
    <w:rsid w:val="00EF51F8"/>
    <w:rsid w:val="00EF567A"/>
    <w:rsid w:val="00EF5A54"/>
    <w:rsid w:val="00EF6E60"/>
    <w:rsid w:val="00EF780E"/>
    <w:rsid w:val="00F01CB6"/>
    <w:rsid w:val="00F02B21"/>
    <w:rsid w:val="00F04E39"/>
    <w:rsid w:val="00F05617"/>
    <w:rsid w:val="00F06803"/>
    <w:rsid w:val="00F071E1"/>
    <w:rsid w:val="00F10962"/>
    <w:rsid w:val="00F11597"/>
    <w:rsid w:val="00F12FCC"/>
    <w:rsid w:val="00F14562"/>
    <w:rsid w:val="00F1729A"/>
    <w:rsid w:val="00F2182C"/>
    <w:rsid w:val="00F22EBE"/>
    <w:rsid w:val="00F22F97"/>
    <w:rsid w:val="00F23318"/>
    <w:rsid w:val="00F2331F"/>
    <w:rsid w:val="00F242DD"/>
    <w:rsid w:val="00F2576F"/>
    <w:rsid w:val="00F2603C"/>
    <w:rsid w:val="00F26A55"/>
    <w:rsid w:val="00F26A87"/>
    <w:rsid w:val="00F26C18"/>
    <w:rsid w:val="00F27E3D"/>
    <w:rsid w:val="00F30253"/>
    <w:rsid w:val="00F30B06"/>
    <w:rsid w:val="00F313E2"/>
    <w:rsid w:val="00F3655B"/>
    <w:rsid w:val="00F366FB"/>
    <w:rsid w:val="00F36E9B"/>
    <w:rsid w:val="00F438EF"/>
    <w:rsid w:val="00F44BC4"/>
    <w:rsid w:val="00F4685D"/>
    <w:rsid w:val="00F46E88"/>
    <w:rsid w:val="00F479B7"/>
    <w:rsid w:val="00F5089E"/>
    <w:rsid w:val="00F51D76"/>
    <w:rsid w:val="00F563CB"/>
    <w:rsid w:val="00F57AC1"/>
    <w:rsid w:val="00F60AFA"/>
    <w:rsid w:val="00F621AF"/>
    <w:rsid w:val="00F62469"/>
    <w:rsid w:val="00F62C17"/>
    <w:rsid w:val="00F64582"/>
    <w:rsid w:val="00F6499B"/>
    <w:rsid w:val="00F668D6"/>
    <w:rsid w:val="00F67E89"/>
    <w:rsid w:val="00F74EDB"/>
    <w:rsid w:val="00F74F84"/>
    <w:rsid w:val="00F752C2"/>
    <w:rsid w:val="00F77BAC"/>
    <w:rsid w:val="00F80900"/>
    <w:rsid w:val="00F81CD0"/>
    <w:rsid w:val="00F83416"/>
    <w:rsid w:val="00F83BCF"/>
    <w:rsid w:val="00F83E4B"/>
    <w:rsid w:val="00F8579A"/>
    <w:rsid w:val="00F85A8C"/>
    <w:rsid w:val="00F86643"/>
    <w:rsid w:val="00F86AF6"/>
    <w:rsid w:val="00F87B61"/>
    <w:rsid w:val="00F90B97"/>
    <w:rsid w:val="00F91152"/>
    <w:rsid w:val="00F91465"/>
    <w:rsid w:val="00F916EF"/>
    <w:rsid w:val="00F917EA"/>
    <w:rsid w:val="00F9216B"/>
    <w:rsid w:val="00F92552"/>
    <w:rsid w:val="00F9480E"/>
    <w:rsid w:val="00F97C71"/>
    <w:rsid w:val="00FA04AC"/>
    <w:rsid w:val="00FA09C8"/>
    <w:rsid w:val="00FA0F34"/>
    <w:rsid w:val="00FA2772"/>
    <w:rsid w:val="00FA455D"/>
    <w:rsid w:val="00FA4C20"/>
    <w:rsid w:val="00FA5784"/>
    <w:rsid w:val="00FA7B6C"/>
    <w:rsid w:val="00FB0151"/>
    <w:rsid w:val="00FB1515"/>
    <w:rsid w:val="00FB191C"/>
    <w:rsid w:val="00FB1F63"/>
    <w:rsid w:val="00FB2519"/>
    <w:rsid w:val="00FB602B"/>
    <w:rsid w:val="00FB66E8"/>
    <w:rsid w:val="00FC0B6F"/>
    <w:rsid w:val="00FC2EFD"/>
    <w:rsid w:val="00FC372E"/>
    <w:rsid w:val="00FC4198"/>
    <w:rsid w:val="00FC4588"/>
    <w:rsid w:val="00FC4896"/>
    <w:rsid w:val="00FC62EF"/>
    <w:rsid w:val="00FD0D4D"/>
    <w:rsid w:val="00FD239A"/>
    <w:rsid w:val="00FD2990"/>
    <w:rsid w:val="00FD4CAC"/>
    <w:rsid w:val="00FD59AA"/>
    <w:rsid w:val="00FE0028"/>
    <w:rsid w:val="00FE320B"/>
    <w:rsid w:val="00FE4909"/>
    <w:rsid w:val="00FE50C4"/>
    <w:rsid w:val="00FE55B3"/>
    <w:rsid w:val="00FE55E2"/>
    <w:rsid w:val="00FE59AD"/>
    <w:rsid w:val="00FE6DBF"/>
    <w:rsid w:val="00FF0BE6"/>
    <w:rsid w:val="00FF1178"/>
    <w:rsid w:val="00FF211E"/>
    <w:rsid w:val="00FF4BEB"/>
    <w:rsid w:val="00FF6541"/>
    <w:rsid w:val="1967B4CD"/>
    <w:rsid w:val="2A4D6F78"/>
    <w:rsid w:val="3B4A2D69"/>
    <w:rsid w:val="6615A8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ru v:ext="edit" colors="#009fcb,#dedd3a"/>
    </o:shapedefaults>
    <o:shapelayout v:ext="edit">
      <o:idmap v:ext="edit" data="1"/>
    </o:shapelayout>
  </w:shapeDefaults>
  <w:decimalSymbol w:val="."/>
  <w:listSeparator w:val=","/>
  <w14:docId w14:val="1D9F026B"/>
  <w15:docId w15:val="{657DC2B5-1894-4B38-80DC-E97F542C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9A4"/>
    <w:rPr>
      <w:rFonts w:ascii="Arial" w:hAnsi="Arial"/>
      <w:sz w:val="24"/>
      <w:szCs w:val="24"/>
      <w:lang w:eastAsia="en-US"/>
    </w:rPr>
  </w:style>
  <w:style w:type="paragraph" w:styleId="Heading1">
    <w:name w:val="heading 1"/>
    <w:basedOn w:val="Normal"/>
    <w:next w:val="Heading2"/>
    <w:qFormat/>
    <w:rsid w:val="00A330C3"/>
    <w:pPr>
      <w:keepNext/>
      <w:spacing w:before="360" w:after="240"/>
      <w:outlineLvl w:val="0"/>
    </w:pPr>
    <w:rPr>
      <w:rFonts w:ascii="Calibri" w:hAnsi="Calibri"/>
      <w:b/>
      <w:color w:val="548DD4" w:themeColor="text2" w:themeTint="99"/>
      <w:szCs w:val="20"/>
    </w:rPr>
  </w:style>
  <w:style w:type="paragraph" w:styleId="Heading2">
    <w:name w:val="heading 2"/>
    <w:aliases w:val="Heading 2 Char1,Heading 2 Char Char,Heading 2 Char2,Heading 2 Char Char Char"/>
    <w:basedOn w:val="Normal"/>
    <w:next w:val="Normal"/>
    <w:qFormat/>
    <w:rsid w:val="006A6E83"/>
    <w:pPr>
      <w:keepNext/>
      <w:spacing w:before="362" w:after="43"/>
      <w:outlineLvl w:val="1"/>
    </w:pPr>
    <w:rPr>
      <w:rFonts w:ascii="Calibri" w:hAnsi="Calibri"/>
      <w:b/>
      <w:color w:val="548DD4" w:themeColor="text2" w:themeTint="99"/>
      <w:sz w:val="22"/>
      <w:szCs w:val="20"/>
    </w:rPr>
  </w:style>
  <w:style w:type="paragraph" w:styleId="Heading3">
    <w:name w:val="heading 3"/>
    <w:aliases w:val="Heading 3 Char,Heading 3 Char3 Char1,Heading 3 Char1 Char Char2,Heading 3 Char Char Char Char,Heading 3 Char3 Char Char Char Char1,Heading 3 Char Char Char Char Char Char,Heading 3 Char1 Char Char Char Char Char Char1,Heading 3 Char3"/>
    <w:basedOn w:val="Normal"/>
    <w:next w:val="Normal"/>
    <w:qFormat/>
    <w:rsid w:val="00C51C23"/>
    <w:pPr>
      <w:keepNext/>
      <w:spacing w:before="340"/>
      <w:ind w:left="1440"/>
      <w:outlineLvl w:val="2"/>
    </w:pPr>
    <w:rPr>
      <w:b/>
      <w:sz w:val="28"/>
      <w:szCs w:val="20"/>
    </w:rPr>
  </w:style>
  <w:style w:type="paragraph" w:styleId="Heading4">
    <w:name w:val="heading 4"/>
    <w:basedOn w:val="Normal"/>
    <w:next w:val="Normal"/>
    <w:qFormat/>
    <w:rsid w:val="00C51C23"/>
    <w:pPr>
      <w:keepNext/>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4260"/>
    <w:pPr>
      <w:tabs>
        <w:tab w:val="center" w:pos="4153"/>
        <w:tab w:val="right" w:pos="8306"/>
      </w:tabs>
    </w:pPr>
  </w:style>
  <w:style w:type="paragraph" w:styleId="Footer">
    <w:name w:val="footer"/>
    <w:basedOn w:val="Normal"/>
    <w:link w:val="FooterChar"/>
    <w:uiPriority w:val="99"/>
    <w:rsid w:val="004F4260"/>
    <w:pPr>
      <w:tabs>
        <w:tab w:val="center" w:pos="4153"/>
        <w:tab w:val="right" w:pos="8306"/>
      </w:tabs>
    </w:pPr>
  </w:style>
  <w:style w:type="character" w:styleId="Hyperlink">
    <w:name w:val="Hyperlink"/>
    <w:basedOn w:val="DefaultParagraphFont"/>
    <w:uiPriority w:val="99"/>
    <w:rsid w:val="00105B53"/>
    <w:rPr>
      <w:color w:val="0000FF"/>
      <w:u w:val="single"/>
    </w:rPr>
  </w:style>
  <w:style w:type="paragraph" w:customStyle="1" w:styleId="BodyText">
    <w:name w:val="BodyText"/>
    <w:basedOn w:val="Normal"/>
    <w:rsid w:val="00BD59A4"/>
    <w:pPr>
      <w:spacing w:before="115"/>
      <w:ind w:left="1440"/>
    </w:pPr>
    <w:rPr>
      <w:rFonts w:ascii="Garamond" w:hAnsi="Garamond"/>
    </w:rPr>
  </w:style>
  <w:style w:type="table" w:styleId="TableGrid">
    <w:name w:val="Table Grid"/>
    <w:basedOn w:val="TableNormal"/>
    <w:uiPriority w:val="39"/>
    <w:rsid w:val="00C51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5282A"/>
    <w:pPr>
      <w:spacing w:before="240" w:after="60"/>
      <w:jc w:val="center"/>
      <w:outlineLvl w:val="0"/>
    </w:pPr>
    <w:rPr>
      <w:rFonts w:ascii="Verdana" w:hAnsi="Verdana" w:cs="Arial"/>
      <w:b/>
      <w:bCs/>
      <w:kern w:val="28"/>
      <w:sz w:val="72"/>
      <w:szCs w:val="32"/>
    </w:rPr>
  </w:style>
  <w:style w:type="character" w:styleId="FollowedHyperlink">
    <w:name w:val="FollowedHyperlink"/>
    <w:basedOn w:val="DefaultParagraphFont"/>
    <w:rsid w:val="00CE1835"/>
    <w:rPr>
      <w:color w:val="800080"/>
      <w:u w:val="single"/>
    </w:rPr>
  </w:style>
  <w:style w:type="paragraph" w:customStyle="1" w:styleId="Header1">
    <w:name w:val="Header 1"/>
    <w:basedOn w:val="Heading1"/>
    <w:rsid w:val="00E10FFB"/>
    <w:rPr>
      <w:rFonts w:ascii="Verdana" w:hAnsi="Verdana"/>
      <w:bCs/>
    </w:rPr>
  </w:style>
  <w:style w:type="paragraph" w:customStyle="1" w:styleId="Header2">
    <w:name w:val="Header 2"/>
    <w:basedOn w:val="Heading2"/>
    <w:rsid w:val="00E10FFB"/>
    <w:rPr>
      <w:rFonts w:ascii="Verdana" w:hAnsi="Verdana"/>
      <w:bCs/>
    </w:rPr>
  </w:style>
  <w:style w:type="paragraph" w:customStyle="1" w:styleId="Header3">
    <w:name w:val="Header 3"/>
    <w:basedOn w:val="Heading3"/>
    <w:rsid w:val="00E10FFB"/>
    <w:pPr>
      <w:ind w:left="0"/>
    </w:pPr>
    <w:rPr>
      <w:rFonts w:ascii="Verdana" w:hAnsi="Verdana"/>
      <w:bCs/>
    </w:rPr>
  </w:style>
  <w:style w:type="paragraph" w:customStyle="1" w:styleId="Header4">
    <w:name w:val="Header 4"/>
    <w:basedOn w:val="Normal"/>
    <w:rsid w:val="00E10FFB"/>
    <w:pPr>
      <w:ind w:left="900"/>
    </w:pPr>
    <w:rPr>
      <w:rFonts w:ascii="Verdana" w:hAnsi="Verdana"/>
      <w:b/>
      <w:bCs/>
      <w:i/>
      <w:iCs/>
      <w:szCs w:val="20"/>
    </w:rPr>
  </w:style>
  <w:style w:type="character" w:customStyle="1" w:styleId="BulletList">
    <w:name w:val="Bullet List"/>
    <w:basedOn w:val="DefaultParagraphFont"/>
    <w:rsid w:val="0013296A"/>
    <w:rPr>
      <w:rFonts w:ascii="Verdana" w:hAnsi="Verdana"/>
      <w:sz w:val="20"/>
    </w:rPr>
  </w:style>
  <w:style w:type="paragraph" w:customStyle="1" w:styleId="TableHeader">
    <w:name w:val="Table Header"/>
    <w:basedOn w:val="Normal"/>
    <w:rsid w:val="0013296A"/>
    <w:pPr>
      <w:spacing w:before="120" w:after="120"/>
    </w:pPr>
    <w:rPr>
      <w:rFonts w:ascii="Verdana" w:hAnsi="Verdana"/>
      <w:b/>
      <w:bCs/>
      <w:sz w:val="20"/>
      <w:szCs w:val="20"/>
    </w:rPr>
  </w:style>
  <w:style w:type="paragraph" w:customStyle="1" w:styleId="FSIBodyText">
    <w:name w:val="FSI Body Text"/>
    <w:basedOn w:val="Normal"/>
    <w:rsid w:val="005478AB"/>
    <w:pPr>
      <w:spacing w:after="120"/>
    </w:pPr>
    <w:rPr>
      <w:rFonts w:ascii="Verdana" w:hAnsi="Verdana"/>
      <w:sz w:val="20"/>
    </w:rPr>
  </w:style>
  <w:style w:type="paragraph" w:customStyle="1" w:styleId="FSITitle">
    <w:name w:val="FSI Title"/>
    <w:basedOn w:val="Title"/>
    <w:rsid w:val="00A95244"/>
  </w:style>
  <w:style w:type="paragraph" w:customStyle="1" w:styleId="FSIHeader1">
    <w:name w:val="FSI Header 1"/>
    <w:basedOn w:val="Header1"/>
    <w:rsid w:val="00566CB9"/>
  </w:style>
  <w:style w:type="paragraph" w:customStyle="1" w:styleId="FSIHeader2">
    <w:name w:val="FSI Header 2"/>
    <w:basedOn w:val="Header2"/>
    <w:next w:val="FSIBodyText"/>
    <w:rsid w:val="00566CB9"/>
  </w:style>
  <w:style w:type="paragraph" w:customStyle="1" w:styleId="FSIHeader3">
    <w:name w:val="FSI Header 3"/>
    <w:basedOn w:val="Header3"/>
    <w:next w:val="FSIBodyText"/>
    <w:rsid w:val="00566CB9"/>
  </w:style>
  <w:style w:type="paragraph" w:customStyle="1" w:styleId="FSIHeader4">
    <w:name w:val="FSI Header 4"/>
    <w:basedOn w:val="Header4"/>
    <w:next w:val="FSIBodyText"/>
    <w:rsid w:val="00566CB9"/>
  </w:style>
  <w:style w:type="paragraph" w:styleId="EnvelopeReturn">
    <w:name w:val="envelope return"/>
    <w:basedOn w:val="Normal"/>
    <w:rsid w:val="009D3FB8"/>
    <w:rPr>
      <w:rFonts w:cs="Arial"/>
      <w:szCs w:val="20"/>
    </w:rPr>
  </w:style>
  <w:style w:type="paragraph" w:customStyle="1" w:styleId="FSITableHeader">
    <w:name w:val="FSI Table Header"/>
    <w:basedOn w:val="TableHeader"/>
    <w:rsid w:val="00566CB9"/>
  </w:style>
  <w:style w:type="paragraph" w:styleId="TOC2">
    <w:name w:val="toc 2"/>
    <w:basedOn w:val="Normal"/>
    <w:next w:val="Normal"/>
    <w:autoRedefine/>
    <w:uiPriority w:val="39"/>
    <w:rsid w:val="009D3FB8"/>
    <w:pPr>
      <w:tabs>
        <w:tab w:val="left" w:pos="1000"/>
        <w:tab w:val="right" w:leader="dot" w:pos="9350"/>
      </w:tabs>
      <w:spacing w:line="360" w:lineRule="auto"/>
      <w:ind w:left="198"/>
    </w:pPr>
  </w:style>
  <w:style w:type="paragraph" w:customStyle="1" w:styleId="FSITableRow">
    <w:name w:val="FSI Table Row"/>
    <w:basedOn w:val="FSITableHeader"/>
    <w:rsid w:val="00566CB9"/>
    <w:rPr>
      <w:b w:val="0"/>
    </w:rPr>
  </w:style>
  <w:style w:type="paragraph" w:customStyle="1" w:styleId="FSIBulletList">
    <w:name w:val="FSI Bullet List"/>
    <w:basedOn w:val="Normal"/>
    <w:rsid w:val="00F917EA"/>
    <w:pPr>
      <w:numPr>
        <w:numId w:val="2"/>
      </w:numPr>
      <w:spacing w:before="60" w:after="60"/>
    </w:pPr>
    <w:rPr>
      <w:rFonts w:ascii="Verdana" w:hAnsi="Verdana"/>
      <w:sz w:val="20"/>
      <w:szCs w:val="20"/>
    </w:rPr>
  </w:style>
  <w:style w:type="paragraph" w:customStyle="1" w:styleId="StyleBigHeadingCentered">
    <w:name w:val="Style Big Heading + Centered"/>
    <w:basedOn w:val="Normal"/>
    <w:rsid w:val="009D3FB8"/>
    <w:pPr>
      <w:keepNext/>
      <w:spacing w:before="360" w:after="120"/>
      <w:jc w:val="center"/>
      <w:outlineLvl w:val="0"/>
    </w:pPr>
    <w:rPr>
      <w:kern w:val="32"/>
      <w:sz w:val="72"/>
      <w:szCs w:val="20"/>
    </w:rPr>
  </w:style>
  <w:style w:type="paragraph" w:customStyle="1" w:styleId="bullet1">
    <w:name w:val="bullet1"/>
    <w:basedOn w:val="Normal"/>
    <w:rsid w:val="009D3FB8"/>
    <w:pPr>
      <w:spacing w:before="20" w:after="20" w:line="220" w:lineRule="exact"/>
      <w:ind w:left="360" w:hanging="360"/>
    </w:pPr>
    <w:rPr>
      <w:rFonts w:ascii="Times" w:hAnsi="Times"/>
      <w:sz w:val="22"/>
      <w:szCs w:val="22"/>
      <w:lang w:val="en-US"/>
    </w:rPr>
  </w:style>
  <w:style w:type="paragraph" w:customStyle="1" w:styleId="textboxbullet">
    <w:name w:val="text box bullet"/>
    <w:basedOn w:val="Normal"/>
    <w:rsid w:val="009D3FB8"/>
    <w:pPr>
      <w:numPr>
        <w:numId w:val="17"/>
      </w:numPr>
      <w:spacing w:before="20" w:after="20" w:line="220" w:lineRule="exact"/>
    </w:pPr>
    <w:rPr>
      <w:rFonts w:ascii="Times" w:hAnsi="Times"/>
      <w:sz w:val="22"/>
      <w:szCs w:val="22"/>
      <w:lang w:val="en-US"/>
    </w:rPr>
  </w:style>
  <w:style w:type="paragraph" w:customStyle="1" w:styleId="tableleft">
    <w:name w:val="table_left"/>
    <w:basedOn w:val="Normal"/>
    <w:rsid w:val="009D3FB8"/>
    <w:pPr>
      <w:spacing w:before="20" w:after="20" w:line="220" w:lineRule="exact"/>
    </w:pPr>
    <w:rPr>
      <w:rFonts w:ascii="Times" w:hAnsi="Times"/>
      <w:b/>
      <w:sz w:val="22"/>
      <w:szCs w:val="22"/>
      <w:lang w:val="en-US"/>
    </w:rPr>
  </w:style>
  <w:style w:type="paragraph" w:customStyle="1" w:styleId="tableright">
    <w:name w:val="table_right"/>
    <w:basedOn w:val="tableleft"/>
    <w:rsid w:val="009D3FB8"/>
    <w:rPr>
      <w:b w:val="0"/>
    </w:rPr>
  </w:style>
  <w:style w:type="paragraph" w:customStyle="1" w:styleId="line">
    <w:name w:val="line"/>
    <w:basedOn w:val="tableleft"/>
    <w:rsid w:val="009D3FB8"/>
    <w:pPr>
      <w:spacing w:before="0" w:after="0" w:line="80" w:lineRule="exact"/>
    </w:pPr>
    <w:rPr>
      <w:sz w:val="8"/>
    </w:rPr>
  </w:style>
  <w:style w:type="character" w:styleId="PageNumber">
    <w:name w:val="page number"/>
    <w:basedOn w:val="DefaultParagraphFont"/>
    <w:rsid w:val="00292B67"/>
  </w:style>
  <w:style w:type="paragraph" w:styleId="TOC1">
    <w:name w:val="toc 1"/>
    <w:basedOn w:val="Normal"/>
    <w:next w:val="Normal"/>
    <w:autoRedefine/>
    <w:uiPriority w:val="39"/>
    <w:rsid w:val="00E97DF8"/>
    <w:pPr>
      <w:tabs>
        <w:tab w:val="left" w:pos="480"/>
        <w:tab w:val="right" w:leader="dot" w:pos="8302"/>
      </w:tabs>
      <w:spacing w:line="360" w:lineRule="auto"/>
    </w:pPr>
    <w:rPr>
      <w:b/>
    </w:rPr>
  </w:style>
  <w:style w:type="paragraph" w:styleId="BalloonText">
    <w:name w:val="Balloon Text"/>
    <w:basedOn w:val="Normal"/>
    <w:link w:val="BalloonTextChar"/>
    <w:uiPriority w:val="99"/>
    <w:semiHidden/>
    <w:unhideWhenUsed/>
    <w:rsid w:val="00DB50B2"/>
    <w:rPr>
      <w:rFonts w:ascii="Tahoma" w:hAnsi="Tahoma" w:cs="Tahoma"/>
      <w:sz w:val="16"/>
      <w:szCs w:val="16"/>
    </w:rPr>
  </w:style>
  <w:style w:type="character" w:customStyle="1" w:styleId="BalloonTextChar">
    <w:name w:val="Balloon Text Char"/>
    <w:basedOn w:val="DefaultParagraphFont"/>
    <w:link w:val="BalloonText"/>
    <w:uiPriority w:val="99"/>
    <w:semiHidden/>
    <w:rsid w:val="00DB50B2"/>
    <w:rPr>
      <w:rFonts w:ascii="Tahoma" w:hAnsi="Tahoma" w:cs="Tahoma"/>
      <w:sz w:val="16"/>
      <w:szCs w:val="16"/>
      <w:lang w:eastAsia="en-US"/>
    </w:rPr>
  </w:style>
  <w:style w:type="paragraph" w:customStyle="1" w:styleId="paragraph">
    <w:name w:val="paragraph"/>
    <w:basedOn w:val="Normal"/>
    <w:rsid w:val="00A93363"/>
    <w:rPr>
      <w:rFonts w:ascii="Times New Roman" w:hAnsi="Times New Roman"/>
      <w:lang w:eastAsia="en-GB"/>
    </w:rPr>
  </w:style>
  <w:style w:type="character" w:customStyle="1" w:styleId="normaltextrun">
    <w:name w:val="normaltextrun"/>
    <w:basedOn w:val="DefaultParagraphFont"/>
    <w:rsid w:val="00A93363"/>
  </w:style>
  <w:style w:type="character" w:customStyle="1" w:styleId="eop">
    <w:name w:val="eop"/>
    <w:basedOn w:val="DefaultParagraphFont"/>
    <w:rsid w:val="00A93363"/>
  </w:style>
  <w:style w:type="character" w:customStyle="1" w:styleId="HeaderChar">
    <w:name w:val="Header Char"/>
    <w:basedOn w:val="DefaultParagraphFont"/>
    <w:link w:val="Header"/>
    <w:uiPriority w:val="99"/>
    <w:rsid w:val="000444E0"/>
    <w:rPr>
      <w:rFonts w:ascii="Arial" w:hAnsi="Arial"/>
      <w:sz w:val="24"/>
      <w:szCs w:val="24"/>
      <w:lang w:eastAsia="en-US"/>
    </w:rPr>
  </w:style>
  <w:style w:type="character" w:customStyle="1" w:styleId="FooterChar">
    <w:name w:val="Footer Char"/>
    <w:basedOn w:val="DefaultParagraphFont"/>
    <w:link w:val="Footer"/>
    <w:uiPriority w:val="99"/>
    <w:rsid w:val="000444E0"/>
    <w:rPr>
      <w:rFonts w:ascii="Arial" w:hAnsi="Arial"/>
      <w:sz w:val="24"/>
      <w:szCs w:val="24"/>
      <w:lang w:eastAsia="en-US"/>
    </w:rPr>
  </w:style>
  <w:style w:type="paragraph" w:styleId="ListParagraph">
    <w:name w:val="List Paragraph"/>
    <w:basedOn w:val="Normal"/>
    <w:uiPriority w:val="34"/>
    <w:qFormat/>
    <w:rsid w:val="000444E0"/>
    <w:pPr>
      <w:spacing w:after="160" w:line="259" w:lineRule="auto"/>
      <w:ind w:left="720"/>
      <w:contextualSpacing/>
    </w:pPr>
    <w:rPr>
      <w:rFonts w:ascii="Calibri" w:eastAsiaTheme="minorHAnsi" w:hAnsi="Calibri" w:cs="Calibri-Light"/>
      <w:sz w:val="22"/>
    </w:rPr>
  </w:style>
  <w:style w:type="character" w:customStyle="1" w:styleId="scx134662677">
    <w:name w:val="scx134662677"/>
    <w:basedOn w:val="DefaultParagraphFont"/>
    <w:rsid w:val="000444E0"/>
  </w:style>
  <w:style w:type="character" w:customStyle="1" w:styleId="scx120255102">
    <w:name w:val="scx120255102"/>
    <w:basedOn w:val="DefaultParagraphFont"/>
    <w:rsid w:val="000444E0"/>
  </w:style>
  <w:style w:type="character" w:customStyle="1" w:styleId="apple-converted-space">
    <w:name w:val="apple-converted-space"/>
    <w:basedOn w:val="DefaultParagraphFont"/>
    <w:rsid w:val="000444E0"/>
  </w:style>
  <w:style w:type="paragraph" w:customStyle="1" w:styleId="Default">
    <w:name w:val="Default"/>
    <w:rsid w:val="0013771D"/>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112340"/>
    <w:pPr>
      <w:spacing w:before="100" w:beforeAutospacing="1" w:after="100" w:afterAutospacing="1"/>
    </w:pPr>
    <w:rPr>
      <w:rFonts w:ascii="Times New Roman" w:hAnsi="Times New Roman"/>
      <w:lang w:eastAsia="en-GB"/>
    </w:rPr>
  </w:style>
  <w:style w:type="paragraph" w:styleId="TOCHeading">
    <w:name w:val="TOC Heading"/>
    <w:basedOn w:val="Heading1"/>
    <w:next w:val="Normal"/>
    <w:uiPriority w:val="39"/>
    <w:unhideWhenUsed/>
    <w:qFormat/>
    <w:rsid w:val="0083167C"/>
    <w:pPr>
      <w:keepLines/>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NoSpacing">
    <w:name w:val="No Spacing"/>
    <w:uiPriority w:val="1"/>
    <w:qFormat/>
    <w:rsid w:val="007A1B47"/>
    <w:rPr>
      <w:rFonts w:asciiTheme="minorHAnsi" w:eastAsiaTheme="minorHAnsi" w:hAnsiTheme="minorHAnsi" w:cstheme="minorBidi"/>
      <w:sz w:val="22"/>
      <w:szCs w:val="22"/>
      <w:lang w:eastAsia="en-US"/>
    </w:r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6372">
      <w:bodyDiv w:val="1"/>
      <w:marLeft w:val="0"/>
      <w:marRight w:val="0"/>
      <w:marTop w:val="0"/>
      <w:marBottom w:val="0"/>
      <w:divBdr>
        <w:top w:val="none" w:sz="0" w:space="0" w:color="auto"/>
        <w:left w:val="none" w:sz="0" w:space="0" w:color="auto"/>
        <w:bottom w:val="none" w:sz="0" w:space="0" w:color="auto"/>
        <w:right w:val="none" w:sz="0" w:space="0" w:color="auto"/>
      </w:divBdr>
    </w:div>
    <w:div w:id="487214462">
      <w:bodyDiv w:val="1"/>
      <w:marLeft w:val="0"/>
      <w:marRight w:val="0"/>
      <w:marTop w:val="0"/>
      <w:marBottom w:val="0"/>
      <w:divBdr>
        <w:top w:val="none" w:sz="0" w:space="0" w:color="auto"/>
        <w:left w:val="none" w:sz="0" w:space="0" w:color="auto"/>
        <w:bottom w:val="none" w:sz="0" w:space="0" w:color="auto"/>
        <w:right w:val="none" w:sz="0" w:space="0" w:color="auto"/>
      </w:divBdr>
    </w:div>
    <w:div w:id="502547164">
      <w:bodyDiv w:val="1"/>
      <w:marLeft w:val="0"/>
      <w:marRight w:val="0"/>
      <w:marTop w:val="0"/>
      <w:marBottom w:val="0"/>
      <w:divBdr>
        <w:top w:val="none" w:sz="0" w:space="0" w:color="auto"/>
        <w:left w:val="none" w:sz="0" w:space="0" w:color="auto"/>
        <w:bottom w:val="none" w:sz="0" w:space="0" w:color="auto"/>
        <w:right w:val="none" w:sz="0" w:space="0" w:color="auto"/>
      </w:divBdr>
    </w:div>
    <w:div w:id="1409114822">
      <w:bodyDiv w:val="1"/>
      <w:marLeft w:val="0"/>
      <w:marRight w:val="0"/>
      <w:marTop w:val="0"/>
      <w:marBottom w:val="0"/>
      <w:divBdr>
        <w:top w:val="none" w:sz="0" w:space="0" w:color="auto"/>
        <w:left w:val="none" w:sz="0" w:space="0" w:color="auto"/>
        <w:bottom w:val="none" w:sz="0" w:space="0" w:color="auto"/>
        <w:right w:val="none" w:sz="0" w:space="0" w:color="auto"/>
      </w:divBdr>
    </w:div>
    <w:div w:id="1625379322">
      <w:bodyDiv w:val="1"/>
      <w:marLeft w:val="0"/>
      <w:marRight w:val="0"/>
      <w:marTop w:val="0"/>
      <w:marBottom w:val="0"/>
      <w:divBdr>
        <w:top w:val="none" w:sz="0" w:space="0" w:color="auto"/>
        <w:left w:val="none" w:sz="0" w:space="0" w:color="auto"/>
        <w:bottom w:val="none" w:sz="0" w:space="0" w:color="auto"/>
        <w:right w:val="none" w:sz="0" w:space="0" w:color="auto"/>
      </w:divBdr>
    </w:div>
    <w:div w:id="1645116327">
      <w:bodyDiv w:val="1"/>
      <w:marLeft w:val="0"/>
      <w:marRight w:val="0"/>
      <w:marTop w:val="0"/>
      <w:marBottom w:val="0"/>
      <w:divBdr>
        <w:top w:val="none" w:sz="0" w:space="0" w:color="auto"/>
        <w:left w:val="none" w:sz="0" w:space="0" w:color="auto"/>
        <w:bottom w:val="none" w:sz="0" w:space="0" w:color="auto"/>
        <w:right w:val="none" w:sz="0" w:space="0" w:color="auto"/>
      </w:divBdr>
    </w:div>
    <w:div w:id="199918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fsifm.sharepoint.com/Enterprise%20FM/Shared%20Documents/Web%20Applications/Visitor%20Management/Requirements/Visitor%20Management%20User%20Stories.xls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bo_K\Documents\Ma%20Docs\Project%20Documents\Task%20Adviso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FFD237FB4837478678CC2611081A32" ma:contentTypeVersion="4" ma:contentTypeDescription="Create a new document." ma:contentTypeScope="" ma:versionID="d8a7678d27b16e12165d6d25dffa0b77">
  <xsd:schema xmlns:xsd="http://www.w3.org/2001/XMLSchema" xmlns:xs="http://www.w3.org/2001/XMLSchema" xmlns:p="http://schemas.microsoft.com/office/2006/metadata/properties" xmlns:ns2="f6e9eb0a-a9ab-49e8-b2a0-294f6691cd13" targetNamespace="http://schemas.microsoft.com/office/2006/metadata/properties" ma:root="true" ma:fieldsID="69b7478ea7f3e35af0d759388a4a0fb9" ns2:_="">
    <xsd:import namespace="f6e9eb0a-a9ab-49e8-b2a0-294f6691cd1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e9eb0a-a9ab-49e8-b2a0-294f6691cd1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6D0EDB6-4F52-4678-9B86-752E32860F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e9eb0a-a9ab-49e8-b2a0-294f6691cd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7D74B-2E9E-4F63-A40C-24D9D398C043}">
  <ds:schemaRefs>
    <ds:schemaRef ds:uri="f6e9eb0a-a9ab-49e8-b2a0-294f6691cd13"/>
    <ds:schemaRef ds:uri="http://purl.org/dc/elements/1.1/"/>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16270D2E-3566-4797-A317-3859FEC51FF0}">
  <ds:schemaRefs>
    <ds:schemaRef ds:uri="http://schemas.microsoft.com/sharepoint/v3/contenttype/forms"/>
  </ds:schemaRefs>
</ds:datastoreItem>
</file>

<file path=customXml/itemProps4.xml><?xml version="1.0" encoding="utf-8"?>
<ds:datastoreItem xmlns:ds="http://schemas.openxmlformats.org/officeDocument/2006/customXml" ds:itemID="{389B11F5-2AB4-411B-9A5C-9A1E8EE56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12</TotalTime>
  <Pages>19</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MASTER3</vt:lpstr>
    </vt:vector>
  </TitlesOfParts>
  <Company>FSI (FM Solutions) Ltd</Company>
  <LinksUpToDate>false</LinksUpToDate>
  <CharactersWithSpaces>14216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MASTER3</dc:title>
  <dc:subject/>
  <dc:creator>Kingsley Agbo</dc:creator>
  <cp:keywords/>
  <dc:description/>
  <cp:lastModifiedBy>Lisa Hodges</cp:lastModifiedBy>
  <cp:revision>2</cp:revision>
  <cp:lastPrinted>2016-08-12T15:53:00Z</cp:lastPrinted>
  <dcterms:created xsi:type="dcterms:W3CDTF">2016-12-07T11:41:00Z</dcterms:created>
  <dcterms:modified xsi:type="dcterms:W3CDTF">2016-12-07T11:41:00Z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0x01010049FFD237FB4837478678CC2611081A32</vt:lpwstr>
  </property>
</Properties>
</file>